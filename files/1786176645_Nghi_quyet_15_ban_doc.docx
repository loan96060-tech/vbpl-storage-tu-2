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24" w:type="dxa"/>
        <w:tblInd w:w="-34" w:type="dxa"/>
        <w:tblLayout w:type="fixed"/>
        <w:tblLook w:val="0000" w:firstRow="0" w:lastRow="0" w:firstColumn="0" w:lastColumn="0" w:noHBand="0" w:noVBand="0"/>
      </w:tblPr>
      <w:tblGrid>
        <w:gridCol w:w="3303"/>
        <w:gridCol w:w="5821"/>
      </w:tblGrid>
      <w:tr w:rsidR="002C492C" w:rsidRPr="00334EEB" w14:paraId="02E9F53E" w14:textId="77777777" w:rsidTr="004C51AC">
        <w:tc>
          <w:tcPr>
            <w:tcW w:w="3303" w:type="dxa"/>
          </w:tcPr>
          <w:p w14:paraId="23CCEE32" w14:textId="66B3D789" w:rsidR="006B2F40" w:rsidRPr="00334EEB" w:rsidRDefault="00B00C85" w:rsidP="00674A83">
            <w:pPr>
              <w:spacing w:before="120" w:after="120"/>
              <w:ind w:right="-144"/>
              <w:jc w:val="center"/>
              <w:rPr>
                <w:b/>
                <w:bCs/>
                <w:color w:val="000000" w:themeColor="text1"/>
                <w:sz w:val="26"/>
                <w:szCs w:val="26"/>
              </w:rPr>
            </w:pPr>
            <w:r w:rsidRPr="00334EEB">
              <w:rPr>
                <w:b/>
                <w:bCs/>
                <w:color w:val="000000" w:themeColor="text1"/>
                <w:sz w:val="26"/>
                <w:szCs w:val="26"/>
              </w:rPr>
              <w:t>CHÍNH PHỦ</w:t>
            </w:r>
          </w:p>
          <w:p w14:paraId="07DABB0D" w14:textId="4EE0A61D" w:rsidR="006B2F40" w:rsidRPr="00334EEB" w:rsidRDefault="00FC633F" w:rsidP="00674A83">
            <w:pPr>
              <w:spacing w:before="120" w:after="120"/>
              <w:ind w:right="-144"/>
              <w:jc w:val="center"/>
              <w:rPr>
                <w:b/>
                <w:bCs/>
                <w:color w:val="000000" w:themeColor="text1"/>
                <w:sz w:val="26"/>
                <w:szCs w:val="26"/>
                <w:vertAlign w:val="superscript"/>
              </w:rPr>
            </w:pPr>
            <w:r w:rsidRPr="00334EEB">
              <w:rPr>
                <w:b/>
                <w:bCs/>
                <w:color w:val="000000" w:themeColor="text1"/>
                <w:sz w:val="26"/>
                <w:szCs w:val="26"/>
                <w:vertAlign w:val="superscript"/>
              </w:rPr>
              <w:t>_______</w:t>
            </w:r>
          </w:p>
          <w:p w14:paraId="6D468EC1" w14:textId="77777777" w:rsidR="006B2F40" w:rsidRPr="00334EEB" w:rsidRDefault="006B2F40" w:rsidP="00674A83">
            <w:pPr>
              <w:spacing w:before="120" w:after="120"/>
              <w:ind w:right="-144"/>
              <w:jc w:val="center"/>
              <w:rPr>
                <w:b/>
                <w:bCs/>
                <w:color w:val="000000" w:themeColor="text1"/>
                <w:sz w:val="26"/>
                <w:szCs w:val="26"/>
                <w:vertAlign w:val="superscript"/>
              </w:rPr>
            </w:pPr>
          </w:p>
          <w:p w14:paraId="46DF6252" w14:textId="3646919D" w:rsidR="006B2F40" w:rsidRPr="00334EEB" w:rsidRDefault="006B2F40" w:rsidP="00674A83">
            <w:pPr>
              <w:spacing w:before="120" w:after="120"/>
              <w:ind w:right="-144"/>
              <w:jc w:val="center"/>
              <w:rPr>
                <w:b/>
                <w:bCs/>
                <w:color w:val="000000" w:themeColor="text1"/>
                <w:sz w:val="26"/>
                <w:szCs w:val="26"/>
                <w:vertAlign w:val="superscript"/>
              </w:rPr>
            </w:pPr>
            <w:r w:rsidRPr="00334EEB">
              <w:rPr>
                <w:color w:val="000000" w:themeColor="text1"/>
                <w:sz w:val="26"/>
                <w:szCs w:val="26"/>
              </w:rPr>
              <w:t xml:space="preserve">Số: </w:t>
            </w:r>
            <w:r w:rsidR="00334EEB">
              <w:rPr>
                <w:color w:val="000000" w:themeColor="text1"/>
                <w:sz w:val="26"/>
                <w:szCs w:val="26"/>
              </w:rPr>
              <w:t>1</w:t>
            </w:r>
            <w:r w:rsidR="0071566B">
              <w:rPr>
                <w:color w:val="000000" w:themeColor="text1"/>
                <w:sz w:val="26"/>
                <w:szCs w:val="26"/>
              </w:rPr>
              <w:t>5</w:t>
            </w:r>
            <w:r w:rsidR="00FC633F" w:rsidRPr="00334EEB">
              <w:rPr>
                <w:color w:val="000000" w:themeColor="text1"/>
                <w:sz w:val="26"/>
                <w:szCs w:val="26"/>
              </w:rPr>
              <w:t>/2026</w:t>
            </w:r>
            <w:r w:rsidR="0076675A" w:rsidRPr="00334EEB">
              <w:rPr>
                <w:color w:val="000000" w:themeColor="text1"/>
                <w:sz w:val="26"/>
                <w:szCs w:val="26"/>
              </w:rPr>
              <w:t>/</w:t>
            </w:r>
            <w:r w:rsidR="00FC633F" w:rsidRPr="00334EEB">
              <w:rPr>
                <w:color w:val="000000" w:themeColor="text1"/>
                <w:sz w:val="26"/>
                <w:szCs w:val="26"/>
              </w:rPr>
              <w:t>NQ-CP</w:t>
            </w:r>
          </w:p>
        </w:tc>
        <w:tc>
          <w:tcPr>
            <w:tcW w:w="5821" w:type="dxa"/>
          </w:tcPr>
          <w:p w14:paraId="02CBC653" w14:textId="77777777" w:rsidR="006B2F40" w:rsidRPr="00334EEB" w:rsidRDefault="006B2F40" w:rsidP="00674A83">
            <w:pPr>
              <w:pStyle w:val="Heading9"/>
              <w:spacing w:before="120" w:after="120"/>
              <w:jc w:val="center"/>
              <w:rPr>
                <w:rFonts w:ascii="Times New Roman" w:hAnsi="Times New Roman" w:cs="Times New Roman"/>
                <w:b/>
                <w:bCs/>
                <w:color w:val="000000" w:themeColor="text1"/>
                <w:sz w:val="26"/>
                <w:szCs w:val="26"/>
              </w:rPr>
            </w:pPr>
            <w:r w:rsidRPr="00334EEB">
              <w:rPr>
                <w:rFonts w:ascii="Times New Roman" w:hAnsi="Times New Roman" w:cs="Times New Roman"/>
                <w:b/>
                <w:bCs/>
                <w:color w:val="000000" w:themeColor="text1"/>
                <w:sz w:val="26"/>
                <w:szCs w:val="26"/>
              </w:rPr>
              <w:t>CỘNG HOÀ XÃ HỘI CHỦ NGHĨA VIỆT NAM</w:t>
            </w:r>
          </w:p>
          <w:p w14:paraId="5E840C28" w14:textId="77777777" w:rsidR="006B2F40" w:rsidRPr="00334EEB" w:rsidRDefault="006B2F40" w:rsidP="00674A83">
            <w:pPr>
              <w:spacing w:before="120" w:after="120"/>
              <w:ind w:right="-144"/>
              <w:jc w:val="center"/>
              <w:rPr>
                <w:b/>
                <w:bCs/>
                <w:color w:val="000000" w:themeColor="text1"/>
              </w:rPr>
            </w:pPr>
            <w:r w:rsidRPr="00334EEB">
              <w:rPr>
                <w:b/>
                <w:bCs/>
                <w:color w:val="000000" w:themeColor="text1"/>
              </w:rPr>
              <w:t>Độc lập - Tự do - Hạnh phúc</w:t>
            </w:r>
          </w:p>
          <w:p w14:paraId="0AD3489B" w14:textId="300561EB" w:rsidR="006B2F40" w:rsidRPr="00334EEB" w:rsidRDefault="00B00C85" w:rsidP="00674A83">
            <w:pPr>
              <w:spacing w:before="120" w:after="120"/>
              <w:ind w:right="-144"/>
              <w:jc w:val="center"/>
              <w:rPr>
                <w:b/>
                <w:bCs/>
                <w:color w:val="000000" w:themeColor="text1"/>
                <w:sz w:val="20"/>
                <w:szCs w:val="20"/>
                <w:vertAlign w:val="superscript"/>
              </w:rPr>
            </w:pPr>
            <w:r w:rsidRPr="00334EEB">
              <w:rPr>
                <w:b/>
                <w:bCs/>
                <w:color w:val="000000" w:themeColor="text1"/>
                <w:sz w:val="20"/>
                <w:szCs w:val="20"/>
                <w:vertAlign w:val="superscript"/>
              </w:rPr>
              <w:t xml:space="preserve"> </w:t>
            </w:r>
            <w:r w:rsidR="006B2F40" w:rsidRPr="00334EEB">
              <w:rPr>
                <w:b/>
                <w:bCs/>
                <w:color w:val="000000" w:themeColor="text1"/>
                <w:sz w:val="20"/>
                <w:szCs w:val="20"/>
                <w:vertAlign w:val="superscript"/>
              </w:rPr>
              <w:t>________________________________________________</w:t>
            </w:r>
          </w:p>
          <w:p w14:paraId="66952644" w14:textId="57E68EAF" w:rsidR="006B2F40" w:rsidRPr="00334EEB" w:rsidRDefault="00AC267A" w:rsidP="00674A83">
            <w:pPr>
              <w:spacing w:before="120" w:after="120"/>
              <w:ind w:right="-144"/>
              <w:jc w:val="center"/>
              <w:rPr>
                <w:i/>
                <w:color w:val="000000" w:themeColor="text1"/>
              </w:rPr>
            </w:pPr>
            <w:r w:rsidRPr="00334EEB">
              <w:rPr>
                <w:i/>
                <w:iCs/>
                <w:color w:val="000000" w:themeColor="text1"/>
                <w:sz w:val="26"/>
                <w:szCs w:val="26"/>
              </w:rPr>
              <w:t>Hà Nội, ngày</w:t>
            </w:r>
            <w:r w:rsidR="00E80F51" w:rsidRPr="00334EEB">
              <w:rPr>
                <w:i/>
                <w:iCs/>
                <w:color w:val="000000" w:themeColor="text1"/>
                <w:sz w:val="26"/>
                <w:szCs w:val="26"/>
              </w:rPr>
              <w:t xml:space="preserve"> </w:t>
            </w:r>
            <w:r w:rsidR="00C01D01">
              <w:rPr>
                <w:i/>
                <w:iCs/>
                <w:color w:val="000000" w:themeColor="text1"/>
                <w:sz w:val="26"/>
                <w:szCs w:val="26"/>
              </w:rPr>
              <w:t>0</w:t>
            </w:r>
            <w:r w:rsidR="00334EEB">
              <w:rPr>
                <w:i/>
                <w:iCs/>
                <w:color w:val="000000" w:themeColor="text1"/>
                <w:sz w:val="26"/>
                <w:szCs w:val="26"/>
              </w:rPr>
              <w:t>6</w:t>
            </w:r>
            <w:r w:rsidR="0040766E" w:rsidRPr="00334EEB">
              <w:rPr>
                <w:i/>
                <w:iCs/>
                <w:color w:val="000000" w:themeColor="text1"/>
                <w:sz w:val="26"/>
                <w:szCs w:val="26"/>
              </w:rPr>
              <w:t xml:space="preserve"> </w:t>
            </w:r>
            <w:r w:rsidRPr="00334EEB">
              <w:rPr>
                <w:i/>
                <w:iCs/>
                <w:color w:val="000000" w:themeColor="text1"/>
                <w:sz w:val="26"/>
                <w:szCs w:val="26"/>
              </w:rPr>
              <w:t>tháng</w:t>
            </w:r>
            <w:r w:rsidR="0040766E" w:rsidRPr="00334EEB">
              <w:rPr>
                <w:i/>
                <w:iCs/>
                <w:color w:val="000000" w:themeColor="text1"/>
                <w:sz w:val="26"/>
                <w:szCs w:val="26"/>
              </w:rPr>
              <w:t xml:space="preserve"> </w:t>
            </w:r>
            <w:r w:rsidR="00334EEB">
              <w:rPr>
                <w:i/>
                <w:iCs/>
                <w:color w:val="000000" w:themeColor="text1"/>
                <w:sz w:val="26"/>
                <w:szCs w:val="26"/>
              </w:rPr>
              <w:t>4</w:t>
            </w:r>
            <w:r w:rsidR="00E80F51" w:rsidRPr="00334EEB">
              <w:rPr>
                <w:i/>
                <w:iCs/>
                <w:color w:val="000000" w:themeColor="text1"/>
                <w:sz w:val="26"/>
                <w:szCs w:val="26"/>
              </w:rPr>
              <w:t xml:space="preserve"> </w:t>
            </w:r>
            <w:r w:rsidRPr="00334EEB">
              <w:rPr>
                <w:i/>
                <w:iCs/>
                <w:color w:val="000000" w:themeColor="text1"/>
                <w:sz w:val="26"/>
                <w:szCs w:val="26"/>
              </w:rPr>
              <w:t xml:space="preserve">năm </w:t>
            </w:r>
            <w:r w:rsidR="001F4361" w:rsidRPr="00334EEB">
              <w:rPr>
                <w:i/>
                <w:iCs/>
                <w:color w:val="000000" w:themeColor="text1"/>
                <w:sz w:val="26"/>
                <w:szCs w:val="26"/>
              </w:rPr>
              <w:t>2026</w:t>
            </w:r>
          </w:p>
        </w:tc>
      </w:tr>
    </w:tbl>
    <w:p w14:paraId="64720CA2" w14:textId="6C1EFD9A" w:rsidR="000E2C77" w:rsidRPr="00334EEB" w:rsidRDefault="000E2C77" w:rsidP="00674A83">
      <w:pPr>
        <w:pStyle w:val="Subtitle"/>
        <w:spacing w:before="120" w:after="120"/>
        <w:rPr>
          <w:rFonts w:ascii="Times New Roman" w:hAnsi="Times New Roman" w:cs="Times New Roman"/>
          <w:color w:val="000000" w:themeColor="text1"/>
        </w:rPr>
      </w:pPr>
    </w:p>
    <w:p w14:paraId="2215F901" w14:textId="61290FBA" w:rsidR="0022610D" w:rsidRPr="00334EEB" w:rsidRDefault="00FC633F" w:rsidP="00437AE1">
      <w:pPr>
        <w:widowControl w:val="0"/>
        <w:autoSpaceDE w:val="0"/>
        <w:autoSpaceDN w:val="0"/>
        <w:adjustRightInd w:val="0"/>
        <w:spacing w:before="120" w:after="120" w:line="320" w:lineRule="exact"/>
        <w:jc w:val="center"/>
        <w:outlineLvl w:val="0"/>
        <w:rPr>
          <w:b/>
          <w:color w:val="000000" w:themeColor="text1"/>
          <w:lang w:val="it-IT"/>
        </w:rPr>
      </w:pPr>
      <w:r w:rsidRPr="00334EEB">
        <w:rPr>
          <w:b/>
          <w:color w:val="000000" w:themeColor="text1"/>
          <w:lang w:val="it-IT"/>
        </w:rPr>
        <w:t>NGHỊ QUYẾT</w:t>
      </w:r>
    </w:p>
    <w:p w14:paraId="20278E2B" w14:textId="70103024" w:rsidR="00697FB6" w:rsidRPr="00334EEB" w:rsidRDefault="00C05DA2" w:rsidP="00437AE1">
      <w:pPr>
        <w:widowControl w:val="0"/>
        <w:autoSpaceDE w:val="0"/>
        <w:autoSpaceDN w:val="0"/>
        <w:adjustRightInd w:val="0"/>
        <w:spacing w:before="120" w:after="120" w:line="320" w:lineRule="exact"/>
        <w:jc w:val="center"/>
        <w:outlineLvl w:val="0"/>
        <w:rPr>
          <w:b/>
          <w:color w:val="000000" w:themeColor="text1"/>
          <w:lang w:val="it-IT"/>
        </w:rPr>
      </w:pPr>
      <w:r w:rsidRPr="00334EEB">
        <w:rPr>
          <w:b/>
          <w:color w:val="000000" w:themeColor="text1"/>
          <w:lang w:val="it-IT"/>
        </w:rPr>
        <w:t xml:space="preserve">Tạm ngưng </w:t>
      </w:r>
      <w:r w:rsidR="0014770C" w:rsidRPr="00334EEB">
        <w:rPr>
          <w:b/>
          <w:color w:val="000000" w:themeColor="text1"/>
          <w:lang w:val="it-IT"/>
        </w:rPr>
        <w:t>hiệu lực</w:t>
      </w:r>
      <w:r w:rsidR="00305CC7" w:rsidRPr="00334EEB">
        <w:rPr>
          <w:b/>
          <w:color w:val="000000" w:themeColor="text1"/>
          <w:lang w:val="it-IT"/>
        </w:rPr>
        <w:t xml:space="preserve"> </w:t>
      </w:r>
      <w:r w:rsidRPr="00334EEB">
        <w:rPr>
          <w:b/>
          <w:color w:val="000000" w:themeColor="text1"/>
          <w:lang w:val="it-IT"/>
        </w:rPr>
        <w:t>Nghị định số 46/2026/NĐ-CP</w:t>
      </w:r>
    </w:p>
    <w:p w14:paraId="50A746AF" w14:textId="3813B6DC" w:rsidR="00697FB6" w:rsidRPr="00334EEB" w:rsidRDefault="0014770C" w:rsidP="00437AE1">
      <w:pPr>
        <w:widowControl w:val="0"/>
        <w:autoSpaceDE w:val="0"/>
        <w:autoSpaceDN w:val="0"/>
        <w:adjustRightInd w:val="0"/>
        <w:spacing w:before="120" w:after="120" w:line="320" w:lineRule="exact"/>
        <w:jc w:val="center"/>
        <w:outlineLvl w:val="0"/>
        <w:rPr>
          <w:b/>
          <w:color w:val="000000" w:themeColor="text1"/>
          <w:lang w:val="it-IT"/>
        </w:rPr>
      </w:pPr>
      <w:r w:rsidRPr="00334EEB">
        <w:rPr>
          <w:b/>
          <w:color w:val="000000" w:themeColor="text1"/>
          <w:lang w:val="it-IT"/>
        </w:rPr>
        <w:t>ngày 26 tháng 01 năm 2026 và</w:t>
      </w:r>
      <w:r w:rsidR="00305CC7" w:rsidRPr="00334EEB">
        <w:rPr>
          <w:b/>
          <w:color w:val="000000" w:themeColor="text1"/>
          <w:lang w:val="it-IT"/>
        </w:rPr>
        <w:t xml:space="preserve"> </w:t>
      </w:r>
      <w:r w:rsidRPr="00334EEB">
        <w:rPr>
          <w:b/>
          <w:color w:val="000000" w:themeColor="text1"/>
          <w:lang w:val="it-IT"/>
        </w:rPr>
        <w:t>Nghị quyết số 66.13/2026/NQ-CP</w:t>
      </w:r>
    </w:p>
    <w:p w14:paraId="0F039525" w14:textId="30ABFA1F" w:rsidR="0014770C" w:rsidRPr="00334EEB" w:rsidRDefault="0014770C" w:rsidP="00437AE1">
      <w:pPr>
        <w:widowControl w:val="0"/>
        <w:autoSpaceDE w:val="0"/>
        <w:autoSpaceDN w:val="0"/>
        <w:adjustRightInd w:val="0"/>
        <w:spacing w:before="120" w:after="120" w:line="320" w:lineRule="exact"/>
        <w:jc w:val="center"/>
        <w:outlineLvl w:val="0"/>
        <w:rPr>
          <w:b/>
          <w:color w:val="000000" w:themeColor="text1"/>
          <w:lang w:val="it-IT"/>
        </w:rPr>
      </w:pPr>
      <w:r w:rsidRPr="00334EEB">
        <w:rPr>
          <w:b/>
          <w:color w:val="000000" w:themeColor="text1"/>
          <w:lang w:val="it-IT"/>
        </w:rPr>
        <w:t>ngày 27 tháng 01 năm 2026 của Chính phủ</w:t>
      </w:r>
    </w:p>
    <w:p w14:paraId="0BCE84DF" w14:textId="77777777" w:rsidR="00237A3A" w:rsidRPr="00334EEB" w:rsidRDefault="00237A3A" w:rsidP="00437AE1">
      <w:pPr>
        <w:spacing w:before="120" w:after="120" w:line="320" w:lineRule="exact"/>
        <w:ind w:firstLine="567"/>
        <w:jc w:val="both"/>
        <w:rPr>
          <w:i/>
          <w:iCs/>
          <w:color w:val="000000" w:themeColor="text1"/>
          <w:spacing w:val="-2"/>
          <w:sz w:val="20"/>
          <w:szCs w:val="20"/>
          <w:lang w:val="it-IT"/>
        </w:rPr>
      </w:pPr>
    </w:p>
    <w:p w14:paraId="20829E36" w14:textId="495CE51E" w:rsidR="003A0DA0" w:rsidRPr="00334EEB" w:rsidRDefault="003A0DA0" w:rsidP="00312A3C">
      <w:pPr>
        <w:spacing w:before="120" w:after="120" w:line="320" w:lineRule="exact"/>
        <w:ind w:firstLine="709"/>
        <w:jc w:val="both"/>
        <w:rPr>
          <w:i/>
          <w:iCs/>
          <w:color w:val="000000" w:themeColor="text1"/>
          <w:spacing w:val="-2"/>
          <w:lang w:val="it-IT"/>
        </w:rPr>
      </w:pPr>
      <w:r w:rsidRPr="00334EEB">
        <w:rPr>
          <w:i/>
          <w:iCs/>
          <w:color w:val="000000" w:themeColor="text1"/>
          <w:spacing w:val="-2"/>
          <w:lang w:val="it-IT"/>
        </w:rPr>
        <w:t xml:space="preserve">Căn cứ Luật Tổ chức Chính phủ </w:t>
      </w:r>
      <w:r w:rsidR="002B1C97" w:rsidRPr="00334EEB">
        <w:rPr>
          <w:i/>
          <w:iCs/>
          <w:color w:val="000000" w:themeColor="text1"/>
          <w:spacing w:val="-2"/>
          <w:lang w:val="it-IT"/>
        </w:rPr>
        <w:t>số 63/2025/QH15</w:t>
      </w:r>
      <w:r w:rsidRPr="00334EEB">
        <w:rPr>
          <w:i/>
          <w:iCs/>
          <w:color w:val="000000" w:themeColor="text1"/>
          <w:spacing w:val="-2"/>
          <w:lang w:val="it-IT"/>
        </w:rPr>
        <w:t>;</w:t>
      </w:r>
    </w:p>
    <w:p w14:paraId="5C4EDCA9" w14:textId="31F8987D" w:rsidR="00A92C90" w:rsidRPr="00334EEB" w:rsidRDefault="00A92C90" w:rsidP="00312A3C">
      <w:pPr>
        <w:spacing w:before="120" w:after="120" w:line="320" w:lineRule="exact"/>
        <w:ind w:firstLine="709"/>
        <w:jc w:val="both"/>
        <w:rPr>
          <w:i/>
          <w:iCs/>
          <w:color w:val="000000" w:themeColor="text1"/>
          <w:lang w:val="it-IT"/>
        </w:rPr>
      </w:pPr>
      <w:r w:rsidRPr="00334EEB">
        <w:rPr>
          <w:i/>
          <w:iCs/>
          <w:color w:val="000000" w:themeColor="text1"/>
          <w:lang w:val="it-IT"/>
        </w:rPr>
        <w:t>Căn cứ Luật Ban hành văn bản quy phạm pháp luật số 64/2025/QH15 được sửa đổi, bổ sung b</w:t>
      </w:r>
      <w:r w:rsidR="00695D6B" w:rsidRPr="00334EEB">
        <w:rPr>
          <w:i/>
          <w:iCs/>
          <w:color w:val="000000" w:themeColor="text1"/>
          <w:lang w:val="it-IT"/>
        </w:rPr>
        <w:t>ở</w:t>
      </w:r>
      <w:r w:rsidRPr="00334EEB">
        <w:rPr>
          <w:i/>
          <w:iCs/>
          <w:color w:val="000000" w:themeColor="text1"/>
          <w:lang w:val="it-IT"/>
        </w:rPr>
        <w:t>i Luật số 87/2025/QH15;</w:t>
      </w:r>
    </w:p>
    <w:p w14:paraId="2B16FCC9" w14:textId="444C8E10" w:rsidR="00D10A45" w:rsidRPr="00334EEB" w:rsidRDefault="00D10A45" w:rsidP="00312A3C">
      <w:pPr>
        <w:spacing w:before="120" w:after="120" w:line="320" w:lineRule="exact"/>
        <w:ind w:firstLine="709"/>
        <w:jc w:val="both"/>
        <w:rPr>
          <w:i/>
          <w:iCs/>
          <w:color w:val="000000" w:themeColor="text1"/>
          <w:lang w:val="it-IT"/>
        </w:rPr>
      </w:pPr>
      <w:bookmarkStart w:id="0" w:name="loai_1_name"/>
      <w:r w:rsidRPr="00334EEB">
        <w:rPr>
          <w:i/>
          <w:iCs/>
          <w:color w:val="000000" w:themeColor="text1"/>
          <w:lang w:val="it-IT"/>
        </w:rPr>
        <w:t xml:space="preserve">Theo đề nghị của Bộ trưởng các Bộ: Y tế, Nông nghiệp và Môi trường, Công </w:t>
      </w:r>
      <w:r w:rsidR="003A7F91" w:rsidRPr="00334EEB">
        <w:rPr>
          <w:i/>
          <w:iCs/>
          <w:color w:val="000000" w:themeColor="text1"/>
          <w:lang w:val="it-IT"/>
        </w:rPr>
        <w:t>T</w:t>
      </w:r>
      <w:r w:rsidRPr="00334EEB">
        <w:rPr>
          <w:i/>
          <w:iCs/>
          <w:color w:val="000000" w:themeColor="text1"/>
          <w:lang w:val="it-IT"/>
        </w:rPr>
        <w:t>hương và Tư pháp;</w:t>
      </w:r>
    </w:p>
    <w:p w14:paraId="3917BA70" w14:textId="1E21DFCC" w:rsidR="0014770C" w:rsidRPr="00334EEB" w:rsidRDefault="00FC633F" w:rsidP="00312A3C">
      <w:pPr>
        <w:spacing w:before="120" w:after="120" w:line="320" w:lineRule="exact"/>
        <w:ind w:firstLine="709"/>
        <w:jc w:val="both"/>
        <w:rPr>
          <w:i/>
          <w:iCs/>
          <w:color w:val="000000" w:themeColor="text1"/>
          <w:lang w:val="it-IT"/>
        </w:rPr>
      </w:pPr>
      <w:r w:rsidRPr="00334EEB">
        <w:rPr>
          <w:i/>
          <w:iCs/>
          <w:color w:val="000000" w:themeColor="text1"/>
          <w:lang w:val="it-IT"/>
        </w:rPr>
        <w:t>Chính phủ ban hành Nghị quyết</w:t>
      </w:r>
      <w:r w:rsidR="0014770C" w:rsidRPr="00334EEB">
        <w:rPr>
          <w:i/>
          <w:iCs/>
          <w:color w:val="000000" w:themeColor="text1"/>
          <w:lang w:val="it-IT"/>
        </w:rPr>
        <w:t xml:space="preserve"> tạm ngưng hiệu lực Nghị định số 46/2026/NĐ-CP ngày 26 tháng 01 năm 2026 </w:t>
      </w:r>
      <w:r w:rsidR="004F1CB0" w:rsidRPr="00334EEB">
        <w:rPr>
          <w:i/>
          <w:iCs/>
          <w:color w:val="000000" w:themeColor="text1"/>
          <w:lang w:val="it-IT"/>
        </w:rPr>
        <w:t xml:space="preserve">của Chính phủ quy định chi tiết thi hành một số điều và biện pháp để tổ chức, hướng dẫn thi hành Luật An toàn thực phẩm </w:t>
      </w:r>
      <w:r w:rsidR="0014770C" w:rsidRPr="00334EEB">
        <w:rPr>
          <w:i/>
          <w:iCs/>
          <w:color w:val="000000" w:themeColor="text1"/>
          <w:lang w:val="it-IT"/>
        </w:rPr>
        <w:t>và Nghị quyết số 66.13/202</w:t>
      </w:r>
      <w:r w:rsidR="001E2003" w:rsidRPr="00334EEB">
        <w:rPr>
          <w:i/>
          <w:iCs/>
          <w:color w:val="000000" w:themeColor="text1"/>
          <w:lang w:val="it-IT"/>
        </w:rPr>
        <w:t>6</w:t>
      </w:r>
      <w:r w:rsidR="0014770C" w:rsidRPr="00334EEB">
        <w:rPr>
          <w:i/>
          <w:iCs/>
          <w:color w:val="000000" w:themeColor="text1"/>
          <w:lang w:val="it-IT"/>
        </w:rPr>
        <w:t>/NQ-CP ngày 27 tháng 01 năm 2026</w:t>
      </w:r>
      <w:r w:rsidR="004F1CB0" w:rsidRPr="00334EEB">
        <w:rPr>
          <w:i/>
          <w:iCs/>
          <w:color w:val="000000" w:themeColor="text1"/>
          <w:lang w:val="it-IT"/>
        </w:rPr>
        <w:t xml:space="preserve"> của Chính phủ quy định về công bố, đăng ký sản phẩm thực phẩm</w:t>
      </w:r>
      <w:r w:rsidR="0014770C" w:rsidRPr="00334EEB">
        <w:rPr>
          <w:i/>
          <w:iCs/>
          <w:color w:val="000000" w:themeColor="text1"/>
          <w:lang w:val="it-IT"/>
        </w:rPr>
        <w:t>.</w:t>
      </w:r>
    </w:p>
    <w:p w14:paraId="0BD15861" w14:textId="7ACD7B95" w:rsidR="00237A3A" w:rsidRPr="00334EEB" w:rsidRDefault="00D07745" w:rsidP="00312A3C">
      <w:pPr>
        <w:spacing w:before="120" w:after="120" w:line="320" w:lineRule="exact"/>
        <w:ind w:firstLine="709"/>
        <w:jc w:val="both"/>
        <w:rPr>
          <w:b/>
          <w:iCs/>
          <w:color w:val="000000" w:themeColor="text1"/>
          <w:sz w:val="22"/>
          <w:szCs w:val="22"/>
          <w:lang w:val="it-IT"/>
        </w:rPr>
      </w:pPr>
      <w:r w:rsidRPr="00334EEB">
        <w:rPr>
          <w:i/>
          <w:iCs/>
          <w:color w:val="000000" w:themeColor="text1"/>
          <w:lang w:val="it-IT"/>
        </w:rPr>
        <w:t xml:space="preserve"> </w:t>
      </w:r>
      <w:bookmarkEnd w:id="0"/>
    </w:p>
    <w:p w14:paraId="765D5354" w14:textId="0CCC11BE" w:rsidR="0014770C" w:rsidRPr="00334EEB" w:rsidRDefault="00E773ED" w:rsidP="007762B2">
      <w:pPr>
        <w:spacing w:before="120" w:after="120" w:line="320" w:lineRule="exact"/>
        <w:ind w:firstLine="709"/>
        <w:jc w:val="both"/>
        <w:rPr>
          <w:b/>
          <w:color w:val="000000" w:themeColor="text1"/>
          <w:lang w:val="it-IT"/>
        </w:rPr>
      </w:pPr>
      <w:r w:rsidRPr="00334EEB">
        <w:rPr>
          <w:b/>
          <w:iCs/>
          <w:color w:val="000000" w:themeColor="text1"/>
          <w:lang w:val="it-IT"/>
        </w:rPr>
        <w:t xml:space="preserve">Điều 1. </w:t>
      </w:r>
      <w:r w:rsidR="00727081" w:rsidRPr="00334EEB">
        <w:rPr>
          <w:i/>
          <w:iCs/>
          <w:color w:val="000000" w:themeColor="text1"/>
          <w:lang w:val="it-IT"/>
        </w:rPr>
        <w:t xml:space="preserve"> </w:t>
      </w:r>
      <w:r w:rsidR="0014770C" w:rsidRPr="00334EEB">
        <w:rPr>
          <w:b/>
          <w:color w:val="000000" w:themeColor="text1"/>
          <w:lang w:val="it-IT"/>
        </w:rPr>
        <w:t xml:space="preserve">Tạm ngưng hiệu lực </w:t>
      </w:r>
      <w:r w:rsidR="005C4C26" w:rsidRPr="00334EEB">
        <w:rPr>
          <w:b/>
          <w:color w:val="000000" w:themeColor="text1"/>
          <w:lang w:val="it-IT"/>
        </w:rPr>
        <w:t xml:space="preserve">áp dụng </w:t>
      </w:r>
      <w:r w:rsidR="0014770C" w:rsidRPr="00334EEB">
        <w:rPr>
          <w:b/>
          <w:color w:val="000000" w:themeColor="text1"/>
          <w:lang w:val="it-IT"/>
        </w:rPr>
        <w:t>văn bản</w:t>
      </w:r>
    </w:p>
    <w:p w14:paraId="0F668F2C" w14:textId="7EFDA218" w:rsidR="001468BF" w:rsidRPr="00334EEB" w:rsidRDefault="0014770C" w:rsidP="007762B2">
      <w:pPr>
        <w:spacing w:before="120" w:after="120" w:line="320" w:lineRule="exact"/>
        <w:ind w:firstLine="709"/>
        <w:jc w:val="both"/>
        <w:rPr>
          <w:bCs/>
          <w:color w:val="000000" w:themeColor="text1"/>
          <w:lang w:val="it-IT"/>
        </w:rPr>
      </w:pPr>
      <w:r w:rsidRPr="00334EEB">
        <w:rPr>
          <w:bCs/>
          <w:color w:val="000000" w:themeColor="text1"/>
          <w:lang w:val="it-IT"/>
        </w:rPr>
        <w:t xml:space="preserve">Tạm ngưng hiệu lực </w:t>
      </w:r>
      <w:r w:rsidR="00D10A45" w:rsidRPr="00334EEB">
        <w:rPr>
          <w:bCs/>
          <w:color w:val="000000" w:themeColor="text1"/>
          <w:lang w:val="it-IT"/>
        </w:rPr>
        <w:t xml:space="preserve">áp dụng </w:t>
      </w:r>
      <w:r w:rsidR="001468BF" w:rsidRPr="00334EEB">
        <w:rPr>
          <w:bCs/>
          <w:color w:val="000000" w:themeColor="text1"/>
          <w:lang w:val="it-IT"/>
        </w:rPr>
        <w:t xml:space="preserve">cho </w:t>
      </w:r>
      <w:r w:rsidR="001468BF" w:rsidRPr="00334EEB">
        <w:rPr>
          <w:color w:val="000000" w:themeColor="text1"/>
          <w:lang w:val="it-IT"/>
        </w:rPr>
        <w:t xml:space="preserve">đến khi </w:t>
      </w:r>
      <w:r w:rsidR="001468BF" w:rsidRPr="00334EEB">
        <w:rPr>
          <w:bCs/>
          <w:color w:val="000000" w:themeColor="text1"/>
          <w:lang w:val="it-IT"/>
        </w:rPr>
        <w:t>Luật An toàn thực phẩm (sửa đổi)</w:t>
      </w:r>
      <w:r w:rsidR="001468BF" w:rsidRPr="00334EEB">
        <w:rPr>
          <w:color w:val="000000" w:themeColor="text1"/>
          <w:lang w:val="it-IT"/>
        </w:rPr>
        <w:t xml:space="preserve"> và Nghị định hướng dẫn Luật An toàn thực phẩm (sửa đổi) có hiệu lực thi hành đối với các văn bản sau đây:</w:t>
      </w:r>
    </w:p>
    <w:p w14:paraId="6650D996" w14:textId="16F0A219" w:rsidR="001468BF" w:rsidRPr="00334EEB" w:rsidRDefault="001468BF" w:rsidP="007762B2">
      <w:pPr>
        <w:spacing w:before="120" w:after="120" w:line="320" w:lineRule="exact"/>
        <w:ind w:firstLine="709"/>
        <w:jc w:val="both"/>
        <w:rPr>
          <w:iCs/>
          <w:color w:val="000000" w:themeColor="text1"/>
          <w:lang w:val="it-IT"/>
        </w:rPr>
      </w:pPr>
      <w:r w:rsidRPr="00334EEB">
        <w:rPr>
          <w:bCs/>
          <w:color w:val="000000" w:themeColor="text1"/>
          <w:lang w:val="it-IT"/>
        </w:rPr>
        <w:t xml:space="preserve">1. </w:t>
      </w:r>
      <w:r w:rsidR="0014770C" w:rsidRPr="00334EEB">
        <w:rPr>
          <w:bCs/>
          <w:color w:val="000000" w:themeColor="text1"/>
          <w:lang w:val="it-IT"/>
        </w:rPr>
        <w:t xml:space="preserve">Nghị định số 46/2026/NĐ-CP ngày 26 tháng 01 năm 2026 </w:t>
      </w:r>
      <w:r w:rsidR="004F1CB0" w:rsidRPr="00334EEB">
        <w:rPr>
          <w:iCs/>
          <w:color w:val="000000" w:themeColor="text1"/>
          <w:lang w:val="it-IT"/>
        </w:rPr>
        <w:t>của Chính phủ quy định chi tiết thi hành một số điều và biện pháp để tổ chức, hướng dẫn thi hành Luật An toàn thực phẩ</w:t>
      </w:r>
      <w:r w:rsidRPr="00334EEB">
        <w:rPr>
          <w:iCs/>
          <w:color w:val="000000" w:themeColor="text1"/>
          <w:lang w:val="it-IT"/>
        </w:rPr>
        <w:t>m.</w:t>
      </w:r>
    </w:p>
    <w:p w14:paraId="499DC1ED" w14:textId="236DEF86" w:rsidR="00655BF9" w:rsidRPr="00334EEB" w:rsidRDefault="001468BF" w:rsidP="007762B2">
      <w:pPr>
        <w:spacing w:before="120" w:after="120" w:line="320" w:lineRule="exact"/>
        <w:ind w:firstLine="709"/>
        <w:jc w:val="both"/>
        <w:rPr>
          <w:iCs/>
          <w:color w:val="000000" w:themeColor="text1"/>
          <w:lang w:val="it-IT"/>
        </w:rPr>
      </w:pPr>
      <w:r w:rsidRPr="00334EEB">
        <w:rPr>
          <w:iCs/>
          <w:color w:val="000000" w:themeColor="text1"/>
          <w:lang w:val="it-IT"/>
        </w:rPr>
        <w:t>2.</w:t>
      </w:r>
      <w:r w:rsidR="00D22F50" w:rsidRPr="00334EEB">
        <w:rPr>
          <w:iCs/>
          <w:color w:val="000000" w:themeColor="text1"/>
          <w:lang w:val="it-IT"/>
        </w:rPr>
        <w:t xml:space="preserve"> </w:t>
      </w:r>
      <w:r w:rsidR="0014770C" w:rsidRPr="00334EEB">
        <w:rPr>
          <w:bCs/>
          <w:color w:val="000000" w:themeColor="text1"/>
          <w:lang w:val="it-IT"/>
        </w:rPr>
        <w:t>Nghị quyết số 66.13/202</w:t>
      </w:r>
      <w:r w:rsidR="00D10A45" w:rsidRPr="00334EEB">
        <w:rPr>
          <w:bCs/>
          <w:color w:val="000000" w:themeColor="text1"/>
          <w:lang w:val="it-IT"/>
        </w:rPr>
        <w:t>6</w:t>
      </w:r>
      <w:r w:rsidR="0014770C" w:rsidRPr="00334EEB">
        <w:rPr>
          <w:bCs/>
          <w:color w:val="000000" w:themeColor="text1"/>
          <w:lang w:val="it-IT"/>
        </w:rPr>
        <w:t>/NQ-CP ngày 27 tháng 01 năm 2026 của Chính phủ</w:t>
      </w:r>
      <w:r w:rsidR="00D10A45" w:rsidRPr="00334EEB">
        <w:rPr>
          <w:bCs/>
          <w:color w:val="000000" w:themeColor="text1"/>
          <w:lang w:val="it-IT"/>
        </w:rPr>
        <w:t xml:space="preserve"> </w:t>
      </w:r>
      <w:r w:rsidR="005C4C26" w:rsidRPr="00334EEB">
        <w:rPr>
          <w:iCs/>
          <w:color w:val="000000" w:themeColor="text1"/>
          <w:lang w:val="it-IT"/>
        </w:rPr>
        <w:t>quy định về công bố, đăng ký sản phẩm thực phẩm</w:t>
      </w:r>
      <w:r w:rsidR="00686262" w:rsidRPr="00334EEB">
        <w:rPr>
          <w:iCs/>
          <w:color w:val="000000" w:themeColor="text1"/>
          <w:lang w:val="it-IT"/>
        </w:rPr>
        <w:t>.</w:t>
      </w:r>
    </w:p>
    <w:p w14:paraId="2450178E" w14:textId="04603FB0" w:rsidR="00F37C23" w:rsidRPr="00334EEB" w:rsidRDefault="002B02A6" w:rsidP="007762B2">
      <w:pPr>
        <w:spacing w:before="120" w:after="120" w:line="320" w:lineRule="exact"/>
        <w:ind w:firstLine="709"/>
        <w:jc w:val="both"/>
        <w:rPr>
          <w:rFonts w:eastAsia="Calibri"/>
          <w:b/>
          <w:bCs/>
          <w:color w:val="000000" w:themeColor="text1"/>
          <w:spacing w:val="-2"/>
          <w:lang w:val="it-IT"/>
        </w:rPr>
      </w:pPr>
      <w:r w:rsidRPr="00334EEB">
        <w:rPr>
          <w:rFonts w:eastAsia="Calibri"/>
          <w:b/>
          <w:bCs/>
          <w:color w:val="000000" w:themeColor="text1"/>
          <w:spacing w:val="-2"/>
          <w:lang w:val="it-IT"/>
        </w:rPr>
        <w:t xml:space="preserve">Điều </w:t>
      </w:r>
      <w:r w:rsidR="00100191" w:rsidRPr="00334EEB">
        <w:rPr>
          <w:rFonts w:eastAsia="Calibri"/>
          <w:b/>
          <w:bCs/>
          <w:color w:val="000000" w:themeColor="text1"/>
          <w:spacing w:val="-2"/>
          <w:lang w:val="it-IT"/>
        </w:rPr>
        <w:t>2</w:t>
      </w:r>
      <w:r w:rsidRPr="00334EEB">
        <w:rPr>
          <w:rFonts w:eastAsia="Calibri"/>
          <w:b/>
          <w:bCs/>
          <w:color w:val="000000" w:themeColor="text1"/>
          <w:spacing w:val="-2"/>
          <w:lang w:val="it-IT"/>
        </w:rPr>
        <w:t>.</w:t>
      </w:r>
      <w:r w:rsidR="00F37C23" w:rsidRPr="00334EEB">
        <w:rPr>
          <w:rFonts w:eastAsia="Calibri"/>
          <w:b/>
          <w:bCs/>
          <w:color w:val="000000" w:themeColor="text1"/>
          <w:spacing w:val="-2"/>
          <w:lang w:val="it-IT"/>
        </w:rPr>
        <w:t xml:space="preserve"> Áp dụng văn bản trong thời gian tạm ngưng hiệu lực</w:t>
      </w:r>
    </w:p>
    <w:p w14:paraId="4143F410" w14:textId="3705BEE1" w:rsidR="00863F27" w:rsidRPr="00334EEB" w:rsidRDefault="00F37C23" w:rsidP="007762B2">
      <w:pPr>
        <w:spacing w:before="120" w:after="120" w:line="320" w:lineRule="exact"/>
        <w:ind w:firstLine="709"/>
        <w:jc w:val="both"/>
        <w:rPr>
          <w:rFonts w:eastAsia="Calibri"/>
          <w:color w:val="000000" w:themeColor="text1"/>
          <w:spacing w:val="-2"/>
          <w:lang w:val="it-IT"/>
        </w:rPr>
      </w:pPr>
      <w:r w:rsidRPr="00334EEB">
        <w:rPr>
          <w:rFonts w:eastAsia="Calibri"/>
          <w:color w:val="000000" w:themeColor="text1"/>
          <w:spacing w:val="-2"/>
          <w:lang w:val="it-IT"/>
        </w:rPr>
        <w:t xml:space="preserve">Trong thời gian tạm ngưng hiệu lực theo quy định tại Điều 1 Nghị quyết này, Nghị định </w:t>
      </w:r>
      <w:r w:rsidR="004F1CB0" w:rsidRPr="00334EEB">
        <w:rPr>
          <w:rFonts w:eastAsia="Calibri"/>
          <w:color w:val="000000" w:themeColor="text1"/>
          <w:spacing w:val="-2"/>
          <w:lang w:val="it-IT"/>
        </w:rPr>
        <w:t xml:space="preserve">số </w:t>
      </w:r>
      <w:r w:rsidRPr="00334EEB">
        <w:rPr>
          <w:rFonts w:eastAsia="Calibri"/>
          <w:color w:val="000000" w:themeColor="text1"/>
          <w:spacing w:val="-2"/>
          <w:lang w:val="it-IT"/>
        </w:rPr>
        <w:t xml:space="preserve">15/2018/NĐ-CP ngày 02 tháng 02 năm 2018 </w:t>
      </w:r>
      <w:r w:rsidR="004F1CB0" w:rsidRPr="00334EEB">
        <w:rPr>
          <w:rFonts w:eastAsia="Calibri"/>
          <w:color w:val="000000" w:themeColor="text1"/>
          <w:spacing w:val="-2"/>
          <w:lang w:val="it-IT"/>
        </w:rPr>
        <w:t>của Chính phủ quy định chi tiết thi hành một số điều của Luật An toàn thực phẩm</w:t>
      </w:r>
      <w:r w:rsidR="00246A11" w:rsidRPr="00334EEB">
        <w:rPr>
          <w:rFonts w:eastAsia="Calibri"/>
          <w:color w:val="000000" w:themeColor="text1"/>
          <w:spacing w:val="-2"/>
          <w:lang w:val="it-IT"/>
        </w:rPr>
        <w:t xml:space="preserve"> </w:t>
      </w:r>
      <w:r w:rsidRPr="00334EEB">
        <w:rPr>
          <w:rFonts w:eastAsia="Calibri"/>
          <w:color w:val="000000" w:themeColor="text1"/>
          <w:spacing w:val="-2"/>
          <w:lang w:val="it-IT"/>
        </w:rPr>
        <w:t>và các văn bản quy định, hướng dẫn thi hành tiếp tục có hiệu lực</w:t>
      </w:r>
      <w:r w:rsidR="00175B29" w:rsidRPr="00334EEB">
        <w:rPr>
          <w:rFonts w:eastAsia="Calibri"/>
          <w:color w:val="000000" w:themeColor="text1"/>
          <w:spacing w:val="-2"/>
          <w:lang w:val="it-IT"/>
        </w:rPr>
        <w:t>.</w:t>
      </w:r>
    </w:p>
    <w:p w14:paraId="552D9FDE" w14:textId="77777777" w:rsidR="007762B2" w:rsidRPr="00334EEB" w:rsidRDefault="007762B2" w:rsidP="007762B2">
      <w:pPr>
        <w:spacing w:before="120" w:after="120" w:line="320" w:lineRule="exact"/>
        <w:ind w:firstLine="709"/>
        <w:jc w:val="both"/>
        <w:rPr>
          <w:rFonts w:eastAsia="Calibri"/>
          <w:color w:val="000000" w:themeColor="text1"/>
          <w:spacing w:val="-2"/>
          <w:lang w:val="it-IT"/>
        </w:rPr>
      </w:pPr>
    </w:p>
    <w:p w14:paraId="64AD4310" w14:textId="6D2B6C58" w:rsidR="009E5E51" w:rsidRPr="00334EEB" w:rsidRDefault="00F37C23" w:rsidP="007762B2">
      <w:pPr>
        <w:spacing w:before="120" w:after="120" w:line="320" w:lineRule="exact"/>
        <w:ind w:firstLine="709"/>
        <w:jc w:val="both"/>
        <w:rPr>
          <w:rFonts w:eastAsia="Calibri"/>
          <w:b/>
          <w:bCs/>
          <w:color w:val="000000" w:themeColor="text1"/>
          <w:spacing w:val="-2"/>
          <w:lang w:val="it-IT"/>
        </w:rPr>
      </w:pPr>
      <w:r w:rsidRPr="00334EEB">
        <w:rPr>
          <w:rFonts w:eastAsia="Calibri"/>
          <w:b/>
          <w:bCs/>
          <w:color w:val="000000" w:themeColor="text1"/>
          <w:spacing w:val="-2"/>
          <w:lang w:val="it-IT"/>
        </w:rPr>
        <w:lastRenderedPageBreak/>
        <w:t>Điề</w:t>
      </w:r>
      <w:r w:rsidR="00381F22" w:rsidRPr="00334EEB">
        <w:rPr>
          <w:rFonts w:eastAsia="Calibri"/>
          <w:b/>
          <w:bCs/>
          <w:color w:val="000000" w:themeColor="text1"/>
          <w:spacing w:val="-2"/>
          <w:lang w:val="it-IT"/>
        </w:rPr>
        <w:t xml:space="preserve">u </w:t>
      </w:r>
      <w:r w:rsidR="000C5603" w:rsidRPr="00334EEB">
        <w:rPr>
          <w:rFonts w:eastAsia="Calibri"/>
          <w:b/>
          <w:bCs/>
          <w:color w:val="000000" w:themeColor="text1"/>
          <w:spacing w:val="-2"/>
          <w:lang w:val="it-IT"/>
        </w:rPr>
        <w:t>3</w:t>
      </w:r>
      <w:r w:rsidRPr="00334EEB">
        <w:rPr>
          <w:rFonts w:eastAsia="Calibri"/>
          <w:b/>
          <w:bCs/>
          <w:color w:val="000000" w:themeColor="text1"/>
          <w:spacing w:val="-2"/>
          <w:lang w:val="it-IT"/>
        </w:rPr>
        <w:t xml:space="preserve">. </w:t>
      </w:r>
      <w:r w:rsidR="009E5E51" w:rsidRPr="00334EEB">
        <w:rPr>
          <w:rFonts w:eastAsia="Calibri"/>
          <w:b/>
          <w:bCs/>
          <w:color w:val="000000" w:themeColor="text1"/>
          <w:spacing w:val="-2"/>
          <w:lang w:val="it-IT"/>
        </w:rPr>
        <w:t>Trách nhiệm tổ chức thực hiện</w:t>
      </w:r>
    </w:p>
    <w:p w14:paraId="43B4F636" w14:textId="2768AC9B" w:rsidR="009950FB" w:rsidRPr="00334EEB" w:rsidRDefault="009950FB" w:rsidP="007762B2">
      <w:pPr>
        <w:spacing w:before="120" w:after="120" w:line="320" w:lineRule="exact"/>
        <w:ind w:firstLine="709"/>
        <w:jc w:val="both"/>
        <w:rPr>
          <w:bCs/>
          <w:color w:val="000000" w:themeColor="text1"/>
          <w:lang w:val="it-IT"/>
        </w:rPr>
      </w:pPr>
      <w:r w:rsidRPr="00334EEB">
        <w:rPr>
          <w:rFonts w:eastAsia="Calibri"/>
          <w:bCs/>
          <w:color w:val="000000" w:themeColor="text1"/>
          <w:spacing w:val="-2"/>
          <w:lang w:val="it-IT"/>
        </w:rPr>
        <w:t xml:space="preserve">1. </w:t>
      </w:r>
      <w:r w:rsidR="00674533" w:rsidRPr="00334EEB">
        <w:rPr>
          <w:rFonts w:eastAsia="Calibri"/>
          <w:bCs/>
          <w:color w:val="000000" w:themeColor="text1"/>
          <w:spacing w:val="-2"/>
          <w:lang w:val="it-IT"/>
        </w:rPr>
        <w:t>C</w:t>
      </w:r>
      <w:r w:rsidR="001824F3" w:rsidRPr="00334EEB">
        <w:rPr>
          <w:bCs/>
          <w:color w:val="000000" w:themeColor="text1"/>
          <w:lang w:val="it-IT"/>
        </w:rPr>
        <w:t>ác</w:t>
      </w:r>
      <w:r w:rsidR="00533A6A" w:rsidRPr="00334EEB">
        <w:rPr>
          <w:bCs/>
          <w:color w:val="000000" w:themeColor="text1"/>
          <w:lang w:val="it-IT"/>
        </w:rPr>
        <w:t xml:space="preserve"> Bộ</w:t>
      </w:r>
      <w:r w:rsidR="008211A5" w:rsidRPr="00334EEB">
        <w:rPr>
          <w:bCs/>
          <w:color w:val="000000" w:themeColor="text1"/>
          <w:lang w:val="it-IT"/>
        </w:rPr>
        <w:t>:</w:t>
      </w:r>
      <w:r w:rsidR="00533A6A" w:rsidRPr="00334EEB">
        <w:rPr>
          <w:bCs/>
          <w:color w:val="000000" w:themeColor="text1"/>
          <w:lang w:val="it-IT"/>
        </w:rPr>
        <w:t xml:space="preserve"> Y tế</w:t>
      </w:r>
      <w:r w:rsidR="001824F3" w:rsidRPr="00334EEB">
        <w:rPr>
          <w:bCs/>
          <w:color w:val="000000" w:themeColor="text1"/>
          <w:lang w:val="it-IT"/>
        </w:rPr>
        <w:t>, Công Thương, Nông nghiệp và Môi trường</w:t>
      </w:r>
    </w:p>
    <w:p w14:paraId="324E71AC" w14:textId="76918CEE" w:rsidR="00E43F96" w:rsidRPr="00334EEB" w:rsidRDefault="00E43F96" w:rsidP="007762B2">
      <w:pPr>
        <w:spacing w:before="120" w:after="120" w:line="320" w:lineRule="exact"/>
        <w:ind w:firstLine="709"/>
        <w:jc w:val="both"/>
        <w:rPr>
          <w:bCs/>
          <w:color w:val="000000" w:themeColor="text1"/>
          <w:lang w:val="it-IT"/>
        </w:rPr>
      </w:pPr>
      <w:r w:rsidRPr="00334EEB">
        <w:rPr>
          <w:bCs/>
          <w:color w:val="000000" w:themeColor="text1"/>
          <w:lang w:val="it-IT"/>
        </w:rPr>
        <w:t>a) Chủ động hướng dẫn tổ chức triển khai thi hành Nghị quyết này theo lĩnh vực được phân công quản lý.</w:t>
      </w:r>
    </w:p>
    <w:p w14:paraId="0C520F08" w14:textId="31AE69F4" w:rsidR="00DF74B2" w:rsidRPr="00334EEB" w:rsidRDefault="00E43F96" w:rsidP="007762B2">
      <w:pPr>
        <w:spacing w:before="120" w:after="120" w:line="320" w:lineRule="exact"/>
        <w:ind w:firstLine="709"/>
        <w:jc w:val="both"/>
        <w:rPr>
          <w:color w:val="000000" w:themeColor="text1"/>
          <w:lang w:val="it-IT"/>
        </w:rPr>
      </w:pPr>
      <w:r w:rsidRPr="00334EEB">
        <w:rPr>
          <w:bCs/>
          <w:color w:val="000000" w:themeColor="text1"/>
          <w:lang w:val="it-IT"/>
        </w:rPr>
        <w:t>b</w:t>
      </w:r>
      <w:r w:rsidR="00DF74B2" w:rsidRPr="00334EEB">
        <w:rPr>
          <w:bCs/>
          <w:color w:val="000000" w:themeColor="text1"/>
          <w:lang w:val="it-IT"/>
        </w:rPr>
        <w:t>)</w:t>
      </w:r>
      <w:r w:rsidR="00DF74B2" w:rsidRPr="00334EEB">
        <w:rPr>
          <w:b/>
          <w:bCs/>
          <w:color w:val="000000" w:themeColor="text1"/>
          <w:lang w:val="it-IT"/>
        </w:rPr>
        <w:t xml:space="preserve"> </w:t>
      </w:r>
      <w:r w:rsidR="00165FB7" w:rsidRPr="00334EEB">
        <w:rPr>
          <w:color w:val="000000" w:themeColor="text1"/>
          <w:lang w:val="it-IT"/>
        </w:rPr>
        <w:t xml:space="preserve">Tăng cường </w:t>
      </w:r>
      <w:r w:rsidR="00802088" w:rsidRPr="00334EEB">
        <w:rPr>
          <w:color w:val="000000" w:themeColor="text1"/>
          <w:lang w:val="it-IT"/>
        </w:rPr>
        <w:t xml:space="preserve">triển khai kế hoạch </w:t>
      </w:r>
      <w:r w:rsidR="008F6987" w:rsidRPr="00334EEB">
        <w:rPr>
          <w:color w:val="000000" w:themeColor="text1"/>
          <w:lang w:val="it-IT"/>
        </w:rPr>
        <w:t>kiểm tra,</w:t>
      </w:r>
      <w:r w:rsidR="008F6987" w:rsidRPr="00334EEB">
        <w:rPr>
          <w:b/>
          <w:bCs/>
          <w:color w:val="000000" w:themeColor="text1"/>
          <w:lang w:val="it-IT"/>
        </w:rPr>
        <w:t xml:space="preserve"> </w:t>
      </w:r>
      <w:r w:rsidR="008F6987" w:rsidRPr="00334EEB">
        <w:rPr>
          <w:color w:val="000000" w:themeColor="text1"/>
          <w:lang w:val="it-IT"/>
        </w:rPr>
        <w:t>theo dõi,</w:t>
      </w:r>
      <w:r w:rsidR="008F6987" w:rsidRPr="00334EEB">
        <w:rPr>
          <w:b/>
          <w:bCs/>
          <w:color w:val="000000" w:themeColor="text1"/>
          <w:lang w:val="it-IT"/>
        </w:rPr>
        <w:t xml:space="preserve"> </w:t>
      </w:r>
      <w:r w:rsidR="008F6987" w:rsidRPr="00334EEB">
        <w:rPr>
          <w:color w:val="000000" w:themeColor="text1"/>
          <w:lang w:val="it-IT"/>
        </w:rPr>
        <w:t xml:space="preserve">giám sát </w:t>
      </w:r>
      <w:r w:rsidR="00802088" w:rsidRPr="00334EEB">
        <w:rPr>
          <w:color w:val="000000" w:themeColor="text1"/>
          <w:lang w:val="it-IT"/>
        </w:rPr>
        <w:t>định kỳ</w:t>
      </w:r>
      <w:r w:rsidR="008F6987" w:rsidRPr="00334EEB">
        <w:rPr>
          <w:color w:val="000000" w:themeColor="text1"/>
          <w:lang w:val="it-IT"/>
        </w:rPr>
        <w:t xml:space="preserve">, </w:t>
      </w:r>
      <w:r w:rsidR="00802088" w:rsidRPr="00334EEB">
        <w:rPr>
          <w:color w:val="000000" w:themeColor="text1"/>
          <w:lang w:val="it-IT"/>
        </w:rPr>
        <w:t>đột xuất</w:t>
      </w:r>
      <w:r w:rsidR="00165FB7" w:rsidRPr="00334EEB">
        <w:rPr>
          <w:color w:val="000000" w:themeColor="text1"/>
          <w:lang w:val="it-IT"/>
        </w:rPr>
        <w:t>, giám sát, hướng dẫn</w:t>
      </w:r>
      <w:r w:rsidR="00DF74B2" w:rsidRPr="00334EEB">
        <w:rPr>
          <w:color w:val="000000" w:themeColor="text1"/>
          <w:lang w:val="it-IT"/>
        </w:rPr>
        <w:t xml:space="preserve">, xử lý vi phạm về an toàn thực phẩm trong quá </w:t>
      </w:r>
      <w:r w:rsidR="00C943F7" w:rsidRPr="00334EEB">
        <w:rPr>
          <w:color w:val="000000" w:themeColor="text1"/>
          <w:lang w:val="it-IT"/>
        </w:rPr>
        <w:t xml:space="preserve">           </w:t>
      </w:r>
      <w:r w:rsidR="00DF74B2" w:rsidRPr="00334EEB">
        <w:rPr>
          <w:color w:val="000000" w:themeColor="text1"/>
          <w:lang w:val="it-IT"/>
        </w:rPr>
        <w:t>trình sản xuất, xuất khẩu, nhập khẩu, kinh doanh thực phẩm</w:t>
      </w:r>
      <w:r w:rsidR="00E0645D" w:rsidRPr="00334EEB">
        <w:rPr>
          <w:color w:val="000000" w:themeColor="text1"/>
          <w:lang w:val="it-IT"/>
        </w:rPr>
        <w:t>,</w:t>
      </w:r>
      <w:r w:rsidR="00802088" w:rsidRPr="00334EEB">
        <w:rPr>
          <w:color w:val="000000" w:themeColor="text1"/>
          <w:lang w:val="it-IT"/>
        </w:rPr>
        <w:t xml:space="preserve"> các nhiệm vụ </w:t>
      </w:r>
      <w:r w:rsidR="00C943F7" w:rsidRPr="00334EEB">
        <w:rPr>
          <w:color w:val="000000" w:themeColor="text1"/>
          <w:lang w:val="it-IT"/>
        </w:rPr>
        <w:t xml:space="preserve">             </w:t>
      </w:r>
      <w:r w:rsidR="00802088" w:rsidRPr="00334EEB">
        <w:rPr>
          <w:color w:val="000000" w:themeColor="text1"/>
          <w:lang w:val="it-IT"/>
        </w:rPr>
        <w:t>đã được phân công và các nhiệm vụ đã được phân cấp</w:t>
      </w:r>
      <w:r w:rsidR="00DF74B2" w:rsidRPr="00334EEB">
        <w:rPr>
          <w:color w:val="000000" w:themeColor="text1"/>
          <w:lang w:val="it-IT"/>
        </w:rPr>
        <w:t xml:space="preserve"> thuộc lĩnh vực được </w:t>
      </w:r>
      <w:r w:rsidR="00C943F7" w:rsidRPr="00334EEB">
        <w:rPr>
          <w:color w:val="000000" w:themeColor="text1"/>
          <w:lang w:val="it-IT"/>
        </w:rPr>
        <w:t xml:space="preserve">        </w:t>
      </w:r>
      <w:r w:rsidR="00DF74B2" w:rsidRPr="00334EEB">
        <w:rPr>
          <w:color w:val="000000" w:themeColor="text1"/>
          <w:lang w:val="it-IT"/>
        </w:rPr>
        <w:t>phân công</w:t>
      </w:r>
      <w:r w:rsidR="00333C65" w:rsidRPr="00334EEB">
        <w:rPr>
          <w:color w:val="000000" w:themeColor="text1"/>
          <w:lang w:val="it-IT"/>
        </w:rPr>
        <w:t xml:space="preserve"> </w:t>
      </w:r>
      <w:r w:rsidR="00DF74B2" w:rsidRPr="00334EEB">
        <w:rPr>
          <w:color w:val="000000" w:themeColor="text1"/>
          <w:lang w:val="it-IT"/>
        </w:rPr>
        <w:t>quản lý.</w:t>
      </w:r>
    </w:p>
    <w:p w14:paraId="5DF42DBD" w14:textId="4952D168" w:rsidR="00DF7A76" w:rsidRPr="00334EEB" w:rsidRDefault="00E43F96" w:rsidP="007762B2">
      <w:pPr>
        <w:spacing w:before="120" w:after="120" w:line="320" w:lineRule="exact"/>
        <w:ind w:firstLine="709"/>
        <w:jc w:val="both"/>
        <w:rPr>
          <w:rFonts w:eastAsia="Calibri"/>
          <w:bCs/>
          <w:color w:val="000000" w:themeColor="text1"/>
          <w:spacing w:val="-2"/>
          <w:lang w:val="it-IT"/>
        </w:rPr>
      </w:pPr>
      <w:r w:rsidRPr="00334EEB">
        <w:rPr>
          <w:color w:val="000000" w:themeColor="text1"/>
          <w:lang w:val="it-IT"/>
        </w:rPr>
        <w:t>c</w:t>
      </w:r>
      <w:r w:rsidR="00DF7A76" w:rsidRPr="00334EEB">
        <w:rPr>
          <w:color w:val="000000" w:themeColor="text1"/>
          <w:lang w:val="it-IT"/>
        </w:rPr>
        <w:t xml:space="preserve">) </w:t>
      </w:r>
      <w:r w:rsidR="00802088" w:rsidRPr="00334EEB">
        <w:rPr>
          <w:color w:val="000000" w:themeColor="text1"/>
          <w:lang w:val="it-IT"/>
        </w:rPr>
        <w:t>Chủ động r</w:t>
      </w:r>
      <w:r w:rsidR="00DF7A76" w:rsidRPr="00334EEB">
        <w:rPr>
          <w:color w:val="000000" w:themeColor="text1"/>
          <w:lang w:val="it-IT"/>
        </w:rPr>
        <w:t>à soát, sửa đổi, bổ sung và ban hành các văn bản quy phạm pháp luật, Quy chuẩn kỹ thuật quốc gia (QCVN)</w:t>
      </w:r>
      <w:r w:rsidR="00D326C4" w:rsidRPr="00334EEB">
        <w:rPr>
          <w:color w:val="000000" w:themeColor="text1"/>
          <w:lang w:val="it-IT"/>
        </w:rPr>
        <w:t xml:space="preserve">, </w:t>
      </w:r>
      <w:r w:rsidR="00DF7A76" w:rsidRPr="00334EEB">
        <w:rPr>
          <w:color w:val="000000" w:themeColor="text1"/>
          <w:lang w:val="it-IT"/>
        </w:rPr>
        <w:t xml:space="preserve">các hướng dẫn chuyên môn, </w:t>
      </w:r>
      <w:r w:rsidR="00C943F7" w:rsidRPr="00334EEB">
        <w:rPr>
          <w:color w:val="000000" w:themeColor="text1"/>
          <w:lang w:val="it-IT"/>
        </w:rPr>
        <w:t xml:space="preserve">  </w:t>
      </w:r>
      <w:r w:rsidR="00DF7A76" w:rsidRPr="00334EEB">
        <w:rPr>
          <w:color w:val="000000" w:themeColor="text1"/>
          <w:lang w:val="it-IT"/>
        </w:rPr>
        <w:t xml:space="preserve">quy trình nội bộ thuộc phạm vi được phân công quản lý trong lĩnh vực </w:t>
      </w:r>
      <w:r w:rsidR="00C943F7" w:rsidRPr="00334EEB">
        <w:rPr>
          <w:color w:val="000000" w:themeColor="text1"/>
          <w:lang w:val="it-IT"/>
        </w:rPr>
        <w:t xml:space="preserve">                       </w:t>
      </w:r>
      <w:r w:rsidR="00DF7A76" w:rsidRPr="00334EEB">
        <w:rPr>
          <w:color w:val="000000" w:themeColor="text1"/>
          <w:lang w:val="it-IT"/>
        </w:rPr>
        <w:t>an toàn thực phẩm.</w:t>
      </w:r>
    </w:p>
    <w:p w14:paraId="6CCADFEB" w14:textId="313D7AAD" w:rsidR="004A7F6C" w:rsidRPr="00334EEB" w:rsidRDefault="00E43F96" w:rsidP="007762B2">
      <w:pPr>
        <w:spacing w:before="120" w:after="120" w:line="320" w:lineRule="exact"/>
        <w:ind w:firstLine="709"/>
        <w:jc w:val="both"/>
        <w:rPr>
          <w:rFonts w:eastAsia="Calibri"/>
          <w:color w:val="000000" w:themeColor="text1"/>
          <w:spacing w:val="-2"/>
          <w:lang w:val="it-IT"/>
        </w:rPr>
      </w:pPr>
      <w:r w:rsidRPr="00334EEB">
        <w:rPr>
          <w:rFonts w:eastAsia="Calibri"/>
          <w:color w:val="000000" w:themeColor="text1"/>
          <w:spacing w:val="-2"/>
          <w:lang w:val="it-IT"/>
        </w:rPr>
        <w:t>d</w:t>
      </w:r>
      <w:r w:rsidR="004A7F6C" w:rsidRPr="00334EEB">
        <w:rPr>
          <w:rFonts w:eastAsia="Calibri"/>
          <w:color w:val="000000" w:themeColor="text1"/>
          <w:spacing w:val="-2"/>
          <w:lang w:val="it-IT"/>
        </w:rPr>
        <w:t>) Chủ động rà soát Luật An toàn thực phẩm năm 2010 để đề xuất các nội dung sửa đổi, bổ sung theo chức năng, nhiệm vụ gửi về Bộ Y tế để tổng hợp, xây dựng Luật An toàn thực phẩm (sửa đổi)</w:t>
      </w:r>
      <w:r w:rsidR="006B57FD" w:rsidRPr="00334EEB">
        <w:rPr>
          <w:rFonts w:eastAsia="Calibri"/>
          <w:color w:val="000000" w:themeColor="text1"/>
          <w:spacing w:val="-2"/>
          <w:lang w:val="it-IT"/>
        </w:rPr>
        <w:t>;</w:t>
      </w:r>
      <w:r w:rsidR="009B3BD6" w:rsidRPr="00334EEB">
        <w:rPr>
          <w:rFonts w:eastAsia="Calibri"/>
          <w:color w:val="000000" w:themeColor="text1"/>
          <w:spacing w:val="-2"/>
          <w:lang w:val="it-IT"/>
        </w:rPr>
        <w:t xml:space="preserve"> tham gia </w:t>
      </w:r>
      <w:r w:rsidR="00FF6053" w:rsidRPr="00334EEB">
        <w:rPr>
          <w:rFonts w:eastAsia="Calibri"/>
          <w:color w:val="000000" w:themeColor="text1"/>
          <w:spacing w:val="-2"/>
          <w:lang w:val="it-IT"/>
        </w:rPr>
        <w:t>xây dựng</w:t>
      </w:r>
      <w:r w:rsidR="006B57FD" w:rsidRPr="00334EEB">
        <w:rPr>
          <w:rFonts w:eastAsia="Calibri"/>
          <w:color w:val="000000" w:themeColor="text1"/>
          <w:spacing w:val="-2"/>
          <w:lang w:val="it-IT"/>
        </w:rPr>
        <w:t xml:space="preserve"> Luật An toàn thực phẩm (sửa đổi), Nghị định hướng dẫn Luật An toàn thực phẩm (sửa đổi)</w:t>
      </w:r>
      <w:r w:rsidR="009B3BD6" w:rsidRPr="00334EEB">
        <w:rPr>
          <w:rFonts w:eastAsia="Calibri"/>
          <w:color w:val="000000" w:themeColor="text1"/>
          <w:spacing w:val="-2"/>
          <w:lang w:val="it-IT"/>
        </w:rPr>
        <w:t xml:space="preserve"> và các văn bản</w:t>
      </w:r>
      <w:r w:rsidR="006B57FD" w:rsidRPr="00334EEB">
        <w:rPr>
          <w:rFonts w:eastAsia="Calibri"/>
          <w:color w:val="000000" w:themeColor="text1"/>
          <w:spacing w:val="-2"/>
          <w:lang w:val="it-IT"/>
        </w:rPr>
        <w:t xml:space="preserve"> hướng dẫn Luật An toàn thực phẩm (sửa đổi) có liên quan</w:t>
      </w:r>
      <w:r w:rsidR="0040348D" w:rsidRPr="00334EEB">
        <w:rPr>
          <w:rFonts w:eastAsia="Calibri"/>
          <w:color w:val="000000" w:themeColor="text1"/>
          <w:spacing w:val="-2"/>
          <w:lang w:val="it-IT"/>
        </w:rPr>
        <w:t>.</w:t>
      </w:r>
    </w:p>
    <w:p w14:paraId="2C0D293B" w14:textId="18FA8A4A" w:rsidR="0013459B" w:rsidRPr="00334EEB" w:rsidRDefault="004361E7" w:rsidP="007762B2">
      <w:pPr>
        <w:spacing w:before="120" w:after="120" w:line="320" w:lineRule="exact"/>
        <w:ind w:firstLine="709"/>
        <w:jc w:val="both"/>
        <w:rPr>
          <w:rFonts w:eastAsia="Calibri"/>
          <w:color w:val="000000" w:themeColor="text1"/>
          <w:spacing w:val="-2"/>
          <w:lang w:val="it-IT"/>
        </w:rPr>
      </w:pPr>
      <w:r w:rsidRPr="00334EEB">
        <w:rPr>
          <w:rFonts w:eastAsia="Calibri"/>
          <w:color w:val="000000" w:themeColor="text1"/>
          <w:spacing w:val="-2"/>
          <w:lang w:val="it-IT"/>
        </w:rPr>
        <w:t>đ</w:t>
      </w:r>
      <w:r w:rsidR="0013459B" w:rsidRPr="00334EEB">
        <w:rPr>
          <w:rFonts w:eastAsia="Calibri"/>
          <w:color w:val="000000" w:themeColor="text1"/>
          <w:spacing w:val="-2"/>
          <w:lang w:val="it-IT"/>
        </w:rPr>
        <w:t xml:space="preserve">) </w:t>
      </w:r>
      <w:r w:rsidR="0013459B" w:rsidRPr="00334EEB">
        <w:rPr>
          <w:color w:val="000000" w:themeColor="text1"/>
          <w:lang w:val="it-IT"/>
        </w:rPr>
        <w:t>Thường xuyên tuyên truyền, phổ biến các văn bản quy phạm pháp luật, các hướng dẫn chuyên môn kỹ thuật trong lĩnh vực an toàn thực phẩm đến hiệp hội, doanh nghiệp và các đối tượng liên quan để biết, thực hiện.</w:t>
      </w:r>
    </w:p>
    <w:p w14:paraId="7AF661AE" w14:textId="3EA307EF" w:rsidR="00571495" w:rsidRPr="00334EEB" w:rsidRDefault="00571495" w:rsidP="007762B2">
      <w:pPr>
        <w:spacing w:before="120" w:after="120" w:line="320" w:lineRule="exact"/>
        <w:ind w:firstLine="709"/>
        <w:jc w:val="both"/>
        <w:rPr>
          <w:rFonts w:eastAsia="Calibri"/>
          <w:color w:val="000000" w:themeColor="text1"/>
          <w:spacing w:val="-2"/>
          <w:lang w:val="it-IT"/>
        </w:rPr>
      </w:pPr>
      <w:r w:rsidRPr="00334EEB">
        <w:rPr>
          <w:rFonts w:eastAsia="Calibri"/>
          <w:color w:val="000000" w:themeColor="text1"/>
          <w:spacing w:val="-2"/>
          <w:lang w:val="it-IT"/>
        </w:rPr>
        <w:t xml:space="preserve">2. </w:t>
      </w:r>
      <w:r w:rsidR="009F0851" w:rsidRPr="00334EEB">
        <w:rPr>
          <w:rFonts w:eastAsia="Calibri"/>
          <w:color w:val="000000" w:themeColor="text1"/>
          <w:spacing w:val="-2"/>
          <w:lang w:val="it-IT"/>
        </w:rPr>
        <w:t>Ngoài trách nhiệm tại khoản 1</w:t>
      </w:r>
      <w:r w:rsidR="00E0645D" w:rsidRPr="00334EEB">
        <w:rPr>
          <w:rFonts w:eastAsia="Calibri"/>
          <w:color w:val="000000" w:themeColor="text1"/>
          <w:spacing w:val="-2"/>
          <w:lang w:val="it-IT"/>
        </w:rPr>
        <w:t xml:space="preserve"> nêu</w:t>
      </w:r>
      <w:r w:rsidR="009F0851" w:rsidRPr="00334EEB">
        <w:rPr>
          <w:rFonts w:eastAsia="Calibri"/>
          <w:color w:val="000000" w:themeColor="text1"/>
          <w:spacing w:val="-2"/>
          <w:lang w:val="it-IT"/>
        </w:rPr>
        <w:t xml:space="preserve"> trên thì các Bộ ngành </w:t>
      </w:r>
      <w:r w:rsidR="00B40192" w:rsidRPr="00334EEB">
        <w:rPr>
          <w:rFonts w:eastAsia="Calibri"/>
          <w:color w:val="000000" w:themeColor="text1"/>
          <w:spacing w:val="-2"/>
          <w:lang w:val="it-IT"/>
        </w:rPr>
        <w:t>có các trách nhiệm sau:</w:t>
      </w:r>
    </w:p>
    <w:p w14:paraId="62C8DEBB" w14:textId="0F404F28" w:rsidR="008927D5" w:rsidRPr="00334EEB" w:rsidRDefault="008B5249" w:rsidP="007762B2">
      <w:pPr>
        <w:spacing w:before="120" w:after="120" w:line="320" w:lineRule="exact"/>
        <w:ind w:firstLine="709"/>
        <w:jc w:val="both"/>
        <w:rPr>
          <w:rFonts w:eastAsia="Calibri"/>
          <w:color w:val="000000" w:themeColor="text1"/>
          <w:spacing w:val="-2"/>
          <w:lang w:val="it-IT"/>
        </w:rPr>
      </w:pPr>
      <w:r w:rsidRPr="00334EEB">
        <w:rPr>
          <w:rFonts w:eastAsia="Calibri"/>
          <w:color w:val="000000" w:themeColor="text1"/>
          <w:spacing w:val="-2"/>
          <w:lang w:val="it-IT"/>
        </w:rPr>
        <w:t>a)</w:t>
      </w:r>
      <w:r w:rsidR="008927D5" w:rsidRPr="00334EEB">
        <w:rPr>
          <w:rFonts w:eastAsia="Calibri"/>
          <w:color w:val="000000" w:themeColor="text1"/>
          <w:spacing w:val="-2"/>
          <w:lang w:val="it-IT"/>
        </w:rPr>
        <w:t xml:space="preserve"> </w:t>
      </w:r>
      <w:r w:rsidR="008106F4" w:rsidRPr="00334EEB">
        <w:rPr>
          <w:rFonts w:eastAsia="Calibri"/>
          <w:color w:val="000000" w:themeColor="text1"/>
          <w:spacing w:val="-2"/>
          <w:lang w:val="it-IT"/>
        </w:rPr>
        <w:t>Bộ Y tế: Kiểm tra,</w:t>
      </w:r>
      <w:r w:rsidR="008F6987" w:rsidRPr="00334EEB">
        <w:rPr>
          <w:rFonts w:eastAsia="Calibri"/>
          <w:color w:val="000000" w:themeColor="text1"/>
          <w:spacing w:val="-2"/>
          <w:lang w:val="it-IT"/>
        </w:rPr>
        <w:t xml:space="preserve"> theo dõi,</w:t>
      </w:r>
      <w:r w:rsidR="008106F4" w:rsidRPr="00334EEB">
        <w:rPr>
          <w:rFonts w:eastAsia="Calibri"/>
          <w:color w:val="000000" w:themeColor="text1"/>
          <w:spacing w:val="-2"/>
          <w:lang w:val="it-IT"/>
        </w:rPr>
        <w:t xml:space="preserve"> giám sát, xử lý các hành vi vi phạm về đăng ký bản công bố sản phẩm, quảng cáo</w:t>
      </w:r>
      <w:r w:rsidR="00F64E99" w:rsidRPr="00334EEB">
        <w:rPr>
          <w:rFonts w:eastAsia="Calibri"/>
          <w:color w:val="000000" w:themeColor="text1"/>
          <w:spacing w:val="-2"/>
          <w:lang w:val="it-IT"/>
        </w:rPr>
        <w:t xml:space="preserve"> </w:t>
      </w:r>
      <w:r w:rsidR="00527299" w:rsidRPr="00334EEB">
        <w:rPr>
          <w:color w:val="000000" w:themeColor="text1"/>
          <w:lang w:val="it-IT"/>
        </w:rPr>
        <w:t>đối với các sản phẩm, hàng hóa, dịch vụ thuộc lĩnh vực được phân công quản lý</w:t>
      </w:r>
      <w:r w:rsidR="00527299" w:rsidRPr="00334EEB">
        <w:rPr>
          <w:rFonts w:eastAsia="Calibri"/>
          <w:color w:val="000000" w:themeColor="text1"/>
          <w:spacing w:val="-2"/>
          <w:lang w:val="it-IT"/>
        </w:rPr>
        <w:t>; điều kiện sản xuất đối với</w:t>
      </w:r>
      <w:r w:rsidR="008106F4" w:rsidRPr="00334EEB">
        <w:rPr>
          <w:rFonts w:eastAsia="Calibri"/>
          <w:color w:val="000000" w:themeColor="text1"/>
          <w:spacing w:val="-2"/>
          <w:lang w:val="it-IT"/>
        </w:rPr>
        <w:t xml:space="preserve"> cơ sở đã được cấp Giấy chứng nhận cơ sở đủ điều kiện an toàn thực phẩm đạt yêu cầu Thực hành sản xuất tốt (GMP) thực phẩm bảo vệ sức khỏe và các cơ sở đáp ứng thực </w:t>
      </w:r>
      <w:r w:rsidR="00C943F7" w:rsidRPr="00334EEB">
        <w:rPr>
          <w:rFonts w:eastAsia="Calibri"/>
          <w:color w:val="000000" w:themeColor="text1"/>
          <w:spacing w:val="-2"/>
          <w:lang w:val="it-IT"/>
        </w:rPr>
        <w:t xml:space="preserve">              </w:t>
      </w:r>
      <w:r w:rsidR="008106F4" w:rsidRPr="00334EEB">
        <w:rPr>
          <w:rFonts w:eastAsia="Calibri"/>
          <w:color w:val="000000" w:themeColor="text1"/>
          <w:spacing w:val="-2"/>
          <w:lang w:val="it-IT"/>
        </w:rPr>
        <w:t>hành tốt sản xuất thuốc dược liệu và thuốc cổ truyền tham gia sản xuất thực phẩm bảo vệ sức khỏe</w:t>
      </w:r>
      <w:r w:rsidR="008927D5" w:rsidRPr="00334EEB">
        <w:rPr>
          <w:color w:val="000000" w:themeColor="text1"/>
          <w:lang w:val="it-IT"/>
        </w:rPr>
        <w:t>.</w:t>
      </w:r>
    </w:p>
    <w:p w14:paraId="5DC28432" w14:textId="115ED3C3" w:rsidR="00A71D57" w:rsidRPr="00334EEB" w:rsidRDefault="008B5249" w:rsidP="007762B2">
      <w:pPr>
        <w:spacing w:before="120" w:after="120" w:line="320" w:lineRule="exact"/>
        <w:ind w:firstLine="709"/>
        <w:jc w:val="both"/>
        <w:rPr>
          <w:color w:val="000000" w:themeColor="text1"/>
          <w:lang w:val="it-IT"/>
        </w:rPr>
      </w:pPr>
      <w:r w:rsidRPr="00334EEB">
        <w:rPr>
          <w:rFonts w:eastAsia="Calibri"/>
          <w:color w:val="000000" w:themeColor="text1"/>
          <w:spacing w:val="-2"/>
          <w:lang w:val="it-IT"/>
        </w:rPr>
        <w:t>b)</w:t>
      </w:r>
      <w:r w:rsidR="00A71D57" w:rsidRPr="00334EEB">
        <w:rPr>
          <w:rFonts w:eastAsia="Calibri"/>
          <w:color w:val="000000" w:themeColor="text1"/>
          <w:spacing w:val="-2"/>
          <w:lang w:val="it-IT"/>
        </w:rPr>
        <w:t xml:space="preserve"> </w:t>
      </w:r>
      <w:r w:rsidR="00A71D57" w:rsidRPr="00334EEB">
        <w:rPr>
          <w:bCs/>
          <w:color w:val="000000" w:themeColor="text1"/>
          <w:lang w:val="it-IT"/>
        </w:rPr>
        <w:t>Bộ</w:t>
      </w:r>
      <w:r w:rsidR="00A71D57" w:rsidRPr="00334EEB">
        <w:rPr>
          <w:color w:val="000000" w:themeColor="text1"/>
          <w:lang w:val="it-IT"/>
        </w:rPr>
        <w:t> Công Thương</w:t>
      </w:r>
      <w:r w:rsidRPr="00334EEB">
        <w:rPr>
          <w:color w:val="000000" w:themeColor="text1"/>
          <w:lang w:val="it-IT"/>
        </w:rPr>
        <w:t xml:space="preserve">: </w:t>
      </w:r>
      <w:r w:rsidR="00A71D57" w:rsidRPr="00334EEB">
        <w:rPr>
          <w:color w:val="000000" w:themeColor="text1"/>
          <w:lang w:val="it-IT"/>
        </w:rPr>
        <w:t>Kiểm tra</w:t>
      </w:r>
      <w:r w:rsidR="006B408F" w:rsidRPr="00334EEB">
        <w:rPr>
          <w:color w:val="000000" w:themeColor="text1"/>
          <w:lang w:val="it-IT"/>
        </w:rPr>
        <w:t>,</w:t>
      </w:r>
      <w:r w:rsidR="008F6987" w:rsidRPr="00334EEB">
        <w:rPr>
          <w:color w:val="000000" w:themeColor="text1"/>
          <w:lang w:val="it-IT"/>
        </w:rPr>
        <w:t xml:space="preserve"> </w:t>
      </w:r>
      <w:r w:rsidR="00A71D57" w:rsidRPr="00334EEB">
        <w:rPr>
          <w:color w:val="000000" w:themeColor="text1"/>
          <w:lang w:val="it-IT"/>
        </w:rPr>
        <w:t>rà soát,</w:t>
      </w:r>
      <w:r w:rsidR="004C6187" w:rsidRPr="00334EEB">
        <w:rPr>
          <w:color w:val="000000" w:themeColor="text1"/>
          <w:lang w:val="it-IT"/>
        </w:rPr>
        <w:t xml:space="preserve"> theo dõi,</w:t>
      </w:r>
      <w:r w:rsidR="00A71D57" w:rsidRPr="00334EEB">
        <w:rPr>
          <w:color w:val="000000" w:themeColor="text1"/>
          <w:lang w:val="it-IT"/>
        </w:rPr>
        <w:t xml:space="preserve"> giám sát</w:t>
      </w:r>
      <w:r w:rsidR="006B408F" w:rsidRPr="00334EEB">
        <w:rPr>
          <w:color w:val="000000" w:themeColor="text1"/>
          <w:lang w:val="it-IT"/>
        </w:rPr>
        <w:t>, xử lý vi phạm trong</w:t>
      </w:r>
      <w:r w:rsidR="00A71D57" w:rsidRPr="00334EEB">
        <w:rPr>
          <w:color w:val="000000" w:themeColor="text1"/>
          <w:lang w:val="it-IT"/>
        </w:rPr>
        <w:t xml:space="preserve"> hoạt động kinh doanh thực phẩm</w:t>
      </w:r>
      <w:r w:rsidR="006B408F" w:rsidRPr="00334EEB">
        <w:rPr>
          <w:color w:val="000000" w:themeColor="text1"/>
          <w:lang w:val="it-IT"/>
        </w:rPr>
        <w:t xml:space="preserve">, </w:t>
      </w:r>
      <w:r w:rsidR="006B408F" w:rsidRPr="00334EEB">
        <w:rPr>
          <w:color w:val="000000" w:themeColor="text1"/>
          <w:spacing w:val="-4"/>
          <w:lang w:val="it-IT"/>
        </w:rPr>
        <w:t>thực phẩm là hàng giả, hàng cấm, hàng nhập lậu và các hành vi gian lận thương mại khác về thực phẩm</w:t>
      </w:r>
      <w:r w:rsidR="00A71D57" w:rsidRPr="00334EEB">
        <w:rPr>
          <w:color w:val="000000" w:themeColor="text1"/>
          <w:lang w:val="it-IT"/>
        </w:rPr>
        <w:t xml:space="preserve"> trên nền tảng thương mại điện tử, kịp thời phát hiện và xử lý vi phạm theo quy định.</w:t>
      </w:r>
    </w:p>
    <w:p w14:paraId="35D0FDA9" w14:textId="02623C88" w:rsidR="00C00BCE" w:rsidRPr="00334EEB" w:rsidRDefault="00245FC8" w:rsidP="004361E7">
      <w:pPr>
        <w:spacing w:before="120" w:after="120" w:line="320" w:lineRule="exact"/>
        <w:ind w:firstLine="709"/>
        <w:jc w:val="both"/>
        <w:rPr>
          <w:bCs/>
          <w:color w:val="000000" w:themeColor="text1"/>
          <w:lang w:val="it-IT"/>
        </w:rPr>
      </w:pPr>
      <w:r w:rsidRPr="00334EEB">
        <w:rPr>
          <w:color w:val="000000" w:themeColor="text1"/>
          <w:lang w:val="it-IT"/>
        </w:rPr>
        <w:t xml:space="preserve">c) </w:t>
      </w:r>
      <w:r w:rsidRPr="00334EEB">
        <w:rPr>
          <w:bCs/>
          <w:color w:val="000000" w:themeColor="text1"/>
          <w:lang w:val="it-IT"/>
        </w:rPr>
        <w:t>Bộ</w:t>
      </w:r>
      <w:r w:rsidRPr="00334EEB">
        <w:rPr>
          <w:color w:val="000000" w:themeColor="text1"/>
          <w:lang w:val="it-IT"/>
        </w:rPr>
        <w:t> Khoa</w:t>
      </w:r>
      <w:r w:rsidRPr="00334EEB">
        <w:rPr>
          <w:bCs/>
          <w:color w:val="000000" w:themeColor="text1"/>
          <w:lang w:val="it-IT"/>
        </w:rPr>
        <w:t xml:space="preserve"> học và Công nghệ:</w:t>
      </w:r>
      <w:r w:rsidR="00A64419" w:rsidRPr="00334EEB">
        <w:rPr>
          <w:bCs/>
          <w:color w:val="000000" w:themeColor="text1"/>
          <w:lang w:val="it-IT"/>
        </w:rPr>
        <w:t xml:space="preserve"> </w:t>
      </w:r>
      <w:r w:rsidR="00DE6FD0" w:rsidRPr="00334EEB">
        <w:rPr>
          <w:color w:val="000000" w:themeColor="text1"/>
          <w:lang w:val="it-IT"/>
        </w:rPr>
        <w:t>Tăng cường kiểm tra,</w:t>
      </w:r>
      <w:r w:rsidR="00D63F01" w:rsidRPr="00334EEB">
        <w:rPr>
          <w:color w:val="000000" w:themeColor="text1"/>
          <w:lang w:val="it-IT"/>
        </w:rPr>
        <w:t xml:space="preserve"> theo dõi,</w:t>
      </w:r>
      <w:r w:rsidR="00DE6FD0" w:rsidRPr="00334EEB">
        <w:rPr>
          <w:color w:val="000000" w:themeColor="text1"/>
          <w:lang w:val="it-IT"/>
        </w:rPr>
        <w:t xml:space="preserve"> giám sát hoạt động của các tổ chức đã đăng ký hoạt động công nhận (trong đó có hoạt động công nhận phòng thử nghiệm)</w:t>
      </w:r>
      <w:r w:rsidR="00C90B6E" w:rsidRPr="00334EEB">
        <w:rPr>
          <w:color w:val="000000" w:themeColor="text1"/>
          <w:lang w:val="it-IT"/>
        </w:rPr>
        <w:t xml:space="preserve">; </w:t>
      </w:r>
      <w:r w:rsidR="0040107F" w:rsidRPr="00334EEB">
        <w:rPr>
          <w:bCs/>
          <w:color w:val="000000" w:themeColor="text1"/>
          <w:lang w:val="it-IT"/>
        </w:rPr>
        <w:t>p</w:t>
      </w:r>
      <w:r w:rsidR="00C00BCE" w:rsidRPr="00334EEB">
        <w:rPr>
          <w:bCs/>
          <w:color w:val="000000" w:themeColor="text1"/>
          <w:lang w:val="it-IT"/>
        </w:rPr>
        <w:t>hối hợp với các Bộ: Y tế, Công Thương, Nông nghiệp và Môi trường rà soát, hoàn thiện, bảo đảm đầy đủ các tiêu chuẩn quốc gia (TCVN) về thực phẩm.</w:t>
      </w:r>
    </w:p>
    <w:p w14:paraId="136B4B54" w14:textId="2A5BEA7B" w:rsidR="00ED0486" w:rsidRPr="00334EEB" w:rsidRDefault="00544A37" w:rsidP="004361E7">
      <w:pPr>
        <w:spacing w:before="120" w:after="120" w:line="320" w:lineRule="exact"/>
        <w:ind w:firstLine="709"/>
        <w:jc w:val="both"/>
        <w:rPr>
          <w:color w:val="000000" w:themeColor="text1"/>
          <w:lang w:val="it-IT"/>
        </w:rPr>
      </w:pPr>
      <w:r w:rsidRPr="00334EEB">
        <w:rPr>
          <w:color w:val="000000" w:themeColor="text1"/>
          <w:lang w:val="it-IT"/>
        </w:rPr>
        <w:lastRenderedPageBreak/>
        <w:t>d) Bộ Văn hóa, Thể thao và Du lịch: Tăng cường quản lý hoạt động quảng cáo theo chức năng, nhiệm vụ liên quan đến thực phẩm theo quy định tại Điều 24 Nghị định số 342/2025/N</w:t>
      </w:r>
      <w:r w:rsidR="00F23320" w:rsidRPr="00334EEB">
        <w:rPr>
          <w:color w:val="000000" w:themeColor="text1"/>
          <w:lang w:val="it-IT"/>
        </w:rPr>
        <w:t>Đ</w:t>
      </w:r>
      <w:r w:rsidRPr="00334EEB">
        <w:rPr>
          <w:color w:val="000000" w:themeColor="text1"/>
          <w:lang w:val="it-IT"/>
        </w:rPr>
        <w:t xml:space="preserve">-CP ngày 26 tháng 12 năm 2025 của Chính phủ quy định chi tiết một số điều của Luật </w:t>
      </w:r>
      <w:r w:rsidR="00301A9A" w:rsidRPr="00334EEB">
        <w:rPr>
          <w:color w:val="000000" w:themeColor="text1"/>
          <w:lang w:val="it-IT"/>
        </w:rPr>
        <w:t>Q</w:t>
      </w:r>
      <w:r w:rsidRPr="00334EEB">
        <w:rPr>
          <w:color w:val="000000" w:themeColor="text1"/>
          <w:lang w:val="it-IT"/>
        </w:rPr>
        <w:t>uảng cáo</w:t>
      </w:r>
      <w:r w:rsidR="00641FDF" w:rsidRPr="00334EEB">
        <w:rPr>
          <w:color w:val="000000" w:themeColor="text1"/>
          <w:lang w:val="it-IT"/>
        </w:rPr>
        <w:t>.</w:t>
      </w:r>
    </w:p>
    <w:p w14:paraId="2E0C10EC" w14:textId="6461B50B" w:rsidR="0062373D" w:rsidRPr="00334EEB" w:rsidRDefault="00292AFE" w:rsidP="007762B2">
      <w:pPr>
        <w:spacing w:before="120" w:after="120" w:line="320" w:lineRule="exact"/>
        <w:ind w:firstLine="709"/>
        <w:jc w:val="both"/>
        <w:rPr>
          <w:bCs/>
          <w:color w:val="000000" w:themeColor="text1"/>
          <w:lang w:val="it-IT"/>
        </w:rPr>
      </w:pPr>
      <w:r w:rsidRPr="00334EEB">
        <w:rPr>
          <w:bCs/>
          <w:color w:val="000000" w:themeColor="text1"/>
          <w:lang w:val="it-IT"/>
        </w:rPr>
        <w:t>3</w:t>
      </w:r>
      <w:r w:rsidR="0062373D" w:rsidRPr="00334EEB">
        <w:rPr>
          <w:bCs/>
          <w:color w:val="000000" w:themeColor="text1"/>
          <w:lang w:val="it-IT"/>
        </w:rPr>
        <w:t>. Uỷ ban nhân dân</w:t>
      </w:r>
      <w:r w:rsidR="00301A9A" w:rsidRPr="00334EEB">
        <w:rPr>
          <w:bCs/>
          <w:color w:val="000000" w:themeColor="text1"/>
          <w:lang w:val="it-IT"/>
        </w:rPr>
        <w:t xml:space="preserve"> </w:t>
      </w:r>
      <w:r w:rsidR="0062373D" w:rsidRPr="00334EEB">
        <w:rPr>
          <w:bCs/>
          <w:color w:val="000000" w:themeColor="text1"/>
          <w:lang w:val="it-IT"/>
        </w:rPr>
        <w:t>tỉnh</w:t>
      </w:r>
      <w:r w:rsidR="00E84AA5" w:rsidRPr="00334EEB">
        <w:rPr>
          <w:bCs/>
          <w:color w:val="000000" w:themeColor="text1"/>
          <w:lang w:val="it-IT"/>
        </w:rPr>
        <w:t>, thành phố</w:t>
      </w:r>
    </w:p>
    <w:p w14:paraId="6D49A305" w14:textId="5A1AA00E" w:rsidR="000A79CA" w:rsidRPr="00334EEB" w:rsidRDefault="000A79CA" w:rsidP="007762B2">
      <w:pPr>
        <w:spacing w:before="120" w:after="120" w:line="320" w:lineRule="exact"/>
        <w:ind w:firstLine="709"/>
        <w:jc w:val="both"/>
        <w:rPr>
          <w:color w:val="000000" w:themeColor="text1"/>
          <w:lang w:val="it-IT"/>
        </w:rPr>
      </w:pPr>
      <w:r w:rsidRPr="00334EEB">
        <w:rPr>
          <w:color w:val="000000" w:themeColor="text1"/>
          <w:lang w:val="it-IT"/>
        </w:rPr>
        <w:t>a) Thường xuyên tuyên truyền</w:t>
      </w:r>
      <w:r w:rsidR="002D5B15" w:rsidRPr="00334EEB">
        <w:rPr>
          <w:color w:val="000000" w:themeColor="text1"/>
          <w:lang w:val="it-IT"/>
        </w:rPr>
        <w:t>,</w:t>
      </w:r>
      <w:r w:rsidRPr="00334EEB">
        <w:rPr>
          <w:color w:val="000000" w:themeColor="text1"/>
          <w:lang w:val="it-IT"/>
        </w:rPr>
        <w:t xml:space="preserve"> phổ biến các văn bản quy phạm pháp luật, các hướng dẫn chuyên môn kỹ thuật trong lĩnh vực an toàn thực phẩm đến</w:t>
      </w:r>
      <w:r w:rsidR="00437038" w:rsidRPr="00334EEB">
        <w:rPr>
          <w:color w:val="000000" w:themeColor="text1"/>
          <w:lang w:val="it-IT"/>
        </w:rPr>
        <w:t xml:space="preserve"> </w:t>
      </w:r>
      <w:r w:rsidR="00C943F7" w:rsidRPr="00334EEB">
        <w:rPr>
          <w:color w:val="000000" w:themeColor="text1"/>
          <w:lang w:val="it-IT"/>
        </w:rPr>
        <w:t xml:space="preserve">       </w:t>
      </w:r>
      <w:r w:rsidR="00437038" w:rsidRPr="00334EEB">
        <w:rPr>
          <w:color w:val="000000" w:themeColor="text1"/>
          <w:lang w:val="it-IT"/>
        </w:rPr>
        <w:t>chính quyền cấp xã,</w:t>
      </w:r>
      <w:r w:rsidRPr="00334EEB">
        <w:rPr>
          <w:color w:val="000000" w:themeColor="text1"/>
          <w:lang w:val="it-IT"/>
        </w:rPr>
        <w:t xml:space="preserve"> hiệp hội, doanh nghiệp và các đối tượng liên quan</w:t>
      </w:r>
      <w:r w:rsidR="00BB3DEC" w:rsidRPr="00334EEB">
        <w:rPr>
          <w:color w:val="000000" w:themeColor="text1"/>
          <w:lang w:val="it-IT"/>
        </w:rPr>
        <w:t xml:space="preserve"> </w:t>
      </w:r>
      <w:r w:rsidR="00C943F7" w:rsidRPr="00334EEB">
        <w:rPr>
          <w:color w:val="000000" w:themeColor="text1"/>
          <w:lang w:val="it-IT"/>
        </w:rPr>
        <w:t xml:space="preserve">                     </w:t>
      </w:r>
      <w:r w:rsidR="00BB3DEC" w:rsidRPr="00334EEB">
        <w:rPr>
          <w:color w:val="000000" w:themeColor="text1"/>
          <w:lang w:val="it-IT"/>
        </w:rPr>
        <w:t>để biết, thực hiện.</w:t>
      </w:r>
    </w:p>
    <w:p w14:paraId="068A8B8C" w14:textId="232C993D" w:rsidR="000A79CA" w:rsidRPr="00334EEB" w:rsidRDefault="000A79CA" w:rsidP="007762B2">
      <w:pPr>
        <w:spacing w:before="120" w:after="120" w:line="320" w:lineRule="exact"/>
        <w:ind w:firstLine="709"/>
        <w:jc w:val="both"/>
        <w:rPr>
          <w:color w:val="000000" w:themeColor="text1"/>
          <w:lang w:val="it-IT"/>
        </w:rPr>
      </w:pPr>
      <w:r w:rsidRPr="00334EEB">
        <w:rPr>
          <w:color w:val="000000" w:themeColor="text1"/>
          <w:lang w:val="it-IT"/>
        </w:rPr>
        <w:t xml:space="preserve">b) </w:t>
      </w:r>
      <w:r w:rsidR="0040348D" w:rsidRPr="00334EEB">
        <w:rPr>
          <w:color w:val="000000" w:themeColor="text1"/>
          <w:lang w:val="it-IT"/>
        </w:rPr>
        <w:t>Tăng cường triển khai kế hoạch kiểm tra định kỳ; kiểm tra đột xuất,</w:t>
      </w:r>
      <w:r w:rsidR="00D63F01" w:rsidRPr="00334EEB">
        <w:rPr>
          <w:color w:val="000000" w:themeColor="text1"/>
          <w:lang w:val="it-IT"/>
        </w:rPr>
        <w:t xml:space="preserve"> theo dõi,</w:t>
      </w:r>
      <w:r w:rsidR="0040348D" w:rsidRPr="00334EEB">
        <w:rPr>
          <w:color w:val="000000" w:themeColor="text1"/>
          <w:lang w:val="it-IT"/>
        </w:rPr>
        <w:t xml:space="preserve"> giám sát, hướng dẫn, kịp thời phát hiện và xử lý vi phạm về an toàn thực phẩm, thực phẩm là hàng giả, hàng cấm, hàng nhập lậu trên địa bàn và các hành vi gian lận thương mại khác về thực phẩm trên nền tảng thương mại điện tử</w:t>
      </w:r>
      <w:r w:rsidR="00787823" w:rsidRPr="00334EEB">
        <w:rPr>
          <w:color w:val="000000" w:themeColor="text1"/>
          <w:lang w:val="it-IT"/>
        </w:rPr>
        <w:t xml:space="preserve"> </w:t>
      </w:r>
      <w:r w:rsidR="0040348D" w:rsidRPr="00334EEB">
        <w:rPr>
          <w:color w:val="000000" w:themeColor="text1"/>
          <w:lang w:val="it-IT"/>
        </w:rPr>
        <w:t xml:space="preserve">theo quy định và các nhiệm vụ đã được phân công, phân cấp, trong đó chú trọng ngăn ngừa </w:t>
      </w:r>
      <w:r w:rsidR="00C13572" w:rsidRPr="00334EEB">
        <w:rPr>
          <w:color w:val="000000" w:themeColor="text1"/>
          <w:lang w:val="it-IT"/>
        </w:rPr>
        <w:t>xảy ra</w:t>
      </w:r>
      <w:r w:rsidR="0040348D" w:rsidRPr="00334EEB">
        <w:rPr>
          <w:color w:val="000000" w:themeColor="text1"/>
          <w:lang w:val="it-IT"/>
        </w:rPr>
        <w:t xml:space="preserve"> ngộ độc thực phẩm đối với thức ăn đường phố, bếp ăn học đường và bếp ăn tập thể.</w:t>
      </w:r>
    </w:p>
    <w:p w14:paraId="6928A398" w14:textId="7E9695D4" w:rsidR="00F10D37" w:rsidRPr="00334EEB" w:rsidRDefault="003E0BD6" w:rsidP="007762B2">
      <w:pPr>
        <w:spacing w:before="120" w:after="120" w:line="320" w:lineRule="exact"/>
        <w:ind w:firstLine="709"/>
        <w:jc w:val="both"/>
        <w:rPr>
          <w:color w:val="000000" w:themeColor="text1"/>
          <w:lang w:val="it-IT"/>
        </w:rPr>
      </w:pPr>
      <w:r w:rsidRPr="00334EEB">
        <w:rPr>
          <w:color w:val="000000" w:themeColor="text1"/>
          <w:lang w:val="it-IT"/>
        </w:rPr>
        <w:t>c</w:t>
      </w:r>
      <w:r w:rsidR="00F10D37" w:rsidRPr="00334EEB">
        <w:rPr>
          <w:color w:val="000000" w:themeColor="text1"/>
          <w:lang w:val="it-IT"/>
        </w:rPr>
        <w:t xml:space="preserve">) </w:t>
      </w:r>
      <w:r w:rsidR="009A24D3" w:rsidRPr="00334EEB">
        <w:rPr>
          <w:color w:val="000000" w:themeColor="text1"/>
          <w:lang w:val="it-IT"/>
        </w:rPr>
        <w:t>Công bố công khai, cập nhật thông tin về các tổ chức thử nghiệm, giám định, chứng nhận</w:t>
      </w:r>
      <w:r w:rsidR="000E2F03" w:rsidRPr="00334EEB">
        <w:rPr>
          <w:color w:val="000000" w:themeColor="text1"/>
          <w:lang w:val="it-IT"/>
        </w:rPr>
        <w:t xml:space="preserve"> theo quy định tại khoản 4 Điều 67 Nghị định </w:t>
      </w:r>
      <w:r w:rsidR="004D719D" w:rsidRPr="00334EEB">
        <w:rPr>
          <w:color w:val="000000" w:themeColor="text1"/>
          <w:lang w:val="it-IT"/>
        </w:rPr>
        <w:t xml:space="preserve">số </w:t>
      </w:r>
      <w:r w:rsidR="000E2F03" w:rsidRPr="00334EEB">
        <w:rPr>
          <w:color w:val="000000" w:themeColor="text1"/>
          <w:lang w:val="it-IT"/>
        </w:rPr>
        <w:t>22/</w:t>
      </w:r>
      <w:r w:rsidR="00BB1D26" w:rsidRPr="00334EEB">
        <w:rPr>
          <w:color w:val="000000" w:themeColor="text1"/>
          <w:lang w:val="it-IT"/>
        </w:rPr>
        <w:t xml:space="preserve">2026/NĐ-CP ngày 16 tháng </w:t>
      </w:r>
      <w:r w:rsidR="004D719D" w:rsidRPr="00334EEB">
        <w:rPr>
          <w:color w:val="000000" w:themeColor="text1"/>
          <w:lang w:val="it-IT"/>
        </w:rPr>
        <w:t>0</w:t>
      </w:r>
      <w:r w:rsidR="00BB1D26" w:rsidRPr="00334EEB">
        <w:rPr>
          <w:color w:val="000000" w:themeColor="text1"/>
          <w:lang w:val="it-IT"/>
        </w:rPr>
        <w:t>1 năm 2026</w:t>
      </w:r>
      <w:r w:rsidR="00787823" w:rsidRPr="00334EEB">
        <w:rPr>
          <w:color w:val="000000" w:themeColor="text1"/>
          <w:lang w:val="it-IT"/>
        </w:rPr>
        <w:t xml:space="preserve"> của Chính </w:t>
      </w:r>
      <w:r w:rsidR="004106F8" w:rsidRPr="00334EEB">
        <w:rPr>
          <w:color w:val="000000" w:themeColor="text1"/>
          <w:lang w:val="it-IT"/>
        </w:rPr>
        <w:t>phủ</w:t>
      </w:r>
      <w:r w:rsidR="00BB1D26" w:rsidRPr="00334EEB">
        <w:rPr>
          <w:color w:val="000000" w:themeColor="text1"/>
          <w:lang w:val="it-IT"/>
        </w:rPr>
        <w:t xml:space="preserve"> quy định chi tiết một số điều và biện pháp để tổ chức, hướng dẫn thi hành Luật Tiêu chuẩn và Quy chuẩn kỹ thuật</w:t>
      </w:r>
      <w:r w:rsidR="00F10D37" w:rsidRPr="00334EEB">
        <w:rPr>
          <w:color w:val="000000" w:themeColor="text1"/>
          <w:lang w:val="it-IT"/>
        </w:rPr>
        <w:t>.</w:t>
      </w:r>
    </w:p>
    <w:p w14:paraId="2E46CDE9" w14:textId="7B5FD799" w:rsidR="00165FB7" w:rsidRPr="00334EEB" w:rsidRDefault="003E0BD6" w:rsidP="007762B2">
      <w:pPr>
        <w:spacing w:before="120" w:after="120" w:line="320" w:lineRule="exact"/>
        <w:ind w:firstLine="709"/>
        <w:jc w:val="both"/>
        <w:rPr>
          <w:color w:val="000000" w:themeColor="text1"/>
          <w:lang w:val="it-IT"/>
        </w:rPr>
      </w:pPr>
      <w:r w:rsidRPr="00334EEB">
        <w:rPr>
          <w:color w:val="000000" w:themeColor="text1"/>
          <w:lang w:val="it-IT"/>
        </w:rPr>
        <w:t>d</w:t>
      </w:r>
      <w:r w:rsidR="00165FB7" w:rsidRPr="00334EEB">
        <w:rPr>
          <w:color w:val="000000" w:themeColor="text1"/>
          <w:lang w:val="it-IT"/>
        </w:rPr>
        <w:t>)</w:t>
      </w:r>
      <w:r w:rsidR="007B6458" w:rsidRPr="00334EEB">
        <w:rPr>
          <w:color w:val="000000" w:themeColor="text1"/>
          <w:lang w:val="it-IT"/>
        </w:rPr>
        <w:t xml:space="preserve"> </w:t>
      </w:r>
      <w:r w:rsidR="0076589B" w:rsidRPr="00334EEB">
        <w:rPr>
          <w:color w:val="000000" w:themeColor="text1"/>
          <w:lang w:val="it-IT"/>
        </w:rPr>
        <w:t>Chịu trách n</w:t>
      </w:r>
      <w:r w:rsidR="00CE65E4" w:rsidRPr="00334EEB">
        <w:rPr>
          <w:color w:val="000000" w:themeColor="text1"/>
          <w:lang w:val="it-IT"/>
        </w:rPr>
        <w:t>hiệm và t</w:t>
      </w:r>
      <w:r w:rsidR="007B6458" w:rsidRPr="00334EEB">
        <w:rPr>
          <w:color w:val="000000" w:themeColor="text1"/>
          <w:lang w:val="it-IT"/>
        </w:rPr>
        <w:t>hực hiện việc chỉ định hoặc giao nhiệm vụ cho cơ quan kiểm tra nhà nước về an toàn thực phẩm nhập khẩu, cơ sở kiểm nghiệm phục vụ quản lý nhà nước về an toàn thực phẩm theo phân công, phân cấp; công khai danh sách các cơ sở này</w:t>
      </w:r>
      <w:r w:rsidR="0039651E" w:rsidRPr="00334EEB">
        <w:rPr>
          <w:color w:val="000000" w:themeColor="text1"/>
          <w:lang w:val="it-IT"/>
        </w:rPr>
        <w:t>;</w:t>
      </w:r>
      <w:r w:rsidR="007B6458" w:rsidRPr="00334EEB">
        <w:rPr>
          <w:color w:val="000000" w:themeColor="text1"/>
          <w:lang w:val="it-IT"/>
        </w:rPr>
        <w:t xml:space="preserve"> </w:t>
      </w:r>
      <w:r w:rsidR="00756F66" w:rsidRPr="00334EEB">
        <w:rPr>
          <w:lang w:val="it-IT"/>
        </w:rPr>
        <w:t>bảo đảm</w:t>
      </w:r>
      <w:r w:rsidR="007B6458" w:rsidRPr="00334EEB">
        <w:rPr>
          <w:lang w:val="it-IT"/>
        </w:rPr>
        <w:t xml:space="preserve"> </w:t>
      </w:r>
      <w:r w:rsidR="007B6458" w:rsidRPr="00334EEB">
        <w:rPr>
          <w:color w:val="000000" w:themeColor="text1"/>
          <w:lang w:val="it-IT"/>
        </w:rPr>
        <w:t>các nguồn lực cho triển khai</w:t>
      </w:r>
      <w:r w:rsidR="0039651E" w:rsidRPr="00334EEB">
        <w:rPr>
          <w:color w:val="000000" w:themeColor="text1"/>
          <w:lang w:val="it-IT"/>
        </w:rPr>
        <w:t xml:space="preserve"> </w:t>
      </w:r>
      <w:r w:rsidR="0039651E" w:rsidRPr="00334EEB">
        <w:rPr>
          <w:rFonts w:ascii="Calibri" w:hAnsi="Calibri" w:cs="Calibri"/>
          <w:color w:val="000000" w:themeColor="text1"/>
          <w:lang w:val="it-IT"/>
        </w:rPr>
        <w:t>﻿</w:t>
      </w:r>
      <w:r w:rsidR="0039651E" w:rsidRPr="00334EEB">
        <w:rPr>
          <w:color w:val="000000" w:themeColor="text1"/>
          <w:lang w:val="it-IT"/>
        </w:rPr>
        <w:t xml:space="preserve">và chuẩn bị các điều kiện triển khai cùng với </w:t>
      </w:r>
      <w:r w:rsidR="006D6D23" w:rsidRPr="00334EEB">
        <w:rPr>
          <w:color w:val="000000" w:themeColor="text1"/>
          <w:lang w:val="it-IT"/>
        </w:rPr>
        <w:t xml:space="preserve">thời điểm </w:t>
      </w:r>
      <w:r w:rsidR="0039651E" w:rsidRPr="00334EEB">
        <w:rPr>
          <w:color w:val="000000" w:themeColor="text1"/>
          <w:lang w:val="it-IT"/>
        </w:rPr>
        <w:t>xây dựng và trình Dự án Luật</w:t>
      </w:r>
      <w:r w:rsidR="006D6D23" w:rsidRPr="00334EEB">
        <w:rPr>
          <w:color w:val="000000" w:themeColor="text1"/>
          <w:lang w:val="it-IT"/>
        </w:rPr>
        <w:t xml:space="preserve"> An toàn thực phẩm (sửa đổi)</w:t>
      </w:r>
      <w:r w:rsidR="0039651E" w:rsidRPr="00334EEB">
        <w:rPr>
          <w:color w:val="000000" w:themeColor="text1"/>
          <w:lang w:val="it-IT"/>
        </w:rPr>
        <w:t>.</w:t>
      </w:r>
    </w:p>
    <w:p w14:paraId="289F2B89" w14:textId="052344C3" w:rsidR="007B6458" w:rsidRPr="00334EEB" w:rsidRDefault="003E0BD6" w:rsidP="007762B2">
      <w:pPr>
        <w:spacing w:before="120" w:after="120" w:line="320" w:lineRule="exact"/>
        <w:ind w:firstLine="709"/>
        <w:jc w:val="both"/>
        <w:rPr>
          <w:color w:val="000000" w:themeColor="text1"/>
          <w:lang w:val="it-IT"/>
        </w:rPr>
      </w:pPr>
      <w:r w:rsidRPr="00334EEB">
        <w:rPr>
          <w:color w:val="000000" w:themeColor="text1"/>
          <w:lang w:val="it-IT"/>
        </w:rPr>
        <w:t>đ</w:t>
      </w:r>
      <w:r w:rsidR="00CD5BE8" w:rsidRPr="00334EEB">
        <w:rPr>
          <w:color w:val="000000" w:themeColor="text1"/>
          <w:lang w:val="it-IT"/>
        </w:rPr>
        <w:t>) Chỉ đạo c</w:t>
      </w:r>
      <w:r w:rsidR="007B6458" w:rsidRPr="00334EEB">
        <w:rPr>
          <w:color w:val="000000" w:themeColor="text1"/>
          <w:lang w:val="it-IT"/>
        </w:rPr>
        <w:t>ơ quan tiếp nhận hồ sơ tự công bố, đăng ký bản công bố sản phẩm</w:t>
      </w:r>
      <w:r w:rsidR="003F1C9E" w:rsidRPr="00334EEB">
        <w:rPr>
          <w:color w:val="000000" w:themeColor="text1"/>
          <w:lang w:val="it-IT"/>
        </w:rPr>
        <w:t>,</w:t>
      </w:r>
      <w:r w:rsidR="007B6458" w:rsidRPr="00334EEB">
        <w:rPr>
          <w:color w:val="000000" w:themeColor="text1"/>
          <w:lang w:val="it-IT"/>
        </w:rPr>
        <w:t xml:space="preserve"> bố trí kinh phí lấy mẫu giám sát các chỉ tiêu chất lượng và an toàn đối với sản phẩm công bố lưu thông trên thị trường</w:t>
      </w:r>
      <w:r w:rsidR="001A03F0" w:rsidRPr="00334EEB">
        <w:rPr>
          <w:color w:val="000000" w:themeColor="text1"/>
          <w:lang w:val="it-IT"/>
        </w:rPr>
        <w:t>;</w:t>
      </w:r>
      <w:r w:rsidR="00E5124E" w:rsidRPr="00334EEB">
        <w:rPr>
          <w:color w:val="000000" w:themeColor="text1"/>
          <w:lang w:val="it-IT"/>
        </w:rPr>
        <w:t xml:space="preserve"> </w:t>
      </w:r>
      <w:r w:rsidR="0040107F" w:rsidRPr="00334EEB">
        <w:rPr>
          <w:color w:val="000000" w:themeColor="text1"/>
          <w:lang w:val="it-IT"/>
        </w:rPr>
        <w:t>t</w:t>
      </w:r>
      <w:r w:rsidR="00E5124E" w:rsidRPr="00334EEB">
        <w:rPr>
          <w:color w:val="000000" w:themeColor="text1"/>
          <w:lang w:val="it-IT"/>
        </w:rPr>
        <w:t>rong đó</w:t>
      </w:r>
      <w:r w:rsidR="007B6458" w:rsidRPr="00334EEB">
        <w:rPr>
          <w:color w:val="000000" w:themeColor="text1"/>
          <w:lang w:val="it-IT"/>
        </w:rPr>
        <w:t xml:space="preserve"> tập trung các nhóm sản phẩm sử dụng cho các đối tượng có nguy cơ cao là trẻ em, người già, phụ nữ mang thai, người bệnh. Trên cơ sở kết quả giám sát, tiến hành kiểm tra tại cơ sở sản xuất, kinh doanh, trường hợp phát hiện vi phạm xử lý</w:t>
      </w:r>
      <w:r w:rsidR="003F1C9E" w:rsidRPr="00334EEB">
        <w:rPr>
          <w:color w:val="000000" w:themeColor="text1"/>
          <w:lang w:val="it-IT"/>
        </w:rPr>
        <w:t xml:space="preserve"> đúng</w:t>
      </w:r>
      <w:r w:rsidR="007B6458" w:rsidRPr="00334EEB">
        <w:rPr>
          <w:color w:val="000000" w:themeColor="text1"/>
          <w:lang w:val="it-IT"/>
        </w:rPr>
        <w:t xml:space="preserve"> theo quy định.</w:t>
      </w:r>
    </w:p>
    <w:p w14:paraId="768FEFFA" w14:textId="77777777" w:rsidR="00C00BCE" w:rsidRPr="00334EEB" w:rsidRDefault="003A4D5D" w:rsidP="007762B2">
      <w:pPr>
        <w:spacing w:before="120" w:after="120" w:line="320" w:lineRule="exact"/>
        <w:ind w:firstLine="709"/>
        <w:jc w:val="both"/>
        <w:rPr>
          <w:color w:val="000000" w:themeColor="text1"/>
          <w:lang w:val="it-IT"/>
        </w:rPr>
      </w:pPr>
      <w:r w:rsidRPr="00334EEB">
        <w:rPr>
          <w:color w:val="000000" w:themeColor="text1"/>
          <w:lang w:val="it-IT"/>
        </w:rPr>
        <w:t>4</w:t>
      </w:r>
      <w:r w:rsidR="00CA4D5D" w:rsidRPr="00334EEB">
        <w:rPr>
          <w:color w:val="000000" w:themeColor="text1"/>
          <w:lang w:val="it-IT"/>
        </w:rPr>
        <w:t>. Trách nhiệm phối hợp trong tổ</w:t>
      </w:r>
      <w:r w:rsidR="00C7238F" w:rsidRPr="00334EEB">
        <w:rPr>
          <w:color w:val="000000" w:themeColor="text1"/>
          <w:lang w:val="it-IT"/>
        </w:rPr>
        <w:t xml:space="preserve"> chức thực hiện</w:t>
      </w:r>
    </w:p>
    <w:p w14:paraId="3A8717F0" w14:textId="13EC27B1" w:rsidR="00312A3C" w:rsidRPr="00334EEB" w:rsidRDefault="00264EE3" w:rsidP="007762B2">
      <w:pPr>
        <w:spacing w:before="120" w:after="120" w:line="320" w:lineRule="exact"/>
        <w:ind w:firstLine="709"/>
        <w:jc w:val="both"/>
        <w:rPr>
          <w:color w:val="000000" w:themeColor="text1"/>
          <w:lang w:val="it-IT"/>
        </w:rPr>
      </w:pPr>
      <w:r w:rsidRPr="00334EEB">
        <w:rPr>
          <w:color w:val="000000" w:themeColor="text1"/>
          <w:lang w:val="it-IT"/>
        </w:rPr>
        <w:t>Các Bộ: Y tế, Nông nghiệp và Môi trường, Công Thương, Tài chính và Ủy ban nhân dân tỉnh</w:t>
      </w:r>
      <w:r w:rsidR="006C790F" w:rsidRPr="00334EEB">
        <w:rPr>
          <w:color w:val="000000" w:themeColor="text1"/>
          <w:lang w:val="it-IT"/>
        </w:rPr>
        <w:t>, thành phố</w:t>
      </w:r>
      <w:r w:rsidRPr="00334EEB">
        <w:rPr>
          <w:color w:val="000000" w:themeColor="text1"/>
          <w:lang w:val="it-IT"/>
        </w:rPr>
        <w:t xml:space="preserve"> có trách nhiệm </w:t>
      </w:r>
      <w:r w:rsidR="00792C65" w:rsidRPr="00334EEB">
        <w:rPr>
          <w:color w:val="000000" w:themeColor="text1"/>
          <w:lang w:val="it-IT"/>
        </w:rPr>
        <w:t xml:space="preserve">hoàn thiện việc kết nối, chia sẻ dữ liệu với Cổng dịch vụ công quốc gia để giải quyết các thủ tục hành chính và quản lý an toàn thực phẩm, thống nhất dữ liệu quản lý về an toàn thực phẩm từ </w:t>
      </w:r>
      <w:r w:rsidR="00F56D9E" w:rsidRPr="00334EEB">
        <w:rPr>
          <w:color w:val="000000" w:themeColor="text1"/>
          <w:lang w:val="it-IT"/>
        </w:rPr>
        <w:t xml:space="preserve">          </w:t>
      </w:r>
      <w:r w:rsidR="00792C65" w:rsidRPr="00334EEB">
        <w:rPr>
          <w:color w:val="000000" w:themeColor="text1"/>
          <w:lang w:val="it-IT"/>
        </w:rPr>
        <w:t xml:space="preserve">trung ương đến địa phương; đẩy mạnh ứng dụng trí tuệ nhân tạo trong quản lý </w:t>
      </w:r>
      <w:r w:rsidR="00F56D9E" w:rsidRPr="00334EEB">
        <w:rPr>
          <w:color w:val="000000" w:themeColor="text1"/>
          <w:lang w:val="it-IT"/>
        </w:rPr>
        <w:t xml:space="preserve">  </w:t>
      </w:r>
      <w:r w:rsidR="00792C65" w:rsidRPr="00334EEB">
        <w:rPr>
          <w:color w:val="000000" w:themeColor="text1"/>
          <w:lang w:val="it-IT"/>
        </w:rPr>
        <w:t>sản phẩm thực phẩm</w:t>
      </w:r>
      <w:r w:rsidR="00574537" w:rsidRPr="00334EEB">
        <w:rPr>
          <w:color w:val="000000" w:themeColor="text1"/>
          <w:lang w:val="it-IT"/>
        </w:rPr>
        <w:t>.</w:t>
      </w:r>
      <w:r w:rsidR="002353B1" w:rsidRPr="00334EEB">
        <w:rPr>
          <w:color w:val="000000" w:themeColor="text1"/>
          <w:lang w:val="it-IT"/>
        </w:rPr>
        <w:t xml:space="preserve"> </w:t>
      </w:r>
    </w:p>
    <w:p w14:paraId="03DF8635" w14:textId="77777777" w:rsidR="007762B2" w:rsidRPr="00334EEB" w:rsidRDefault="007762B2" w:rsidP="007762B2">
      <w:pPr>
        <w:spacing w:before="120" w:after="120" w:line="320" w:lineRule="exact"/>
        <w:ind w:firstLine="709"/>
        <w:jc w:val="both"/>
        <w:rPr>
          <w:color w:val="000000" w:themeColor="text1"/>
          <w:lang w:val="it-IT"/>
        </w:rPr>
      </w:pPr>
    </w:p>
    <w:p w14:paraId="0B15B121" w14:textId="77777777" w:rsidR="007762B2" w:rsidRPr="00334EEB" w:rsidRDefault="007762B2" w:rsidP="007762B2">
      <w:pPr>
        <w:spacing w:before="120" w:after="120" w:line="320" w:lineRule="exact"/>
        <w:ind w:firstLine="709"/>
        <w:jc w:val="both"/>
        <w:rPr>
          <w:color w:val="000000" w:themeColor="text1"/>
          <w:lang w:val="it-IT"/>
        </w:rPr>
      </w:pPr>
    </w:p>
    <w:p w14:paraId="16C45DF4" w14:textId="5E0DC654" w:rsidR="00C81ED6" w:rsidRPr="00334EEB" w:rsidRDefault="00C81ED6" w:rsidP="007762B2">
      <w:pPr>
        <w:spacing w:before="120" w:after="120" w:line="320" w:lineRule="exact"/>
        <w:ind w:firstLine="709"/>
        <w:jc w:val="both"/>
        <w:rPr>
          <w:rFonts w:eastAsia="Calibri"/>
          <w:b/>
          <w:color w:val="000000" w:themeColor="text1"/>
          <w:spacing w:val="-2"/>
          <w:lang w:val="it-IT"/>
        </w:rPr>
      </w:pPr>
      <w:r w:rsidRPr="00334EEB">
        <w:rPr>
          <w:rFonts w:eastAsia="Calibri"/>
          <w:b/>
          <w:color w:val="000000" w:themeColor="text1"/>
          <w:spacing w:val="-2"/>
          <w:lang w:val="it-IT"/>
        </w:rPr>
        <w:lastRenderedPageBreak/>
        <w:t>Điều 4. Điều khoản chuyển tiếp</w:t>
      </w:r>
    </w:p>
    <w:p w14:paraId="55D04436" w14:textId="6824058E" w:rsidR="00656E38" w:rsidRPr="00334EEB" w:rsidRDefault="00C90B6E" w:rsidP="007762B2">
      <w:pPr>
        <w:spacing w:before="120" w:after="120" w:line="320" w:lineRule="exact"/>
        <w:ind w:firstLine="709"/>
        <w:jc w:val="both"/>
        <w:rPr>
          <w:rFonts w:eastAsia="Calibri"/>
          <w:spacing w:val="-2"/>
          <w:lang w:val="it-IT"/>
        </w:rPr>
      </w:pPr>
      <w:r w:rsidRPr="00334EEB">
        <w:rPr>
          <w:rFonts w:eastAsia="Calibri"/>
          <w:spacing w:val="-2"/>
          <w:lang w:val="it-IT"/>
        </w:rPr>
        <w:t>Đối với các hồ sơ đã nộp trước ngày Nghị quyết này có hiệu lực được tiếp tục giải quyết theo quy định tại Nghị định số 15/2018/NĐ-CP ngày 02 tháng 02 năm 2018 của Chính phủ quy định chi tiết thi hành một số điều của Luật An toàn thực phẩm và các văn bản quy định, hướng dẫn có liên quan.</w:t>
      </w:r>
    </w:p>
    <w:p w14:paraId="28B3EE1D" w14:textId="689FCEE0" w:rsidR="009E5E51" w:rsidRPr="00334EEB" w:rsidRDefault="00562437" w:rsidP="007762B2">
      <w:pPr>
        <w:spacing w:before="120" w:after="120" w:line="320" w:lineRule="exact"/>
        <w:ind w:firstLine="706"/>
        <w:jc w:val="both"/>
        <w:rPr>
          <w:rFonts w:eastAsia="Calibri"/>
          <w:b/>
          <w:color w:val="000000" w:themeColor="text1"/>
          <w:spacing w:val="-2"/>
          <w:lang w:val="it-IT"/>
        </w:rPr>
      </w:pPr>
      <w:r w:rsidRPr="00334EEB">
        <w:rPr>
          <w:rFonts w:eastAsia="Calibri"/>
          <w:b/>
          <w:color w:val="000000" w:themeColor="text1"/>
          <w:spacing w:val="-2"/>
          <w:lang w:val="it-IT"/>
        </w:rPr>
        <w:t xml:space="preserve">Điều </w:t>
      </w:r>
      <w:r w:rsidR="00C81ED6" w:rsidRPr="00334EEB">
        <w:rPr>
          <w:rFonts w:eastAsia="Calibri"/>
          <w:b/>
          <w:color w:val="000000" w:themeColor="text1"/>
          <w:spacing w:val="-2"/>
          <w:lang w:val="it-IT"/>
        </w:rPr>
        <w:t>5</w:t>
      </w:r>
      <w:r w:rsidRPr="00334EEB">
        <w:rPr>
          <w:rFonts w:eastAsia="Calibri"/>
          <w:b/>
          <w:color w:val="000000" w:themeColor="text1"/>
          <w:spacing w:val="-2"/>
          <w:lang w:val="it-IT"/>
        </w:rPr>
        <w:t xml:space="preserve">. </w:t>
      </w:r>
      <w:r w:rsidR="009E5E51" w:rsidRPr="00334EEB">
        <w:rPr>
          <w:rFonts w:eastAsia="Calibri"/>
          <w:b/>
          <w:color w:val="000000" w:themeColor="text1"/>
          <w:spacing w:val="-2"/>
          <w:lang w:val="it-IT"/>
        </w:rPr>
        <w:t>Hiệu lực thi hành</w:t>
      </w:r>
    </w:p>
    <w:p w14:paraId="02865306" w14:textId="76145D75" w:rsidR="00562437" w:rsidRPr="00334EEB" w:rsidRDefault="000F10B4" w:rsidP="007762B2">
      <w:pPr>
        <w:spacing w:before="120" w:after="120" w:line="320" w:lineRule="exact"/>
        <w:ind w:firstLine="709"/>
        <w:jc w:val="both"/>
        <w:rPr>
          <w:rFonts w:eastAsia="Calibri"/>
          <w:color w:val="000000" w:themeColor="text1"/>
          <w:spacing w:val="-2"/>
          <w:lang w:val="it-IT"/>
        </w:rPr>
      </w:pPr>
      <w:r w:rsidRPr="00334EEB">
        <w:rPr>
          <w:rFonts w:eastAsia="Calibri"/>
          <w:color w:val="000000" w:themeColor="text1"/>
          <w:spacing w:val="-2"/>
          <w:lang w:val="it-IT"/>
        </w:rPr>
        <w:t xml:space="preserve">1. </w:t>
      </w:r>
      <w:r w:rsidR="00562437" w:rsidRPr="00334EEB">
        <w:rPr>
          <w:rFonts w:eastAsia="Calibri"/>
          <w:color w:val="000000" w:themeColor="text1"/>
          <w:spacing w:val="-6"/>
          <w:lang w:val="it-IT"/>
        </w:rPr>
        <w:t xml:space="preserve">Nghị quyết này có hiệu lực thi hành </w:t>
      </w:r>
      <w:r w:rsidR="00F37C23" w:rsidRPr="00334EEB">
        <w:rPr>
          <w:rFonts w:eastAsia="Calibri"/>
          <w:color w:val="000000" w:themeColor="text1"/>
          <w:spacing w:val="-6"/>
          <w:lang w:val="it-IT"/>
        </w:rPr>
        <w:t>kể từ ngày ký</w:t>
      </w:r>
      <w:r w:rsidR="00155AD9" w:rsidRPr="00334EEB">
        <w:rPr>
          <w:rFonts w:eastAsia="Calibri"/>
          <w:color w:val="000000" w:themeColor="text1"/>
          <w:spacing w:val="-6"/>
          <w:lang w:val="it-IT"/>
        </w:rPr>
        <w:t xml:space="preserve"> ban hành và thay thế Nghị quyết số 09/2026/NQ-CP ngày 04 tháng 02 năm 2026 của Chính phủ tạm ngưng hiệu lực và điều chỉnh thời hạn áp dụng Nghị định số 46/2026/NĐ-CP ngày 26 tháng 01 năm 2026 và Nghị quyết số 66.13/202</w:t>
      </w:r>
      <w:r w:rsidR="001E2003" w:rsidRPr="00334EEB">
        <w:rPr>
          <w:rFonts w:eastAsia="Calibri"/>
          <w:color w:val="000000" w:themeColor="text1"/>
          <w:spacing w:val="-6"/>
          <w:lang w:val="it-IT"/>
        </w:rPr>
        <w:t>6</w:t>
      </w:r>
      <w:r w:rsidR="00155AD9" w:rsidRPr="00334EEB">
        <w:rPr>
          <w:rFonts w:eastAsia="Calibri"/>
          <w:color w:val="000000" w:themeColor="text1"/>
          <w:spacing w:val="-6"/>
          <w:lang w:val="it-IT"/>
        </w:rPr>
        <w:t>/NQ-CP ngày 27 tháng 01 năm 2026.</w:t>
      </w:r>
    </w:p>
    <w:p w14:paraId="274DFBC3" w14:textId="25226069" w:rsidR="000E13A9" w:rsidRPr="00334EEB" w:rsidRDefault="00100191" w:rsidP="007762B2">
      <w:pPr>
        <w:spacing w:before="120" w:after="120" w:line="320" w:lineRule="exact"/>
        <w:ind w:firstLine="706"/>
        <w:jc w:val="both"/>
        <w:rPr>
          <w:rFonts w:eastAsia="Calibri"/>
          <w:color w:val="000000" w:themeColor="text1"/>
          <w:spacing w:val="-2"/>
          <w:lang w:val="it-IT"/>
        </w:rPr>
      </w:pPr>
      <w:r w:rsidRPr="00334EEB">
        <w:rPr>
          <w:rFonts w:eastAsia="Calibri"/>
          <w:color w:val="000000" w:themeColor="text1"/>
          <w:spacing w:val="-2"/>
          <w:lang w:val="it-IT"/>
        </w:rPr>
        <w:t>2</w:t>
      </w:r>
      <w:r w:rsidR="000F10B4" w:rsidRPr="00334EEB">
        <w:rPr>
          <w:rFonts w:eastAsia="Calibri"/>
          <w:color w:val="000000" w:themeColor="text1"/>
          <w:spacing w:val="-2"/>
          <w:lang w:val="it-IT"/>
        </w:rPr>
        <w:t>.</w:t>
      </w:r>
      <w:r w:rsidR="00282D01" w:rsidRPr="00334EEB">
        <w:rPr>
          <w:rFonts w:eastAsia="Calibri"/>
          <w:color w:val="000000" w:themeColor="text1"/>
          <w:spacing w:val="-2"/>
          <w:lang w:val="it-IT"/>
        </w:rPr>
        <w:t xml:space="preserve"> </w:t>
      </w:r>
      <w:r w:rsidR="0040313E" w:rsidRPr="00334EEB">
        <w:rPr>
          <w:rFonts w:eastAsia="Calibri"/>
          <w:color w:val="000000" w:themeColor="text1"/>
          <w:spacing w:val="-2"/>
          <w:lang w:val="it-IT"/>
        </w:rPr>
        <w:t>Các B</w:t>
      </w:r>
      <w:r w:rsidR="00F37C23" w:rsidRPr="00334EEB">
        <w:rPr>
          <w:rFonts w:eastAsia="Calibri"/>
          <w:color w:val="000000" w:themeColor="text1"/>
          <w:spacing w:val="-2"/>
          <w:lang w:val="it-IT"/>
        </w:rPr>
        <w:t>ộ</w:t>
      </w:r>
      <w:r w:rsidR="00C7238F" w:rsidRPr="00334EEB">
        <w:rPr>
          <w:rFonts w:eastAsia="Calibri"/>
          <w:color w:val="000000" w:themeColor="text1"/>
          <w:spacing w:val="-2"/>
          <w:lang w:val="it-IT"/>
        </w:rPr>
        <w:t>, cơ quan</w:t>
      </w:r>
      <w:r w:rsidR="0040313E" w:rsidRPr="00334EEB">
        <w:rPr>
          <w:rFonts w:eastAsia="Calibri"/>
          <w:color w:val="000000" w:themeColor="text1"/>
          <w:spacing w:val="-2"/>
          <w:lang w:val="it-IT"/>
        </w:rPr>
        <w:t xml:space="preserve"> ngang B</w:t>
      </w:r>
      <w:r w:rsidR="00F37C23" w:rsidRPr="00334EEB">
        <w:rPr>
          <w:rFonts w:eastAsia="Calibri"/>
          <w:color w:val="000000" w:themeColor="text1"/>
          <w:spacing w:val="-2"/>
          <w:lang w:val="it-IT"/>
        </w:rPr>
        <w:t>ộ, Ủy ban nhân dân tỉnh, thành phố chịu trách nhiệm thi hành Nghị quyết này</w:t>
      </w:r>
      <w:r w:rsidR="000E13A9" w:rsidRPr="00334EEB">
        <w:rPr>
          <w:rFonts w:eastAsia="Calibri"/>
          <w:color w:val="000000" w:themeColor="text1"/>
          <w:spacing w:val="-2"/>
          <w:lang w:val="it-IT"/>
        </w:rPr>
        <w:t>.</w:t>
      </w:r>
    </w:p>
    <w:p w14:paraId="7DBF62FA" w14:textId="77777777" w:rsidR="00F37C23" w:rsidRPr="00334EEB" w:rsidRDefault="00F37C23" w:rsidP="007762B2">
      <w:pPr>
        <w:spacing w:before="120" w:after="120" w:line="320" w:lineRule="exact"/>
        <w:ind w:firstLine="567"/>
        <w:jc w:val="both"/>
        <w:rPr>
          <w:rFonts w:eastAsia="Calibri"/>
          <w:color w:val="000000" w:themeColor="text1"/>
          <w:spacing w:val="-2"/>
          <w:sz w:val="2"/>
          <w:szCs w:val="2"/>
          <w:lang w:val="it-IT"/>
        </w:rPr>
      </w:pPr>
    </w:p>
    <w:tbl>
      <w:tblPr>
        <w:tblW w:w="9540" w:type="dxa"/>
        <w:tblLook w:val="01E0" w:firstRow="1" w:lastRow="1" w:firstColumn="1" w:lastColumn="1" w:noHBand="0" w:noVBand="0"/>
      </w:tblPr>
      <w:tblGrid>
        <w:gridCol w:w="5812"/>
        <w:gridCol w:w="3728"/>
      </w:tblGrid>
      <w:tr w:rsidR="000E2C77" w:rsidRPr="002C492C" w14:paraId="7D8F610D" w14:textId="77777777" w:rsidTr="004C51AC">
        <w:trPr>
          <w:trHeight w:val="60"/>
        </w:trPr>
        <w:tc>
          <w:tcPr>
            <w:tcW w:w="5812" w:type="dxa"/>
          </w:tcPr>
          <w:p w14:paraId="53C8974A" w14:textId="77777777" w:rsidR="000E2C77" w:rsidRPr="00334EEB" w:rsidRDefault="000E2C77" w:rsidP="001C1B91">
            <w:pPr>
              <w:widowControl w:val="0"/>
              <w:autoSpaceDE w:val="0"/>
              <w:autoSpaceDN w:val="0"/>
              <w:adjustRightInd w:val="0"/>
              <w:jc w:val="both"/>
              <w:rPr>
                <w:color w:val="000000" w:themeColor="text1"/>
                <w:sz w:val="24"/>
                <w:szCs w:val="24"/>
                <w:lang w:val="it-IT"/>
              </w:rPr>
            </w:pPr>
            <w:r w:rsidRPr="00334EEB">
              <w:rPr>
                <w:b/>
                <w:bCs/>
                <w:i/>
                <w:iCs/>
                <w:color w:val="000000" w:themeColor="text1"/>
                <w:sz w:val="24"/>
                <w:szCs w:val="24"/>
                <w:lang w:val="it-IT"/>
              </w:rPr>
              <w:t>Nơi nhận</w:t>
            </w:r>
            <w:r w:rsidRPr="00334EEB">
              <w:rPr>
                <w:color w:val="000000" w:themeColor="text1"/>
                <w:sz w:val="24"/>
                <w:szCs w:val="24"/>
                <w:lang w:val="it-IT"/>
              </w:rPr>
              <w:t>:</w:t>
            </w:r>
          </w:p>
          <w:p w14:paraId="0573AED9" w14:textId="77777777" w:rsidR="00CA2F00" w:rsidRPr="00334EEB" w:rsidRDefault="00CA2F00" w:rsidP="001C1B91">
            <w:pPr>
              <w:widowControl w:val="0"/>
              <w:autoSpaceDE w:val="0"/>
              <w:autoSpaceDN w:val="0"/>
              <w:adjustRightInd w:val="0"/>
              <w:jc w:val="both"/>
              <w:rPr>
                <w:color w:val="000000" w:themeColor="text1"/>
                <w:sz w:val="24"/>
                <w:szCs w:val="24"/>
                <w:lang w:val="it-IT"/>
              </w:rPr>
            </w:pPr>
            <w:r w:rsidRPr="00334EEB">
              <w:rPr>
                <w:color w:val="000000" w:themeColor="text1"/>
                <w:sz w:val="24"/>
                <w:szCs w:val="24"/>
                <w:lang w:val="it-IT"/>
              </w:rPr>
              <w:t>- Ban Bí thư Trung ương Đảng;</w:t>
            </w:r>
          </w:p>
          <w:p w14:paraId="1EFE2B51" w14:textId="66301A4F" w:rsidR="00CA2F00" w:rsidRPr="00334EEB" w:rsidRDefault="00CA2F00" w:rsidP="001C1B91">
            <w:pPr>
              <w:widowControl w:val="0"/>
              <w:autoSpaceDE w:val="0"/>
              <w:autoSpaceDN w:val="0"/>
              <w:adjustRightInd w:val="0"/>
              <w:jc w:val="both"/>
              <w:rPr>
                <w:color w:val="000000" w:themeColor="text1"/>
                <w:sz w:val="24"/>
                <w:szCs w:val="24"/>
                <w:lang w:val="it-IT"/>
              </w:rPr>
            </w:pPr>
            <w:r w:rsidRPr="00334EEB">
              <w:rPr>
                <w:color w:val="000000" w:themeColor="text1"/>
                <w:sz w:val="24"/>
                <w:szCs w:val="24"/>
                <w:lang w:val="it-IT"/>
              </w:rPr>
              <w:t xml:space="preserve">- Thủ tướng, các Phó Thủ tướng </w:t>
            </w:r>
            <w:r w:rsidR="003D57F9" w:rsidRPr="00334EEB">
              <w:rPr>
                <w:color w:val="000000" w:themeColor="text1"/>
                <w:sz w:val="24"/>
                <w:szCs w:val="24"/>
                <w:lang w:val="it-IT"/>
              </w:rPr>
              <w:t>Chính phủ</w:t>
            </w:r>
            <w:r w:rsidRPr="00334EEB">
              <w:rPr>
                <w:color w:val="000000" w:themeColor="text1"/>
                <w:sz w:val="24"/>
                <w:szCs w:val="24"/>
                <w:lang w:val="it-IT"/>
              </w:rPr>
              <w:t>;</w:t>
            </w:r>
          </w:p>
          <w:p w14:paraId="3F91831A" w14:textId="1479F115" w:rsidR="003D57F9" w:rsidRPr="00334EEB" w:rsidRDefault="003D57F9" w:rsidP="001C1B91">
            <w:pPr>
              <w:widowControl w:val="0"/>
              <w:tabs>
                <w:tab w:val="center" w:pos="2547"/>
              </w:tabs>
              <w:autoSpaceDE w:val="0"/>
              <w:autoSpaceDN w:val="0"/>
              <w:adjustRightInd w:val="0"/>
              <w:ind w:left="888" w:hanging="888"/>
              <w:jc w:val="both"/>
              <w:rPr>
                <w:color w:val="000000" w:themeColor="text1"/>
                <w:sz w:val="24"/>
                <w:szCs w:val="24"/>
                <w:lang w:val="it-IT"/>
              </w:rPr>
            </w:pPr>
            <w:r w:rsidRPr="00334EEB">
              <w:rPr>
                <w:color w:val="000000" w:themeColor="text1"/>
                <w:sz w:val="24"/>
                <w:szCs w:val="24"/>
                <w:lang w:val="it-IT"/>
              </w:rPr>
              <w:t>- Các bộ, cơ quan ngang bộ;</w:t>
            </w:r>
          </w:p>
          <w:p w14:paraId="69594E01" w14:textId="72D2C6AC" w:rsidR="003D57F9" w:rsidRPr="00334EEB" w:rsidRDefault="003D57F9" w:rsidP="001C1B91">
            <w:pPr>
              <w:widowControl w:val="0"/>
              <w:tabs>
                <w:tab w:val="center" w:pos="2547"/>
              </w:tabs>
              <w:autoSpaceDE w:val="0"/>
              <w:autoSpaceDN w:val="0"/>
              <w:adjustRightInd w:val="0"/>
              <w:ind w:left="888" w:hanging="888"/>
              <w:jc w:val="both"/>
              <w:rPr>
                <w:color w:val="000000" w:themeColor="text1"/>
                <w:spacing w:val="-6"/>
                <w:sz w:val="24"/>
                <w:szCs w:val="24"/>
                <w:lang w:val="it-IT"/>
              </w:rPr>
            </w:pPr>
            <w:r w:rsidRPr="00334EEB">
              <w:rPr>
                <w:color w:val="000000" w:themeColor="text1"/>
                <w:sz w:val="24"/>
                <w:szCs w:val="24"/>
                <w:lang w:val="it-IT"/>
              </w:rPr>
              <w:t xml:space="preserve">- </w:t>
            </w:r>
            <w:r w:rsidRPr="00334EEB">
              <w:rPr>
                <w:color w:val="000000" w:themeColor="text1"/>
                <w:spacing w:val="-6"/>
                <w:sz w:val="24"/>
                <w:szCs w:val="24"/>
                <w:lang w:val="it-IT"/>
              </w:rPr>
              <w:t>HĐND, UBND các tỉnh, thành phố trực thuộc Trung ương;</w:t>
            </w:r>
          </w:p>
          <w:p w14:paraId="02A653F2" w14:textId="73860D7F" w:rsidR="003D57F9" w:rsidRPr="00334EEB" w:rsidRDefault="003D57F9" w:rsidP="001C1B91">
            <w:pPr>
              <w:widowControl w:val="0"/>
              <w:autoSpaceDE w:val="0"/>
              <w:autoSpaceDN w:val="0"/>
              <w:adjustRightInd w:val="0"/>
              <w:jc w:val="both"/>
              <w:rPr>
                <w:color w:val="000000" w:themeColor="text1"/>
                <w:sz w:val="24"/>
                <w:szCs w:val="24"/>
                <w:lang w:val="it-IT"/>
              </w:rPr>
            </w:pPr>
            <w:r w:rsidRPr="00334EEB">
              <w:rPr>
                <w:color w:val="000000" w:themeColor="text1"/>
                <w:sz w:val="24"/>
                <w:szCs w:val="24"/>
                <w:lang w:val="it-IT"/>
              </w:rPr>
              <w:t>- Văn phòng Trung ương và các Ban của Đảng;</w:t>
            </w:r>
          </w:p>
          <w:p w14:paraId="232099CF" w14:textId="77777777" w:rsidR="003D57F9" w:rsidRPr="00334EEB" w:rsidRDefault="003D57F9" w:rsidP="001C1B91">
            <w:pPr>
              <w:widowControl w:val="0"/>
              <w:autoSpaceDE w:val="0"/>
              <w:autoSpaceDN w:val="0"/>
              <w:adjustRightInd w:val="0"/>
              <w:jc w:val="both"/>
              <w:rPr>
                <w:color w:val="000000" w:themeColor="text1"/>
                <w:sz w:val="24"/>
                <w:szCs w:val="24"/>
                <w:lang w:val="it-IT"/>
              </w:rPr>
            </w:pPr>
            <w:r w:rsidRPr="00334EEB">
              <w:rPr>
                <w:color w:val="000000" w:themeColor="text1"/>
                <w:sz w:val="24"/>
                <w:szCs w:val="24"/>
                <w:lang w:val="it-IT"/>
              </w:rPr>
              <w:t>- Văn phòng Tổng Bí thư;</w:t>
            </w:r>
          </w:p>
          <w:p w14:paraId="1D1D0345" w14:textId="34B962F5" w:rsidR="003D57F9" w:rsidRPr="00334EEB" w:rsidRDefault="003D57F9" w:rsidP="001C1B91">
            <w:pPr>
              <w:widowControl w:val="0"/>
              <w:autoSpaceDE w:val="0"/>
              <w:autoSpaceDN w:val="0"/>
              <w:adjustRightInd w:val="0"/>
              <w:jc w:val="both"/>
              <w:rPr>
                <w:color w:val="000000" w:themeColor="text1"/>
                <w:sz w:val="24"/>
                <w:szCs w:val="24"/>
                <w:lang w:val="it-IT"/>
              </w:rPr>
            </w:pPr>
            <w:r w:rsidRPr="00334EEB">
              <w:rPr>
                <w:color w:val="000000" w:themeColor="text1"/>
                <w:sz w:val="24"/>
                <w:szCs w:val="24"/>
                <w:lang w:val="it-IT"/>
              </w:rPr>
              <w:t>- Văn phòng Chủ tịch nước;</w:t>
            </w:r>
          </w:p>
          <w:p w14:paraId="6E708D60" w14:textId="77777777" w:rsidR="003D57F9" w:rsidRPr="00334EEB" w:rsidRDefault="003D57F9" w:rsidP="001C1B91">
            <w:pPr>
              <w:widowControl w:val="0"/>
              <w:tabs>
                <w:tab w:val="center" w:pos="2547"/>
              </w:tabs>
              <w:autoSpaceDE w:val="0"/>
              <w:autoSpaceDN w:val="0"/>
              <w:adjustRightInd w:val="0"/>
              <w:ind w:left="888" w:hanging="888"/>
              <w:jc w:val="both"/>
              <w:rPr>
                <w:color w:val="000000" w:themeColor="text1"/>
                <w:sz w:val="24"/>
                <w:szCs w:val="24"/>
                <w:lang w:val="it-IT"/>
              </w:rPr>
            </w:pPr>
            <w:r w:rsidRPr="00334EEB">
              <w:rPr>
                <w:color w:val="000000" w:themeColor="text1"/>
                <w:sz w:val="24"/>
                <w:szCs w:val="24"/>
                <w:lang w:val="it-IT"/>
              </w:rPr>
              <w:t>- Văn phòng Quốc hội;</w:t>
            </w:r>
          </w:p>
          <w:p w14:paraId="6419D228" w14:textId="77777777" w:rsidR="003D57F9" w:rsidRPr="00334EEB" w:rsidRDefault="003D57F9" w:rsidP="001C1B91">
            <w:pPr>
              <w:widowControl w:val="0"/>
              <w:tabs>
                <w:tab w:val="center" w:pos="2547"/>
              </w:tabs>
              <w:autoSpaceDE w:val="0"/>
              <w:autoSpaceDN w:val="0"/>
              <w:adjustRightInd w:val="0"/>
              <w:ind w:left="888" w:hanging="888"/>
              <w:jc w:val="both"/>
              <w:rPr>
                <w:color w:val="000000" w:themeColor="text1"/>
                <w:sz w:val="24"/>
                <w:szCs w:val="24"/>
                <w:lang w:val="it-IT"/>
              </w:rPr>
            </w:pPr>
            <w:r w:rsidRPr="00334EEB">
              <w:rPr>
                <w:color w:val="000000" w:themeColor="text1"/>
                <w:sz w:val="24"/>
                <w:szCs w:val="24"/>
                <w:lang w:val="it-IT"/>
              </w:rPr>
              <w:t>- Hội đồng Dân tộc và các Ủy ban của Quốc hội;</w:t>
            </w:r>
          </w:p>
          <w:p w14:paraId="0F1D83F5" w14:textId="77777777" w:rsidR="003D57F9" w:rsidRPr="00334EEB" w:rsidRDefault="003D57F9" w:rsidP="001C1B91">
            <w:pPr>
              <w:widowControl w:val="0"/>
              <w:tabs>
                <w:tab w:val="center" w:pos="2547"/>
              </w:tabs>
              <w:autoSpaceDE w:val="0"/>
              <w:autoSpaceDN w:val="0"/>
              <w:adjustRightInd w:val="0"/>
              <w:ind w:left="888" w:hanging="888"/>
              <w:jc w:val="both"/>
              <w:rPr>
                <w:color w:val="000000" w:themeColor="text1"/>
                <w:sz w:val="24"/>
                <w:szCs w:val="24"/>
                <w:lang w:val="it-IT"/>
              </w:rPr>
            </w:pPr>
            <w:r w:rsidRPr="00334EEB">
              <w:rPr>
                <w:color w:val="000000" w:themeColor="text1"/>
                <w:sz w:val="24"/>
                <w:szCs w:val="24"/>
                <w:lang w:val="it-IT"/>
              </w:rPr>
              <w:t>- Tòa án nhân dân tối cao;</w:t>
            </w:r>
          </w:p>
          <w:p w14:paraId="5039A619" w14:textId="77777777" w:rsidR="003D57F9" w:rsidRPr="00334EEB" w:rsidRDefault="003D57F9" w:rsidP="001C1B91">
            <w:pPr>
              <w:widowControl w:val="0"/>
              <w:tabs>
                <w:tab w:val="center" w:pos="2547"/>
              </w:tabs>
              <w:autoSpaceDE w:val="0"/>
              <w:autoSpaceDN w:val="0"/>
              <w:adjustRightInd w:val="0"/>
              <w:ind w:left="888" w:hanging="888"/>
              <w:jc w:val="both"/>
              <w:rPr>
                <w:color w:val="000000" w:themeColor="text1"/>
                <w:sz w:val="24"/>
                <w:szCs w:val="24"/>
                <w:lang w:val="it-IT"/>
              </w:rPr>
            </w:pPr>
            <w:r w:rsidRPr="00334EEB">
              <w:rPr>
                <w:color w:val="000000" w:themeColor="text1"/>
                <w:sz w:val="24"/>
                <w:szCs w:val="24"/>
                <w:lang w:val="it-IT"/>
              </w:rPr>
              <w:t>- Viện kiểm sát nhân dân tối cao;</w:t>
            </w:r>
          </w:p>
          <w:p w14:paraId="3B443B69" w14:textId="77777777" w:rsidR="003D57F9" w:rsidRPr="00334EEB" w:rsidRDefault="003D57F9" w:rsidP="001C1B91">
            <w:pPr>
              <w:widowControl w:val="0"/>
              <w:tabs>
                <w:tab w:val="center" w:pos="2547"/>
              </w:tabs>
              <w:autoSpaceDE w:val="0"/>
              <w:autoSpaceDN w:val="0"/>
              <w:adjustRightInd w:val="0"/>
              <w:ind w:left="888" w:hanging="888"/>
              <w:jc w:val="both"/>
              <w:rPr>
                <w:color w:val="000000" w:themeColor="text1"/>
                <w:sz w:val="24"/>
                <w:szCs w:val="24"/>
                <w:lang w:val="it-IT"/>
              </w:rPr>
            </w:pPr>
            <w:r w:rsidRPr="00334EEB">
              <w:rPr>
                <w:color w:val="000000" w:themeColor="text1"/>
                <w:sz w:val="24"/>
                <w:szCs w:val="24"/>
                <w:lang w:val="it-IT"/>
              </w:rPr>
              <w:t>- Kiểm toán nhà nước;</w:t>
            </w:r>
          </w:p>
          <w:p w14:paraId="7AA037B0" w14:textId="77777777" w:rsidR="003D57F9" w:rsidRPr="00334EEB" w:rsidRDefault="003D57F9" w:rsidP="001C1B91">
            <w:pPr>
              <w:widowControl w:val="0"/>
              <w:tabs>
                <w:tab w:val="center" w:pos="2547"/>
              </w:tabs>
              <w:autoSpaceDE w:val="0"/>
              <w:autoSpaceDN w:val="0"/>
              <w:adjustRightInd w:val="0"/>
              <w:ind w:left="888" w:hanging="888"/>
              <w:jc w:val="both"/>
              <w:rPr>
                <w:color w:val="000000" w:themeColor="text1"/>
                <w:sz w:val="24"/>
                <w:szCs w:val="24"/>
                <w:lang w:val="it-IT"/>
              </w:rPr>
            </w:pPr>
            <w:r w:rsidRPr="00334EEB">
              <w:rPr>
                <w:color w:val="000000" w:themeColor="text1"/>
                <w:sz w:val="24"/>
                <w:szCs w:val="24"/>
                <w:lang w:val="it-IT"/>
              </w:rPr>
              <w:t>- Ủy ban Trung ương Mặt trận Tổ quốc Việt Nam;</w:t>
            </w:r>
          </w:p>
          <w:p w14:paraId="6CBAE190" w14:textId="6F8561BB" w:rsidR="003D57F9" w:rsidRPr="00334EEB" w:rsidRDefault="003D57F9" w:rsidP="001C1B91">
            <w:pPr>
              <w:widowControl w:val="0"/>
              <w:tabs>
                <w:tab w:val="center" w:pos="2547"/>
              </w:tabs>
              <w:autoSpaceDE w:val="0"/>
              <w:autoSpaceDN w:val="0"/>
              <w:adjustRightInd w:val="0"/>
              <w:ind w:left="888" w:hanging="888"/>
              <w:jc w:val="both"/>
              <w:rPr>
                <w:color w:val="000000" w:themeColor="text1"/>
                <w:sz w:val="24"/>
                <w:szCs w:val="24"/>
                <w:lang w:val="it-IT"/>
              </w:rPr>
            </w:pPr>
            <w:r w:rsidRPr="00334EEB">
              <w:rPr>
                <w:color w:val="000000" w:themeColor="text1"/>
                <w:sz w:val="24"/>
                <w:szCs w:val="24"/>
                <w:lang w:val="it-IT"/>
              </w:rPr>
              <w:t>- Cơ quan trung ương của các tổ chức chính trị - xã hội;</w:t>
            </w:r>
          </w:p>
          <w:p w14:paraId="0393D89F" w14:textId="77777777" w:rsidR="003D57F9" w:rsidRPr="00334EEB" w:rsidRDefault="00CA2F00" w:rsidP="001C1B91">
            <w:pPr>
              <w:widowControl w:val="0"/>
              <w:tabs>
                <w:tab w:val="center" w:pos="2547"/>
              </w:tabs>
              <w:autoSpaceDE w:val="0"/>
              <w:autoSpaceDN w:val="0"/>
              <w:adjustRightInd w:val="0"/>
              <w:ind w:left="888" w:hanging="888"/>
              <w:jc w:val="both"/>
              <w:rPr>
                <w:color w:val="000000" w:themeColor="text1"/>
                <w:sz w:val="24"/>
                <w:szCs w:val="24"/>
                <w:lang w:val="it-IT"/>
              </w:rPr>
            </w:pPr>
            <w:r w:rsidRPr="00334EEB">
              <w:rPr>
                <w:color w:val="000000" w:themeColor="text1"/>
                <w:sz w:val="24"/>
                <w:szCs w:val="24"/>
                <w:lang w:val="it-IT"/>
              </w:rPr>
              <w:t xml:space="preserve">- VPCP: </w:t>
            </w:r>
            <w:r w:rsidRPr="00334EEB">
              <w:rPr>
                <w:color w:val="000000" w:themeColor="text1"/>
                <w:spacing w:val="-20"/>
                <w:sz w:val="24"/>
                <w:szCs w:val="24"/>
                <w:lang w:val="it-IT"/>
              </w:rPr>
              <w:t>BTCN, các PCN, Trợ lý TTg</w:t>
            </w:r>
            <w:r w:rsidRPr="00334EEB">
              <w:rPr>
                <w:color w:val="000000" w:themeColor="text1"/>
                <w:sz w:val="24"/>
                <w:szCs w:val="24"/>
                <w:lang w:val="it-IT"/>
              </w:rPr>
              <w:t xml:space="preserve">, </w:t>
            </w:r>
            <w:r w:rsidR="003D57F9" w:rsidRPr="00334EEB">
              <w:rPr>
                <w:color w:val="000000" w:themeColor="text1"/>
                <w:sz w:val="24"/>
                <w:szCs w:val="24"/>
                <w:lang w:val="it-IT"/>
              </w:rPr>
              <w:t>TGĐ Cổng TTĐT,</w:t>
            </w:r>
          </w:p>
          <w:p w14:paraId="397D585C" w14:textId="59E9FA84" w:rsidR="00CA2F00" w:rsidRPr="00334EEB" w:rsidRDefault="00CA2F00" w:rsidP="001C1B91">
            <w:pPr>
              <w:widowControl w:val="0"/>
              <w:tabs>
                <w:tab w:val="center" w:pos="2547"/>
              </w:tabs>
              <w:autoSpaceDE w:val="0"/>
              <w:autoSpaceDN w:val="0"/>
              <w:adjustRightInd w:val="0"/>
              <w:ind w:left="888" w:hanging="888"/>
              <w:jc w:val="both"/>
              <w:rPr>
                <w:color w:val="000000" w:themeColor="text1"/>
                <w:sz w:val="24"/>
                <w:szCs w:val="24"/>
                <w:lang w:val="it-IT"/>
              </w:rPr>
            </w:pPr>
            <w:r w:rsidRPr="00334EEB">
              <w:rPr>
                <w:color w:val="000000" w:themeColor="text1"/>
                <w:sz w:val="24"/>
                <w:szCs w:val="24"/>
                <w:lang w:val="it-IT"/>
              </w:rPr>
              <w:t>các Vụ, Cục</w:t>
            </w:r>
            <w:r w:rsidR="003D57F9" w:rsidRPr="00334EEB">
              <w:rPr>
                <w:color w:val="000000" w:themeColor="text1"/>
                <w:sz w:val="24"/>
                <w:szCs w:val="24"/>
                <w:lang w:val="it-IT"/>
              </w:rPr>
              <w:t>, đơn vị trực thuộc, Công báo</w:t>
            </w:r>
            <w:r w:rsidRPr="00334EEB">
              <w:rPr>
                <w:color w:val="000000" w:themeColor="text1"/>
                <w:sz w:val="24"/>
                <w:szCs w:val="24"/>
                <w:lang w:val="it-IT"/>
              </w:rPr>
              <w:t>;</w:t>
            </w:r>
          </w:p>
          <w:p w14:paraId="5BD1F20C" w14:textId="0BB89503" w:rsidR="00CB041C" w:rsidRPr="00334EEB" w:rsidRDefault="00CA2F00" w:rsidP="001C1B91">
            <w:pPr>
              <w:widowControl w:val="0"/>
              <w:tabs>
                <w:tab w:val="center" w:pos="2547"/>
              </w:tabs>
              <w:autoSpaceDE w:val="0"/>
              <w:autoSpaceDN w:val="0"/>
              <w:adjustRightInd w:val="0"/>
              <w:jc w:val="both"/>
              <w:rPr>
                <w:color w:val="000000" w:themeColor="text1"/>
                <w:sz w:val="24"/>
                <w:szCs w:val="24"/>
              </w:rPr>
            </w:pPr>
            <w:r w:rsidRPr="00334EEB">
              <w:rPr>
                <w:color w:val="000000" w:themeColor="text1"/>
                <w:sz w:val="24"/>
                <w:szCs w:val="24"/>
              </w:rPr>
              <w:t xml:space="preserve">- Lưu: VT, </w:t>
            </w:r>
            <w:r w:rsidR="000D1027" w:rsidRPr="00334EEB">
              <w:rPr>
                <w:color w:val="000000" w:themeColor="text1"/>
                <w:sz w:val="24"/>
                <w:szCs w:val="24"/>
              </w:rPr>
              <w:t>KGVX</w:t>
            </w:r>
            <w:r w:rsidRPr="00334EEB">
              <w:rPr>
                <w:color w:val="000000" w:themeColor="text1"/>
                <w:sz w:val="24"/>
                <w:szCs w:val="24"/>
              </w:rPr>
              <w:t xml:space="preserve"> (2).</w:t>
            </w:r>
          </w:p>
        </w:tc>
        <w:tc>
          <w:tcPr>
            <w:tcW w:w="3728" w:type="dxa"/>
          </w:tcPr>
          <w:p w14:paraId="77B47510" w14:textId="23592BB6" w:rsidR="00FC633F" w:rsidRPr="00334EEB" w:rsidRDefault="00FC633F" w:rsidP="001C1B91">
            <w:pPr>
              <w:jc w:val="center"/>
              <w:rPr>
                <w:b/>
                <w:color w:val="000000" w:themeColor="text1"/>
                <w:spacing w:val="-6"/>
              </w:rPr>
            </w:pPr>
            <w:r w:rsidRPr="00334EEB">
              <w:rPr>
                <w:b/>
                <w:color w:val="000000" w:themeColor="text1"/>
                <w:spacing w:val="-6"/>
              </w:rPr>
              <w:t>TM. CHÍNH PHỦ</w:t>
            </w:r>
          </w:p>
          <w:p w14:paraId="37723E7E" w14:textId="4F0EACED" w:rsidR="00CA2F00" w:rsidRPr="00334EEB" w:rsidRDefault="000D1027" w:rsidP="001C1B91">
            <w:pPr>
              <w:jc w:val="center"/>
              <w:rPr>
                <w:b/>
                <w:color w:val="000000" w:themeColor="text1"/>
                <w:spacing w:val="-6"/>
              </w:rPr>
            </w:pPr>
            <w:r w:rsidRPr="00334EEB">
              <w:rPr>
                <w:b/>
                <w:color w:val="000000" w:themeColor="text1"/>
                <w:spacing w:val="-6"/>
              </w:rPr>
              <w:t xml:space="preserve">KT. </w:t>
            </w:r>
            <w:r w:rsidR="00CA2F00" w:rsidRPr="00334EEB">
              <w:rPr>
                <w:b/>
                <w:color w:val="000000" w:themeColor="text1"/>
                <w:spacing w:val="-6"/>
              </w:rPr>
              <w:t>THỦ TƯỚNG</w:t>
            </w:r>
          </w:p>
          <w:p w14:paraId="11A368D6" w14:textId="09449B06" w:rsidR="000D1027" w:rsidRPr="00334EEB" w:rsidRDefault="000D1027" w:rsidP="001C1B91">
            <w:pPr>
              <w:jc w:val="center"/>
              <w:rPr>
                <w:b/>
                <w:color w:val="000000" w:themeColor="text1"/>
                <w:spacing w:val="-6"/>
              </w:rPr>
            </w:pPr>
            <w:r w:rsidRPr="00334EEB">
              <w:rPr>
                <w:b/>
                <w:color w:val="000000" w:themeColor="text1"/>
                <w:spacing w:val="-6"/>
              </w:rPr>
              <w:t>PHÓ THỦ TƯỚNG</w:t>
            </w:r>
          </w:p>
          <w:p w14:paraId="425ABCE3" w14:textId="77777777" w:rsidR="002F1738" w:rsidRPr="00334EEB" w:rsidRDefault="002F1738" w:rsidP="001C1B91">
            <w:pPr>
              <w:widowControl w:val="0"/>
              <w:autoSpaceDE w:val="0"/>
              <w:autoSpaceDN w:val="0"/>
              <w:adjustRightInd w:val="0"/>
              <w:jc w:val="center"/>
              <w:rPr>
                <w:b/>
                <w:bCs/>
                <w:color w:val="000000" w:themeColor="text1"/>
                <w:sz w:val="26"/>
                <w:szCs w:val="26"/>
              </w:rPr>
            </w:pPr>
          </w:p>
          <w:p w14:paraId="3886B97C" w14:textId="77777777" w:rsidR="00802FDC" w:rsidRPr="00334EEB" w:rsidRDefault="00802FDC" w:rsidP="001C1B91">
            <w:pPr>
              <w:widowControl w:val="0"/>
              <w:autoSpaceDE w:val="0"/>
              <w:autoSpaceDN w:val="0"/>
              <w:adjustRightInd w:val="0"/>
              <w:jc w:val="center"/>
              <w:textAlignment w:val="center"/>
              <w:rPr>
                <w:b/>
                <w:color w:val="000000" w:themeColor="text1"/>
                <w:sz w:val="26"/>
                <w:szCs w:val="26"/>
              </w:rPr>
            </w:pPr>
          </w:p>
          <w:p w14:paraId="4270E3F9" w14:textId="44ADEB90" w:rsidR="001C1B91" w:rsidRPr="00334EEB" w:rsidRDefault="008F1E17" w:rsidP="001C1B91">
            <w:pPr>
              <w:widowControl w:val="0"/>
              <w:autoSpaceDE w:val="0"/>
              <w:autoSpaceDN w:val="0"/>
              <w:adjustRightInd w:val="0"/>
              <w:jc w:val="center"/>
              <w:textAlignment w:val="center"/>
              <w:rPr>
                <w:b/>
                <w:color w:val="000000" w:themeColor="text1"/>
                <w:sz w:val="26"/>
                <w:szCs w:val="26"/>
              </w:rPr>
            </w:pPr>
            <w:r>
              <w:rPr>
                <w:b/>
                <w:color w:val="000000" w:themeColor="text1"/>
                <w:sz w:val="26"/>
                <w:szCs w:val="26"/>
              </w:rPr>
              <w:t>[Đã ký]</w:t>
            </w:r>
          </w:p>
          <w:p w14:paraId="5154A527" w14:textId="77777777" w:rsidR="007A3909" w:rsidRPr="00334EEB" w:rsidRDefault="007A3909" w:rsidP="001C1B91">
            <w:pPr>
              <w:widowControl w:val="0"/>
              <w:autoSpaceDE w:val="0"/>
              <w:autoSpaceDN w:val="0"/>
              <w:adjustRightInd w:val="0"/>
              <w:jc w:val="center"/>
              <w:textAlignment w:val="center"/>
              <w:rPr>
                <w:b/>
                <w:bCs/>
                <w:color w:val="000000" w:themeColor="text1"/>
                <w:sz w:val="26"/>
                <w:szCs w:val="26"/>
              </w:rPr>
            </w:pPr>
          </w:p>
          <w:p w14:paraId="00BB8AA1" w14:textId="77777777" w:rsidR="00CA2F00" w:rsidRPr="00334EEB" w:rsidRDefault="00CA2F00" w:rsidP="001C1B91">
            <w:pPr>
              <w:widowControl w:val="0"/>
              <w:autoSpaceDE w:val="0"/>
              <w:autoSpaceDN w:val="0"/>
              <w:adjustRightInd w:val="0"/>
              <w:jc w:val="center"/>
              <w:textAlignment w:val="center"/>
              <w:rPr>
                <w:b/>
                <w:bCs/>
                <w:color w:val="000000" w:themeColor="text1"/>
                <w:sz w:val="26"/>
                <w:szCs w:val="26"/>
              </w:rPr>
            </w:pPr>
          </w:p>
          <w:p w14:paraId="23869859" w14:textId="5FFA676B" w:rsidR="000E2C77" w:rsidRPr="002C492C" w:rsidRDefault="000D1027" w:rsidP="001C1B91">
            <w:pPr>
              <w:widowControl w:val="0"/>
              <w:autoSpaceDE w:val="0"/>
              <w:autoSpaceDN w:val="0"/>
              <w:adjustRightInd w:val="0"/>
              <w:jc w:val="center"/>
              <w:rPr>
                <w:b/>
                <w:bCs/>
                <w:color w:val="000000" w:themeColor="text1"/>
              </w:rPr>
            </w:pPr>
            <w:r w:rsidRPr="00334EEB">
              <w:rPr>
                <w:b/>
                <w:bCs/>
                <w:color w:val="000000" w:themeColor="text1"/>
              </w:rPr>
              <w:t>Lê Thành Long</w:t>
            </w:r>
          </w:p>
        </w:tc>
      </w:tr>
    </w:tbl>
    <w:p w14:paraId="482B658B" w14:textId="5A9D6949" w:rsidR="00CF4CE6" w:rsidRPr="002C492C" w:rsidRDefault="00CF4CE6" w:rsidP="00674A83">
      <w:pPr>
        <w:spacing w:before="120" w:after="120"/>
        <w:rPr>
          <w:color w:val="000000" w:themeColor="text1"/>
          <w:spacing w:val="-2"/>
        </w:rPr>
      </w:pPr>
    </w:p>
    <w:sectPr w:rsidR="00CF4CE6" w:rsidRPr="002C492C" w:rsidSect="004501CD">
      <w:headerReference w:type="default" r:id="rId8"/>
      <w:pgSz w:w="11907" w:h="16840" w:code="9"/>
      <w:pgMar w:top="1134" w:right="1134" w:bottom="1134" w:left="1701" w:header="720" w:footer="720" w:gutter="0"/>
      <w:cols w:space="60"/>
      <w:noEndnote/>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B869B" w14:textId="77777777" w:rsidR="00B51945" w:rsidRDefault="00B51945">
      <w:r>
        <w:separator/>
      </w:r>
    </w:p>
  </w:endnote>
  <w:endnote w:type="continuationSeparator" w:id="0">
    <w:p w14:paraId="5E1D3890" w14:textId="77777777" w:rsidR="00B51945" w:rsidRDefault="00B51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NewRomanPSMT">
    <w:altName w:val="MS Gothic"/>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B0D45" w14:textId="77777777" w:rsidR="00B51945" w:rsidRDefault="00B51945">
      <w:r>
        <w:separator/>
      </w:r>
    </w:p>
  </w:footnote>
  <w:footnote w:type="continuationSeparator" w:id="0">
    <w:p w14:paraId="10D01387" w14:textId="77777777" w:rsidR="00B51945" w:rsidRDefault="00B519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704175"/>
      <w:docPartObj>
        <w:docPartGallery w:val="Page Numbers (Top of Page)"/>
        <w:docPartUnique/>
      </w:docPartObj>
    </w:sdtPr>
    <w:sdtEndPr>
      <w:rPr>
        <w:noProof/>
      </w:rPr>
    </w:sdtEndPr>
    <w:sdtContent>
      <w:p w14:paraId="72104360" w14:textId="47E171D1" w:rsidR="00007E80" w:rsidRDefault="00007E80">
        <w:pPr>
          <w:pStyle w:val="Header"/>
          <w:jc w:val="center"/>
        </w:pPr>
        <w:r>
          <w:fldChar w:fldCharType="begin"/>
        </w:r>
        <w:r>
          <w:instrText xml:space="preserve"> PAGE   \* MERGEFORMAT </w:instrText>
        </w:r>
        <w:r>
          <w:fldChar w:fldCharType="separate"/>
        </w:r>
        <w:r w:rsidR="00E831C1">
          <w:rPr>
            <w:noProof/>
          </w:rPr>
          <w:t>4</w:t>
        </w:r>
        <w:r>
          <w:rPr>
            <w:noProof/>
          </w:rPr>
          <w:fldChar w:fldCharType="end"/>
        </w:r>
      </w:p>
    </w:sdtContent>
  </w:sdt>
  <w:p w14:paraId="3280568F" w14:textId="77777777" w:rsidR="00007E80" w:rsidRDefault="00007E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8B0"/>
    <w:multiLevelType w:val="multilevel"/>
    <w:tmpl w:val="8CF28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854E8"/>
    <w:multiLevelType w:val="multilevel"/>
    <w:tmpl w:val="1D9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F0620"/>
    <w:multiLevelType w:val="multilevel"/>
    <w:tmpl w:val="3E00E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43ABD"/>
    <w:multiLevelType w:val="multilevel"/>
    <w:tmpl w:val="6A3CF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14151"/>
    <w:multiLevelType w:val="hybridMultilevel"/>
    <w:tmpl w:val="7716E318"/>
    <w:lvl w:ilvl="0" w:tplc="322658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09106BE"/>
    <w:multiLevelType w:val="multilevel"/>
    <w:tmpl w:val="D486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7E41C3"/>
    <w:multiLevelType w:val="multilevel"/>
    <w:tmpl w:val="3A902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B30506"/>
    <w:multiLevelType w:val="hybridMultilevel"/>
    <w:tmpl w:val="C602BBB0"/>
    <w:lvl w:ilvl="0" w:tplc="B2E448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95E65A2"/>
    <w:multiLevelType w:val="multilevel"/>
    <w:tmpl w:val="6A4EB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9E41AA"/>
    <w:multiLevelType w:val="hybridMultilevel"/>
    <w:tmpl w:val="BFE8B76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582B3989"/>
    <w:multiLevelType w:val="multilevel"/>
    <w:tmpl w:val="1BAE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8C64D5"/>
    <w:multiLevelType w:val="multilevel"/>
    <w:tmpl w:val="2D209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8235DB"/>
    <w:multiLevelType w:val="multilevel"/>
    <w:tmpl w:val="9300E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125C0A"/>
    <w:multiLevelType w:val="multilevel"/>
    <w:tmpl w:val="890AD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607062"/>
    <w:multiLevelType w:val="hybridMultilevel"/>
    <w:tmpl w:val="EEDC16FE"/>
    <w:lvl w:ilvl="0" w:tplc="9614EBD6">
      <w:start w:val="1"/>
      <w:numFmt w:val="decimal"/>
      <w:lvlText w:val="%1."/>
      <w:lvlJc w:val="left"/>
      <w:pPr>
        <w:tabs>
          <w:tab w:val="num" w:pos="1014"/>
        </w:tabs>
        <w:ind w:left="1014" w:hanging="360"/>
      </w:pPr>
      <w:rPr>
        <w:rFonts w:hint="default"/>
      </w:rPr>
    </w:lvl>
    <w:lvl w:ilvl="1" w:tplc="04090019" w:tentative="1">
      <w:start w:val="1"/>
      <w:numFmt w:val="lowerLetter"/>
      <w:lvlText w:val="%2."/>
      <w:lvlJc w:val="left"/>
      <w:pPr>
        <w:tabs>
          <w:tab w:val="num" w:pos="1734"/>
        </w:tabs>
        <w:ind w:left="1734" w:hanging="360"/>
      </w:pPr>
    </w:lvl>
    <w:lvl w:ilvl="2" w:tplc="0409001B" w:tentative="1">
      <w:start w:val="1"/>
      <w:numFmt w:val="lowerRoman"/>
      <w:lvlText w:val="%3."/>
      <w:lvlJc w:val="right"/>
      <w:pPr>
        <w:tabs>
          <w:tab w:val="num" w:pos="2454"/>
        </w:tabs>
        <w:ind w:left="2454" w:hanging="180"/>
      </w:pPr>
    </w:lvl>
    <w:lvl w:ilvl="3" w:tplc="0409000F" w:tentative="1">
      <w:start w:val="1"/>
      <w:numFmt w:val="decimal"/>
      <w:lvlText w:val="%4."/>
      <w:lvlJc w:val="left"/>
      <w:pPr>
        <w:tabs>
          <w:tab w:val="num" w:pos="3174"/>
        </w:tabs>
        <w:ind w:left="3174" w:hanging="360"/>
      </w:pPr>
    </w:lvl>
    <w:lvl w:ilvl="4" w:tplc="04090019" w:tentative="1">
      <w:start w:val="1"/>
      <w:numFmt w:val="lowerLetter"/>
      <w:lvlText w:val="%5."/>
      <w:lvlJc w:val="left"/>
      <w:pPr>
        <w:tabs>
          <w:tab w:val="num" w:pos="3894"/>
        </w:tabs>
        <w:ind w:left="3894" w:hanging="360"/>
      </w:pPr>
    </w:lvl>
    <w:lvl w:ilvl="5" w:tplc="0409001B" w:tentative="1">
      <w:start w:val="1"/>
      <w:numFmt w:val="lowerRoman"/>
      <w:lvlText w:val="%6."/>
      <w:lvlJc w:val="right"/>
      <w:pPr>
        <w:tabs>
          <w:tab w:val="num" w:pos="4614"/>
        </w:tabs>
        <w:ind w:left="4614" w:hanging="180"/>
      </w:pPr>
    </w:lvl>
    <w:lvl w:ilvl="6" w:tplc="0409000F" w:tentative="1">
      <w:start w:val="1"/>
      <w:numFmt w:val="decimal"/>
      <w:lvlText w:val="%7."/>
      <w:lvlJc w:val="left"/>
      <w:pPr>
        <w:tabs>
          <w:tab w:val="num" w:pos="5334"/>
        </w:tabs>
        <w:ind w:left="5334" w:hanging="360"/>
      </w:pPr>
    </w:lvl>
    <w:lvl w:ilvl="7" w:tplc="04090019" w:tentative="1">
      <w:start w:val="1"/>
      <w:numFmt w:val="lowerLetter"/>
      <w:lvlText w:val="%8."/>
      <w:lvlJc w:val="left"/>
      <w:pPr>
        <w:tabs>
          <w:tab w:val="num" w:pos="6054"/>
        </w:tabs>
        <w:ind w:left="6054" w:hanging="360"/>
      </w:pPr>
    </w:lvl>
    <w:lvl w:ilvl="8" w:tplc="0409001B" w:tentative="1">
      <w:start w:val="1"/>
      <w:numFmt w:val="lowerRoman"/>
      <w:lvlText w:val="%9."/>
      <w:lvlJc w:val="right"/>
      <w:pPr>
        <w:tabs>
          <w:tab w:val="num" w:pos="6774"/>
        </w:tabs>
        <w:ind w:left="6774" w:hanging="180"/>
      </w:pPr>
    </w:lvl>
  </w:abstractNum>
  <w:abstractNum w:abstractNumId="15" w15:restartNumberingAfterBreak="0">
    <w:nsid w:val="6D2C73C0"/>
    <w:multiLevelType w:val="hybridMultilevel"/>
    <w:tmpl w:val="B42CB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046719"/>
    <w:multiLevelType w:val="hybridMultilevel"/>
    <w:tmpl w:val="086C5DD8"/>
    <w:lvl w:ilvl="0" w:tplc="ABBE3BF2">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7" w15:restartNumberingAfterBreak="0">
    <w:nsid w:val="7E851B68"/>
    <w:multiLevelType w:val="multilevel"/>
    <w:tmpl w:val="1D6C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925326">
    <w:abstractNumId w:val="14"/>
  </w:num>
  <w:num w:numId="2" w16cid:durableId="1717119417">
    <w:abstractNumId w:val="16"/>
  </w:num>
  <w:num w:numId="3" w16cid:durableId="1920556308">
    <w:abstractNumId w:val="4"/>
  </w:num>
  <w:num w:numId="4" w16cid:durableId="726492984">
    <w:abstractNumId w:val="6"/>
  </w:num>
  <w:num w:numId="5" w16cid:durableId="1077247756">
    <w:abstractNumId w:val="10"/>
  </w:num>
  <w:num w:numId="6" w16cid:durableId="1167793545">
    <w:abstractNumId w:val="13"/>
  </w:num>
  <w:num w:numId="7" w16cid:durableId="567689261">
    <w:abstractNumId w:val="11"/>
  </w:num>
  <w:num w:numId="8" w16cid:durableId="571430921">
    <w:abstractNumId w:val="8"/>
  </w:num>
  <w:num w:numId="9" w16cid:durableId="1323198960">
    <w:abstractNumId w:val="12"/>
  </w:num>
  <w:num w:numId="10" w16cid:durableId="1189484794">
    <w:abstractNumId w:val="1"/>
  </w:num>
  <w:num w:numId="11" w16cid:durableId="265501490">
    <w:abstractNumId w:val="17"/>
  </w:num>
  <w:num w:numId="12" w16cid:durableId="977145696">
    <w:abstractNumId w:val="0"/>
  </w:num>
  <w:num w:numId="13" w16cid:durableId="484667952">
    <w:abstractNumId w:val="3"/>
  </w:num>
  <w:num w:numId="14" w16cid:durableId="623729685">
    <w:abstractNumId w:val="5"/>
  </w:num>
  <w:num w:numId="15" w16cid:durableId="1515340239">
    <w:abstractNumId w:val="2"/>
  </w:num>
  <w:num w:numId="16" w16cid:durableId="287198476">
    <w:abstractNumId w:val="9"/>
  </w:num>
  <w:num w:numId="17" w16cid:durableId="1945336600">
    <w:abstractNumId w:val="15"/>
  </w:num>
  <w:num w:numId="18" w16cid:durableId="9459679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835"/>
    <w:rsid w:val="000023D1"/>
    <w:rsid w:val="00002800"/>
    <w:rsid w:val="00003517"/>
    <w:rsid w:val="00007640"/>
    <w:rsid w:val="00007CF0"/>
    <w:rsid w:val="00007E80"/>
    <w:rsid w:val="00010082"/>
    <w:rsid w:val="0001288A"/>
    <w:rsid w:val="00017FDD"/>
    <w:rsid w:val="00020DFE"/>
    <w:rsid w:val="0003030A"/>
    <w:rsid w:val="000406D5"/>
    <w:rsid w:val="000467DF"/>
    <w:rsid w:val="00047AA9"/>
    <w:rsid w:val="00052506"/>
    <w:rsid w:val="00053B8C"/>
    <w:rsid w:val="0005598D"/>
    <w:rsid w:val="00062D04"/>
    <w:rsid w:val="000631E4"/>
    <w:rsid w:val="000647F7"/>
    <w:rsid w:val="00064C25"/>
    <w:rsid w:val="00067CB1"/>
    <w:rsid w:val="00067CBA"/>
    <w:rsid w:val="00073858"/>
    <w:rsid w:val="00073D5E"/>
    <w:rsid w:val="000747AC"/>
    <w:rsid w:val="00076135"/>
    <w:rsid w:val="00080C2C"/>
    <w:rsid w:val="00080E29"/>
    <w:rsid w:val="0008126F"/>
    <w:rsid w:val="00082192"/>
    <w:rsid w:val="0008247A"/>
    <w:rsid w:val="00092919"/>
    <w:rsid w:val="00092CD2"/>
    <w:rsid w:val="00093491"/>
    <w:rsid w:val="000954A5"/>
    <w:rsid w:val="000A075C"/>
    <w:rsid w:val="000A1D4F"/>
    <w:rsid w:val="000A7241"/>
    <w:rsid w:val="000A79CA"/>
    <w:rsid w:val="000B5FA4"/>
    <w:rsid w:val="000C0C98"/>
    <w:rsid w:val="000C4BA4"/>
    <w:rsid w:val="000C54B9"/>
    <w:rsid w:val="000C5603"/>
    <w:rsid w:val="000D1027"/>
    <w:rsid w:val="000D3915"/>
    <w:rsid w:val="000D5198"/>
    <w:rsid w:val="000D5A7E"/>
    <w:rsid w:val="000D7CB8"/>
    <w:rsid w:val="000E03D2"/>
    <w:rsid w:val="000E0761"/>
    <w:rsid w:val="000E13A9"/>
    <w:rsid w:val="000E2C77"/>
    <w:rsid w:val="000E2F03"/>
    <w:rsid w:val="000E31A6"/>
    <w:rsid w:val="000E329F"/>
    <w:rsid w:val="000E3CBD"/>
    <w:rsid w:val="000E49BA"/>
    <w:rsid w:val="000E7510"/>
    <w:rsid w:val="000F10B4"/>
    <w:rsid w:val="000F47C6"/>
    <w:rsid w:val="0010004B"/>
    <w:rsid w:val="00100191"/>
    <w:rsid w:val="00102634"/>
    <w:rsid w:val="0010352E"/>
    <w:rsid w:val="00104193"/>
    <w:rsid w:val="001061EB"/>
    <w:rsid w:val="00110391"/>
    <w:rsid w:val="00110ADB"/>
    <w:rsid w:val="0011121B"/>
    <w:rsid w:val="0011577C"/>
    <w:rsid w:val="001157AF"/>
    <w:rsid w:val="00120D1D"/>
    <w:rsid w:val="00120FF1"/>
    <w:rsid w:val="00123283"/>
    <w:rsid w:val="00123C68"/>
    <w:rsid w:val="00125BAA"/>
    <w:rsid w:val="001278A0"/>
    <w:rsid w:val="00127D83"/>
    <w:rsid w:val="00133C58"/>
    <w:rsid w:val="0013445D"/>
    <w:rsid w:val="0013459B"/>
    <w:rsid w:val="00141EF0"/>
    <w:rsid w:val="0014586A"/>
    <w:rsid w:val="00146791"/>
    <w:rsid w:val="001468BF"/>
    <w:rsid w:val="00146D0E"/>
    <w:rsid w:val="0014770C"/>
    <w:rsid w:val="00151E94"/>
    <w:rsid w:val="0015284F"/>
    <w:rsid w:val="00155AD9"/>
    <w:rsid w:val="00161DAC"/>
    <w:rsid w:val="00165FB7"/>
    <w:rsid w:val="00170243"/>
    <w:rsid w:val="001707D1"/>
    <w:rsid w:val="0017251F"/>
    <w:rsid w:val="00172ED4"/>
    <w:rsid w:val="00174809"/>
    <w:rsid w:val="00175B29"/>
    <w:rsid w:val="001805E0"/>
    <w:rsid w:val="00181210"/>
    <w:rsid w:val="001824F3"/>
    <w:rsid w:val="001860C9"/>
    <w:rsid w:val="0019119B"/>
    <w:rsid w:val="001923B8"/>
    <w:rsid w:val="0019273C"/>
    <w:rsid w:val="001934C7"/>
    <w:rsid w:val="00196724"/>
    <w:rsid w:val="00197FE0"/>
    <w:rsid w:val="001A03F0"/>
    <w:rsid w:val="001A214C"/>
    <w:rsid w:val="001A3440"/>
    <w:rsid w:val="001A7A18"/>
    <w:rsid w:val="001B033F"/>
    <w:rsid w:val="001B0C15"/>
    <w:rsid w:val="001B2F18"/>
    <w:rsid w:val="001C1B91"/>
    <w:rsid w:val="001C6922"/>
    <w:rsid w:val="001D1DC8"/>
    <w:rsid w:val="001D3131"/>
    <w:rsid w:val="001D72CA"/>
    <w:rsid w:val="001E2003"/>
    <w:rsid w:val="001E3423"/>
    <w:rsid w:val="001E6590"/>
    <w:rsid w:val="001E6D90"/>
    <w:rsid w:val="001E73FE"/>
    <w:rsid w:val="001F09C2"/>
    <w:rsid w:val="001F2F12"/>
    <w:rsid w:val="001F4361"/>
    <w:rsid w:val="002002BB"/>
    <w:rsid w:val="00201906"/>
    <w:rsid w:val="00211687"/>
    <w:rsid w:val="00214C90"/>
    <w:rsid w:val="0021694A"/>
    <w:rsid w:val="0021743E"/>
    <w:rsid w:val="00222BA5"/>
    <w:rsid w:val="00225678"/>
    <w:rsid w:val="002257A7"/>
    <w:rsid w:val="002258FF"/>
    <w:rsid w:val="0022610D"/>
    <w:rsid w:val="00227979"/>
    <w:rsid w:val="00233CF5"/>
    <w:rsid w:val="002353B1"/>
    <w:rsid w:val="00235B12"/>
    <w:rsid w:val="00237A3A"/>
    <w:rsid w:val="00245FC8"/>
    <w:rsid w:val="002464D9"/>
    <w:rsid w:val="00246A11"/>
    <w:rsid w:val="002473F6"/>
    <w:rsid w:val="002506EB"/>
    <w:rsid w:val="00255670"/>
    <w:rsid w:val="002557FE"/>
    <w:rsid w:val="00256C95"/>
    <w:rsid w:val="002570A0"/>
    <w:rsid w:val="0026081D"/>
    <w:rsid w:val="00262A30"/>
    <w:rsid w:val="00262F94"/>
    <w:rsid w:val="00263229"/>
    <w:rsid w:val="00264EE3"/>
    <w:rsid w:val="00265473"/>
    <w:rsid w:val="00266416"/>
    <w:rsid w:val="00267296"/>
    <w:rsid w:val="0027051E"/>
    <w:rsid w:val="00271EB8"/>
    <w:rsid w:val="0027212D"/>
    <w:rsid w:val="0027388B"/>
    <w:rsid w:val="00275A0A"/>
    <w:rsid w:val="00282D01"/>
    <w:rsid w:val="00282F7F"/>
    <w:rsid w:val="00284FB4"/>
    <w:rsid w:val="00286DA9"/>
    <w:rsid w:val="00287100"/>
    <w:rsid w:val="0029025A"/>
    <w:rsid w:val="00290771"/>
    <w:rsid w:val="00292AFE"/>
    <w:rsid w:val="00295C0E"/>
    <w:rsid w:val="00296183"/>
    <w:rsid w:val="0029643A"/>
    <w:rsid w:val="002A2A5D"/>
    <w:rsid w:val="002A45CB"/>
    <w:rsid w:val="002A482E"/>
    <w:rsid w:val="002A6178"/>
    <w:rsid w:val="002A63EF"/>
    <w:rsid w:val="002B02A6"/>
    <w:rsid w:val="002B0B55"/>
    <w:rsid w:val="002B1C97"/>
    <w:rsid w:val="002B2D2F"/>
    <w:rsid w:val="002B4927"/>
    <w:rsid w:val="002C2986"/>
    <w:rsid w:val="002C33FC"/>
    <w:rsid w:val="002C340C"/>
    <w:rsid w:val="002C3788"/>
    <w:rsid w:val="002C492C"/>
    <w:rsid w:val="002C5C43"/>
    <w:rsid w:val="002D4013"/>
    <w:rsid w:val="002D5B15"/>
    <w:rsid w:val="002D6746"/>
    <w:rsid w:val="002D69F5"/>
    <w:rsid w:val="002E1EA8"/>
    <w:rsid w:val="002E30EF"/>
    <w:rsid w:val="002E699B"/>
    <w:rsid w:val="002F1738"/>
    <w:rsid w:val="002F5252"/>
    <w:rsid w:val="002F5B72"/>
    <w:rsid w:val="002F5F92"/>
    <w:rsid w:val="003002DF"/>
    <w:rsid w:val="003006A5"/>
    <w:rsid w:val="00301A9A"/>
    <w:rsid w:val="003022DB"/>
    <w:rsid w:val="00302873"/>
    <w:rsid w:val="00305CC7"/>
    <w:rsid w:val="00307762"/>
    <w:rsid w:val="00312505"/>
    <w:rsid w:val="00312675"/>
    <w:rsid w:val="00312A3C"/>
    <w:rsid w:val="00312FD5"/>
    <w:rsid w:val="00313168"/>
    <w:rsid w:val="00314C3D"/>
    <w:rsid w:val="00315BB9"/>
    <w:rsid w:val="003208A4"/>
    <w:rsid w:val="00324B38"/>
    <w:rsid w:val="00326945"/>
    <w:rsid w:val="003271CA"/>
    <w:rsid w:val="00327563"/>
    <w:rsid w:val="00330BEB"/>
    <w:rsid w:val="003326C0"/>
    <w:rsid w:val="00333C65"/>
    <w:rsid w:val="00334EEB"/>
    <w:rsid w:val="00336090"/>
    <w:rsid w:val="0033677F"/>
    <w:rsid w:val="00337693"/>
    <w:rsid w:val="00340610"/>
    <w:rsid w:val="00340DE8"/>
    <w:rsid w:val="0034136B"/>
    <w:rsid w:val="00344329"/>
    <w:rsid w:val="00344675"/>
    <w:rsid w:val="00345263"/>
    <w:rsid w:val="00345668"/>
    <w:rsid w:val="003456AD"/>
    <w:rsid w:val="00346090"/>
    <w:rsid w:val="003460F4"/>
    <w:rsid w:val="0034780E"/>
    <w:rsid w:val="00347E2E"/>
    <w:rsid w:val="003507E0"/>
    <w:rsid w:val="00350E47"/>
    <w:rsid w:val="00351AC5"/>
    <w:rsid w:val="0035454A"/>
    <w:rsid w:val="00361A44"/>
    <w:rsid w:val="00362263"/>
    <w:rsid w:val="00362D3F"/>
    <w:rsid w:val="00364248"/>
    <w:rsid w:val="00364250"/>
    <w:rsid w:val="00366344"/>
    <w:rsid w:val="00366B03"/>
    <w:rsid w:val="0036766F"/>
    <w:rsid w:val="00373264"/>
    <w:rsid w:val="00374098"/>
    <w:rsid w:val="003758DE"/>
    <w:rsid w:val="00376307"/>
    <w:rsid w:val="003800A9"/>
    <w:rsid w:val="00381433"/>
    <w:rsid w:val="00381C77"/>
    <w:rsid w:val="00381F22"/>
    <w:rsid w:val="00382452"/>
    <w:rsid w:val="00382483"/>
    <w:rsid w:val="00384804"/>
    <w:rsid w:val="00385539"/>
    <w:rsid w:val="00385C42"/>
    <w:rsid w:val="00386FE3"/>
    <w:rsid w:val="0038713C"/>
    <w:rsid w:val="0039081A"/>
    <w:rsid w:val="0039088E"/>
    <w:rsid w:val="00391640"/>
    <w:rsid w:val="00392769"/>
    <w:rsid w:val="00393BC4"/>
    <w:rsid w:val="00394679"/>
    <w:rsid w:val="0039651E"/>
    <w:rsid w:val="003A0DA0"/>
    <w:rsid w:val="003A1C61"/>
    <w:rsid w:val="003A3FF2"/>
    <w:rsid w:val="003A4A7E"/>
    <w:rsid w:val="003A4D5D"/>
    <w:rsid w:val="003A5D40"/>
    <w:rsid w:val="003A5E85"/>
    <w:rsid w:val="003A7F91"/>
    <w:rsid w:val="003B3524"/>
    <w:rsid w:val="003C07A6"/>
    <w:rsid w:val="003C110F"/>
    <w:rsid w:val="003C1A36"/>
    <w:rsid w:val="003D0999"/>
    <w:rsid w:val="003D0EE0"/>
    <w:rsid w:val="003D2A97"/>
    <w:rsid w:val="003D36EB"/>
    <w:rsid w:val="003D4DB1"/>
    <w:rsid w:val="003D57F9"/>
    <w:rsid w:val="003E0BD6"/>
    <w:rsid w:val="003E1E9E"/>
    <w:rsid w:val="003E21C5"/>
    <w:rsid w:val="003E28EC"/>
    <w:rsid w:val="003E3CF4"/>
    <w:rsid w:val="003E4817"/>
    <w:rsid w:val="003E744A"/>
    <w:rsid w:val="003E7BF8"/>
    <w:rsid w:val="003F1C9E"/>
    <w:rsid w:val="003F2050"/>
    <w:rsid w:val="003F2408"/>
    <w:rsid w:val="003F24E3"/>
    <w:rsid w:val="003F3227"/>
    <w:rsid w:val="003F5D78"/>
    <w:rsid w:val="003F64DB"/>
    <w:rsid w:val="0040107F"/>
    <w:rsid w:val="0040313E"/>
    <w:rsid w:val="0040348D"/>
    <w:rsid w:val="00404467"/>
    <w:rsid w:val="0040766E"/>
    <w:rsid w:val="004106F8"/>
    <w:rsid w:val="00414130"/>
    <w:rsid w:val="00414ACD"/>
    <w:rsid w:val="004160A8"/>
    <w:rsid w:val="00416301"/>
    <w:rsid w:val="00420BF7"/>
    <w:rsid w:val="00420CD1"/>
    <w:rsid w:val="0042355E"/>
    <w:rsid w:val="00423B09"/>
    <w:rsid w:val="00425A02"/>
    <w:rsid w:val="004275F9"/>
    <w:rsid w:val="004361E7"/>
    <w:rsid w:val="00437038"/>
    <w:rsid w:val="00437AE1"/>
    <w:rsid w:val="00444300"/>
    <w:rsid w:val="0044766A"/>
    <w:rsid w:val="004501CD"/>
    <w:rsid w:val="0045192B"/>
    <w:rsid w:val="00451B70"/>
    <w:rsid w:val="00456EE7"/>
    <w:rsid w:val="0046069B"/>
    <w:rsid w:val="00461F1C"/>
    <w:rsid w:val="004621D5"/>
    <w:rsid w:val="004625F3"/>
    <w:rsid w:val="004716B4"/>
    <w:rsid w:val="004757EF"/>
    <w:rsid w:val="00482279"/>
    <w:rsid w:val="00482EEC"/>
    <w:rsid w:val="0048688D"/>
    <w:rsid w:val="004877B7"/>
    <w:rsid w:val="0049085D"/>
    <w:rsid w:val="00491836"/>
    <w:rsid w:val="00492B34"/>
    <w:rsid w:val="0049642E"/>
    <w:rsid w:val="004A09E7"/>
    <w:rsid w:val="004A5DEB"/>
    <w:rsid w:val="004A73C5"/>
    <w:rsid w:val="004A7884"/>
    <w:rsid w:val="004A7F6C"/>
    <w:rsid w:val="004B19D6"/>
    <w:rsid w:val="004B3088"/>
    <w:rsid w:val="004B49E5"/>
    <w:rsid w:val="004B5372"/>
    <w:rsid w:val="004B6E8B"/>
    <w:rsid w:val="004C0522"/>
    <w:rsid w:val="004C0532"/>
    <w:rsid w:val="004C076F"/>
    <w:rsid w:val="004C253E"/>
    <w:rsid w:val="004C51AC"/>
    <w:rsid w:val="004C51BF"/>
    <w:rsid w:val="004C527C"/>
    <w:rsid w:val="004C5D09"/>
    <w:rsid w:val="004C6187"/>
    <w:rsid w:val="004C75A2"/>
    <w:rsid w:val="004C7B8E"/>
    <w:rsid w:val="004D0BE3"/>
    <w:rsid w:val="004D0C1A"/>
    <w:rsid w:val="004D14D6"/>
    <w:rsid w:val="004D631C"/>
    <w:rsid w:val="004D719D"/>
    <w:rsid w:val="004E63E3"/>
    <w:rsid w:val="004F0DBB"/>
    <w:rsid w:val="004F1CB0"/>
    <w:rsid w:val="004F3CCB"/>
    <w:rsid w:val="004F49A9"/>
    <w:rsid w:val="004F7D47"/>
    <w:rsid w:val="00504C39"/>
    <w:rsid w:val="00505D4A"/>
    <w:rsid w:val="00505EF5"/>
    <w:rsid w:val="005103A1"/>
    <w:rsid w:val="0051068F"/>
    <w:rsid w:val="00512723"/>
    <w:rsid w:val="00513E46"/>
    <w:rsid w:val="005147F0"/>
    <w:rsid w:val="005178C9"/>
    <w:rsid w:val="0052013A"/>
    <w:rsid w:val="00520489"/>
    <w:rsid w:val="005207FF"/>
    <w:rsid w:val="00520F10"/>
    <w:rsid w:val="0052186C"/>
    <w:rsid w:val="00524715"/>
    <w:rsid w:val="00527299"/>
    <w:rsid w:val="005273A9"/>
    <w:rsid w:val="005273D5"/>
    <w:rsid w:val="00530F5B"/>
    <w:rsid w:val="00533A6A"/>
    <w:rsid w:val="00533B07"/>
    <w:rsid w:val="0053424F"/>
    <w:rsid w:val="0053433E"/>
    <w:rsid w:val="0053588C"/>
    <w:rsid w:val="00536111"/>
    <w:rsid w:val="00540389"/>
    <w:rsid w:val="00544A37"/>
    <w:rsid w:val="00545F20"/>
    <w:rsid w:val="00550F0B"/>
    <w:rsid w:val="005531DD"/>
    <w:rsid w:val="00556114"/>
    <w:rsid w:val="00556CF6"/>
    <w:rsid w:val="0055766A"/>
    <w:rsid w:val="00557821"/>
    <w:rsid w:val="00562437"/>
    <w:rsid w:val="005670A2"/>
    <w:rsid w:val="005712D8"/>
    <w:rsid w:val="00571495"/>
    <w:rsid w:val="00571728"/>
    <w:rsid w:val="00573326"/>
    <w:rsid w:val="005737D3"/>
    <w:rsid w:val="00574537"/>
    <w:rsid w:val="0058306E"/>
    <w:rsid w:val="0059212E"/>
    <w:rsid w:val="00596500"/>
    <w:rsid w:val="00597AB9"/>
    <w:rsid w:val="005A2807"/>
    <w:rsid w:val="005A40FD"/>
    <w:rsid w:val="005A55D9"/>
    <w:rsid w:val="005B06AC"/>
    <w:rsid w:val="005B0766"/>
    <w:rsid w:val="005B0CE6"/>
    <w:rsid w:val="005B3C87"/>
    <w:rsid w:val="005B4C42"/>
    <w:rsid w:val="005C061A"/>
    <w:rsid w:val="005C0639"/>
    <w:rsid w:val="005C0D19"/>
    <w:rsid w:val="005C4C26"/>
    <w:rsid w:val="005C5EB9"/>
    <w:rsid w:val="005C6445"/>
    <w:rsid w:val="005D0B4C"/>
    <w:rsid w:val="005D12EC"/>
    <w:rsid w:val="005D1F4F"/>
    <w:rsid w:val="005D2395"/>
    <w:rsid w:val="005D3323"/>
    <w:rsid w:val="005D62E3"/>
    <w:rsid w:val="005D7262"/>
    <w:rsid w:val="005D7A8F"/>
    <w:rsid w:val="005E2A06"/>
    <w:rsid w:val="005E2BCF"/>
    <w:rsid w:val="005E5BDA"/>
    <w:rsid w:val="005F1936"/>
    <w:rsid w:val="005F3011"/>
    <w:rsid w:val="005F4102"/>
    <w:rsid w:val="005F7FED"/>
    <w:rsid w:val="00600808"/>
    <w:rsid w:val="00601333"/>
    <w:rsid w:val="00601515"/>
    <w:rsid w:val="00604A0C"/>
    <w:rsid w:val="006063F8"/>
    <w:rsid w:val="00606BF4"/>
    <w:rsid w:val="00610D34"/>
    <w:rsid w:val="00610DF9"/>
    <w:rsid w:val="00612A8E"/>
    <w:rsid w:val="006144EE"/>
    <w:rsid w:val="006227DA"/>
    <w:rsid w:val="0062373D"/>
    <w:rsid w:val="006301A4"/>
    <w:rsid w:val="0063426E"/>
    <w:rsid w:val="0064007A"/>
    <w:rsid w:val="006411C4"/>
    <w:rsid w:val="00641AE9"/>
    <w:rsid w:val="00641FDF"/>
    <w:rsid w:val="00650179"/>
    <w:rsid w:val="006525E1"/>
    <w:rsid w:val="0065421C"/>
    <w:rsid w:val="00655BF9"/>
    <w:rsid w:val="00656E38"/>
    <w:rsid w:val="00656FE6"/>
    <w:rsid w:val="00657249"/>
    <w:rsid w:val="00661F78"/>
    <w:rsid w:val="006625A6"/>
    <w:rsid w:val="006633E1"/>
    <w:rsid w:val="006744E0"/>
    <w:rsid w:val="00674533"/>
    <w:rsid w:val="00674A83"/>
    <w:rsid w:val="00675CB7"/>
    <w:rsid w:val="00677370"/>
    <w:rsid w:val="006840DF"/>
    <w:rsid w:val="00686262"/>
    <w:rsid w:val="006944E9"/>
    <w:rsid w:val="00695791"/>
    <w:rsid w:val="00695D6B"/>
    <w:rsid w:val="0069749D"/>
    <w:rsid w:val="00697FB6"/>
    <w:rsid w:val="006A044E"/>
    <w:rsid w:val="006A1CA5"/>
    <w:rsid w:val="006A2E7C"/>
    <w:rsid w:val="006A544D"/>
    <w:rsid w:val="006A577A"/>
    <w:rsid w:val="006A5862"/>
    <w:rsid w:val="006A5F0C"/>
    <w:rsid w:val="006B12A3"/>
    <w:rsid w:val="006B2F40"/>
    <w:rsid w:val="006B408F"/>
    <w:rsid w:val="006B57FD"/>
    <w:rsid w:val="006B5991"/>
    <w:rsid w:val="006B790A"/>
    <w:rsid w:val="006C38A6"/>
    <w:rsid w:val="006C409D"/>
    <w:rsid w:val="006C5A56"/>
    <w:rsid w:val="006C5FFF"/>
    <w:rsid w:val="006C692C"/>
    <w:rsid w:val="006C790F"/>
    <w:rsid w:val="006D2045"/>
    <w:rsid w:val="006D6D23"/>
    <w:rsid w:val="006F1C8A"/>
    <w:rsid w:val="006F2C66"/>
    <w:rsid w:val="006F4A2C"/>
    <w:rsid w:val="006F6AC1"/>
    <w:rsid w:val="00701AFA"/>
    <w:rsid w:val="00701BEA"/>
    <w:rsid w:val="0070262B"/>
    <w:rsid w:val="00704774"/>
    <w:rsid w:val="007059BD"/>
    <w:rsid w:val="00710361"/>
    <w:rsid w:val="007118D0"/>
    <w:rsid w:val="0071190F"/>
    <w:rsid w:val="0071280E"/>
    <w:rsid w:val="00712BFF"/>
    <w:rsid w:val="0071566B"/>
    <w:rsid w:val="00715895"/>
    <w:rsid w:val="00716C91"/>
    <w:rsid w:val="00724576"/>
    <w:rsid w:val="00726AD3"/>
    <w:rsid w:val="00727081"/>
    <w:rsid w:val="00727BAA"/>
    <w:rsid w:val="00730256"/>
    <w:rsid w:val="00730608"/>
    <w:rsid w:val="007309C5"/>
    <w:rsid w:val="00732130"/>
    <w:rsid w:val="00732A09"/>
    <w:rsid w:val="00732D20"/>
    <w:rsid w:val="00734FA0"/>
    <w:rsid w:val="00740763"/>
    <w:rsid w:val="00740934"/>
    <w:rsid w:val="00741A12"/>
    <w:rsid w:val="007422AD"/>
    <w:rsid w:val="0074327B"/>
    <w:rsid w:val="00743D83"/>
    <w:rsid w:val="007440EB"/>
    <w:rsid w:val="00746BEC"/>
    <w:rsid w:val="00746D2A"/>
    <w:rsid w:val="00747931"/>
    <w:rsid w:val="007531D5"/>
    <w:rsid w:val="00753810"/>
    <w:rsid w:val="00753B5B"/>
    <w:rsid w:val="00754538"/>
    <w:rsid w:val="00754F73"/>
    <w:rsid w:val="00755D71"/>
    <w:rsid w:val="0075611A"/>
    <w:rsid w:val="00756F66"/>
    <w:rsid w:val="007601CC"/>
    <w:rsid w:val="00762E68"/>
    <w:rsid w:val="0076589B"/>
    <w:rsid w:val="0076675A"/>
    <w:rsid w:val="00772EB3"/>
    <w:rsid w:val="00773DA9"/>
    <w:rsid w:val="00775B53"/>
    <w:rsid w:val="007762B2"/>
    <w:rsid w:val="007831CC"/>
    <w:rsid w:val="007874A6"/>
    <w:rsid w:val="00787823"/>
    <w:rsid w:val="00790A34"/>
    <w:rsid w:val="00792C65"/>
    <w:rsid w:val="00793D65"/>
    <w:rsid w:val="00794FBE"/>
    <w:rsid w:val="00797EB3"/>
    <w:rsid w:val="007A0E1B"/>
    <w:rsid w:val="007A143C"/>
    <w:rsid w:val="007A3909"/>
    <w:rsid w:val="007A45CD"/>
    <w:rsid w:val="007A48CC"/>
    <w:rsid w:val="007A63B4"/>
    <w:rsid w:val="007A6B7A"/>
    <w:rsid w:val="007B42BF"/>
    <w:rsid w:val="007B45CC"/>
    <w:rsid w:val="007B6084"/>
    <w:rsid w:val="007B6458"/>
    <w:rsid w:val="007B65FD"/>
    <w:rsid w:val="007B76CD"/>
    <w:rsid w:val="007C0210"/>
    <w:rsid w:val="007C1E7B"/>
    <w:rsid w:val="007C2A8D"/>
    <w:rsid w:val="007C37FD"/>
    <w:rsid w:val="007C460E"/>
    <w:rsid w:val="007C5087"/>
    <w:rsid w:val="007D0950"/>
    <w:rsid w:val="007D5981"/>
    <w:rsid w:val="007D73FA"/>
    <w:rsid w:val="007D7A7B"/>
    <w:rsid w:val="007E6FC1"/>
    <w:rsid w:val="007E7293"/>
    <w:rsid w:val="007E72E8"/>
    <w:rsid w:val="007E7CE6"/>
    <w:rsid w:val="007F15D7"/>
    <w:rsid w:val="007F3B3D"/>
    <w:rsid w:val="007F4357"/>
    <w:rsid w:val="007F502F"/>
    <w:rsid w:val="007F510A"/>
    <w:rsid w:val="007F660E"/>
    <w:rsid w:val="00800FA5"/>
    <w:rsid w:val="0080193E"/>
    <w:rsid w:val="00802088"/>
    <w:rsid w:val="00802FDC"/>
    <w:rsid w:val="0080616C"/>
    <w:rsid w:val="008065B3"/>
    <w:rsid w:val="008106F4"/>
    <w:rsid w:val="00813FF3"/>
    <w:rsid w:val="008165A6"/>
    <w:rsid w:val="008211A5"/>
    <w:rsid w:val="008237DA"/>
    <w:rsid w:val="00826DFE"/>
    <w:rsid w:val="00827C77"/>
    <w:rsid w:val="00832DF4"/>
    <w:rsid w:val="00836B83"/>
    <w:rsid w:val="00836CC3"/>
    <w:rsid w:val="00840B4B"/>
    <w:rsid w:val="0084110C"/>
    <w:rsid w:val="00842D13"/>
    <w:rsid w:val="00842F31"/>
    <w:rsid w:val="00843E4D"/>
    <w:rsid w:val="00843FAC"/>
    <w:rsid w:val="00846CDB"/>
    <w:rsid w:val="00850A62"/>
    <w:rsid w:val="00851D91"/>
    <w:rsid w:val="00852426"/>
    <w:rsid w:val="00854271"/>
    <w:rsid w:val="0085590E"/>
    <w:rsid w:val="00856B16"/>
    <w:rsid w:val="00863162"/>
    <w:rsid w:val="00863F27"/>
    <w:rsid w:val="008656C8"/>
    <w:rsid w:val="0086740E"/>
    <w:rsid w:val="00867651"/>
    <w:rsid w:val="00867781"/>
    <w:rsid w:val="00867B84"/>
    <w:rsid w:val="00870506"/>
    <w:rsid w:val="008720EF"/>
    <w:rsid w:val="00876F0D"/>
    <w:rsid w:val="00877D46"/>
    <w:rsid w:val="00880022"/>
    <w:rsid w:val="00880C31"/>
    <w:rsid w:val="00883194"/>
    <w:rsid w:val="0088391B"/>
    <w:rsid w:val="00885FC5"/>
    <w:rsid w:val="008870EE"/>
    <w:rsid w:val="00887A5A"/>
    <w:rsid w:val="008927D5"/>
    <w:rsid w:val="008960B8"/>
    <w:rsid w:val="008A1878"/>
    <w:rsid w:val="008A3DF2"/>
    <w:rsid w:val="008A5808"/>
    <w:rsid w:val="008B177D"/>
    <w:rsid w:val="008B1BC3"/>
    <w:rsid w:val="008B5249"/>
    <w:rsid w:val="008B6E2B"/>
    <w:rsid w:val="008B781D"/>
    <w:rsid w:val="008C1BE6"/>
    <w:rsid w:val="008C322D"/>
    <w:rsid w:val="008C70D8"/>
    <w:rsid w:val="008C73E4"/>
    <w:rsid w:val="008C7D31"/>
    <w:rsid w:val="008D155C"/>
    <w:rsid w:val="008D24F9"/>
    <w:rsid w:val="008D29D1"/>
    <w:rsid w:val="008D4794"/>
    <w:rsid w:val="008D5C88"/>
    <w:rsid w:val="008D6DCC"/>
    <w:rsid w:val="008E4798"/>
    <w:rsid w:val="008E4811"/>
    <w:rsid w:val="008E4A37"/>
    <w:rsid w:val="008E5F51"/>
    <w:rsid w:val="008F077B"/>
    <w:rsid w:val="008F0ABC"/>
    <w:rsid w:val="008F1E17"/>
    <w:rsid w:val="008F2242"/>
    <w:rsid w:val="008F6024"/>
    <w:rsid w:val="008F6987"/>
    <w:rsid w:val="00901E28"/>
    <w:rsid w:val="00915459"/>
    <w:rsid w:val="009176C8"/>
    <w:rsid w:val="00922388"/>
    <w:rsid w:val="009244C5"/>
    <w:rsid w:val="009250B1"/>
    <w:rsid w:val="00927B4D"/>
    <w:rsid w:val="00931E13"/>
    <w:rsid w:val="0093400C"/>
    <w:rsid w:val="00940068"/>
    <w:rsid w:val="0094250E"/>
    <w:rsid w:val="00944568"/>
    <w:rsid w:val="00944EEA"/>
    <w:rsid w:val="00951C03"/>
    <w:rsid w:val="0095325A"/>
    <w:rsid w:val="00953E11"/>
    <w:rsid w:val="00953E17"/>
    <w:rsid w:val="00955B27"/>
    <w:rsid w:val="00960A6F"/>
    <w:rsid w:val="00963C46"/>
    <w:rsid w:val="009737C1"/>
    <w:rsid w:val="00975321"/>
    <w:rsid w:val="00977AED"/>
    <w:rsid w:val="009812B1"/>
    <w:rsid w:val="00981998"/>
    <w:rsid w:val="00983372"/>
    <w:rsid w:val="00984471"/>
    <w:rsid w:val="00984A08"/>
    <w:rsid w:val="00984A18"/>
    <w:rsid w:val="009863EC"/>
    <w:rsid w:val="00990424"/>
    <w:rsid w:val="009950FB"/>
    <w:rsid w:val="00996FCD"/>
    <w:rsid w:val="009A24D3"/>
    <w:rsid w:val="009A28DA"/>
    <w:rsid w:val="009A3874"/>
    <w:rsid w:val="009A404B"/>
    <w:rsid w:val="009A69E1"/>
    <w:rsid w:val="009B2A10"/>
    <w:rsid w:val="009B2BE4"/>
    <w:rsid w:val="009B2C6A"/>
    <w:rsid w:val="009B3903"/>
    <w:rsid w:val="009B3BD6"/>
    <w:rsid w:val="009B6DDD"/>
    <w:rsid w:val="009C0842"/>
    <w:rsid w:val="009C2D8C"/>
    <w:rsid w:val="009C6486"/>
    <w:rsid w:val="009D7704"/>
    <w:rsid w:val="009E12BE"/>
    <w:rsid w:val="009E16B1"/>
    <w:rsid w:val="009E222A"/>
    <w:rsid w:val="009E3953"/>
    <w:rsid w:val="009E5E51"/>
    <w:rsid w:val="009E63F6"/>
    <w:rsid w:val="009F0851"/>
    <w:rsid w:val="009F1135"/>
    <w:rsid w:val="009F14DE"/>
    <w:rsid w:val="009F227F"/>
    <w:rsid w:val="009F5E43"/>
    <w:rsid w:val="009F66E7"/>
    <w:rsid w:val="00A0052B"/>
    <w:rsid w:val="00A0783D"/>
    <w:rsid w:val="00A123E4"/>
    <w:rsid w:val="00A14E44"/>
    <w:rsid w:val="00A23985"/>
    <w:rsid w:val="00A247E4"/>
    <w:rsid w:val="00A2755B"/>
    <w:rsid w:val="00A32335"/>
    <w:rsid w:val="00A3437F"/>
    <w:rsid w:val="00A37DB1"/>
    <w:rsid w:val="00A4267E"/>
    <w:rsid w:val="00A4376D"/>
    <w:rsid w:val="00A51BB9"/>
    <w:rsid w:val="00A63E31"/>
    <w:rsid w:val="00A64419"/>
    <w:rsid w:val="00A64B48"/>
    <w:rsid w:val="00A64CE6"/>
    <w:rsid w:val="00A71D57"/>
    <w:rsid w:val="00A75F76"/>
    <w:rsid w:val="00A76837"/>
    <w:rsid w:val="00A83B07"/>
    <w:rsid w:val="00A860E9"/>
    <w:rsid w:val="00A86191"/>
    <w:rsid w:val="00A92C90"/>
    <w:rsid w:val="00A93166"/>
    <w:rsid w:val="00A93FAC"/>
    <w:rsid w:val="00A94ADC"/>
    <w:rsid w:val="00A95AC3"/>
    <w:rsid w:val="00AA09F3"/>
    <w:rsid w:val="00AA1F7B"/>
    <w:rsid w:val="00AA4D48"/>
    <w:rsid w:val="00AA7E20"/>
    <w:rsid w:val="00AA7F27"/>
    <w:rsid w:val="00AB315D"/>
    <w:rsid w:val="00AB3BA6"/>
    <w:rsid w:val="00AB3F92"/>
    <w:rsid w:val="00AB44AB"/>
    <w:rsid w:val="00AC0BAB"/>
    <w:rsid w:val="00AC163B"/>
    <w:rsid w:val="00AC1A6B"/>
    <w:rsid w:val="00AC267A"/>
    <w:rsid w:val="00AC6558"/>
    <w:rsid w:val="00AD1D76"/>
    <w:rsid w:val="00AE1108"/>
    <w:rsid w:val="00AE252B"/>
    <w:rsid w:val="00AE2770"/>
    <w:rsid w:val="00AE2AF9"/>
    <w:rsid w:val="00AE41B0"/>
    <w:rsid w:val="00AF053C"/>
    <w:rsid w:val="00AF2835"/>
    <w:rsid w:val="00AF3CF8"/>
    <w:rsid w:val="00AF5D44"/>
    <w:rsid w:val="00B008D7"/>
    <w:rsid w:val="00B00C85"/>
    <w:rsid w:val="00B06CF3"/>
    <w:rsid w:val="00B10E02"/>
    <w:rsid w:val="00B12CCF"/>
    <w:rsid w:val="00B141F5"/>
    <w:rsid w:val="00B15DD2"/>
    <w:rsid w:val="00B16BCC"/>
    <w:rsid w:val="00B20254"/>
    <w:rsid w:val="00B227A8"/>
    <w:rsid w:val="00B2758D"/>
    <w:rsid w:val="00B30EB2"/>
    <w:rsid w:val="00B3127D"/>
    <w:rsid w:val="00B34C44"/>
    <w:rsid w:val="00B34FC4"/>
    <w:rsid w:val="00B353AE"/>
    <w:rsid w:val="00B35826"/>
    <w:rsid w:val="00B40192"/>
    <w:rsid w:val="00B45CDF"/>
    <w:rsid w:val="00B51945"/>
    <w:rsid w:val="00B5635B"/>
    <w:rsid w:val="00B6167D"/>
    <w:rsid w:val="00B621A3"/>
    <w:rsid w:val="00B63004"/>
    <w:rsid w:val="00B633C2"/>
    <w:rsid w:val="00B63C4C"/>
    <w:rsid w:val="00B6450A"/>
    <w:rsid w:val="00B71915"/>
    <w:rsid w:val="00B74DA0"/>
    <w:rsid w:val="00B77192"/>
    <w:rsid w:val="00B77195"/>
    <w:rsid w:val="00B81299"/>
    <w:rsid w:val="00B812C8"/>
    <w:rsid w:val="00B82241"/>
    <w:rsid w:val="00B82362"/>
    <w:rsid w:val="00B82454"/>
    <w:rsid w:val="00B829E0"/>
    <w:rsid w:val="00B8542A"/>
    <w:rsid w:val="00B9001F"/>
    <w:rsid w:val="00B909BD"/>
    <w:rsid w:val="00B9270B"/>
    <w:rsid w:val="00B9490C"/>
    <w:rsid w:val="00B95667"/>
    <w:rsid w:val="00B96707"/>
    <w:rsid w:val="00B96C1C"/>
    <w:rsid w:val="00BA27D2"/>
    <w:rsid w:val="00BA381E"/>
    <w:rsid w:val="00BA45C4"/>
    <w:rsid w:val="00BA4638"/>
    <w:rsid w:val="00BA4E67"/>
    <w:rsid w:val="00BA62DE"/>
    <w:rsid w:val="00BB1D26"/>
    <w:rsid w:val="00BB25E0"/>
    <w:rsid w:val="00BB3DEC"/>
    <w:rsid w:val="00BB590E"/>
    <w:rsid w:val="00BB6E3D"/>
    <w:rsid w:val="00BB6F6A"/>
    <w:rsid w:val="00BB7FE2"/>
    <w:rsid w:val="00BC27EF"/>
    <w:rsid w:val="00BC3647"/>
    <w:rsid w:val="00BC479C"/>
    <w:rsid w:val="00BC7CF6"/>
    <w:rsid w:val="00BD0B33"/>
    <w:rsid w:val="00BD1ED3"/>
    <w:rsid w:val="00BD4D8F"/>
    <w:rsid w:val="00BD5F62"/>
    <w:rsid w:val="00BE3F79"/>
    <w:rsid w:val="00BE5397"/>
    <w:rsid w:val="00BE63B7"/>
    <w:rsid w:val="00BE720D"/>
    <w:rsid w:val="00BE74A0"/>
    <w:rsid w:val="00BF3B96"/>
    <w:rsid w:val="00BF4B41"/>
    <w:rsid w:val="00BF5AD2"/>
    <w:rsid w:val="00BF63EA"/>
    <w:rsid w:val="00BF6622"/>
    <w:rsid w:val="00BF7CDD"/>
    <w:rsid w:val="00C00813"/>
    <w:rsid w:val="00C008FC"/>
    <w:rsid w:val="00C00BCE"/>
    <w:rsid w:val="00C01D01"/>
    <w:rsid w:val="00C02525"/>
    <w:rsid w:val="00C05DA2"/>
    <w:rsid w:val="00C05FF4"/>
    <w:rsid w:val="00C116EC"/>
    <w:rsid w:val="00C13572"/>
    <w:rsid w:val="00C16D0F"/>
    <w:rsid w:val="00C34176"/>
    <w:rsid w:val="00C36A9E"/>
    <w:rsid w:val="00C427B4"/>
    <w:rsid w:val="00C43191"/>
    <w:rsid w:val="00C50290"/>
    <w:rsid w:val="00C51123"/>
    <w:rsid w:val="00C523BE"/>
    <w:rsid w:val="00C52A6A"/>
    <w:rsid w:val="00C577A1"/>
    <w:rsid w:val="00C6189D"/>
    <w:rsid w:val="00C63E9F"/>
    <w:rsid w:val="00C66FC6"/>
    <w:rsid w:val="00C67DA2"/>
    <w:rsid w:val="00C7238F"/>
    <w:rsid w:val="00C761AA"/>
    <w:rsid w:val="00C81ED6"/>
    <w:rsid w:val="00C827CC"/>
    <w:rsid w:val="00C82935"/>
    <w:rsid w:val="00C82B1F"/>
    <w:rsid w:val="00C8570B"/>
    <w:rsid w:val="00C85C9F"/>
    <w:rsid w:val="00C86C6E"/>
    <w:rsid w:val="00C90B6E"/>
    <w:rsid w:val="00C91D72"/>
    <w:rsid w:val="00C9318F"/>
    <w:rsid w:val="00C943F7"/>
    <w:rsid w:val="00C945FB"/>
    <w:rsid w:val="00C94A3D"/>
    <w:rsid w:val="00C94B80"/>
    <w:rsid w:val="00C94E02"/>
    <w:rsid w:val="00C9710C"/>
    <w:rsid w:val="00CA05C2"/>
    <w:rsid w:val="00CA2EA8"/>
    <w:rsid w:val="00CA2F00"/>
    <w:rsid w:val="00CA3797"/>
    <w:rsid w:val="00CA4CC5"/>
    <w:rsid w:val="00CA4D5D"/>
    <w:rsid w:val="00CA6B69"/>
    <w:rsid w:val="00CA77E8"/>
    <w:rsid w:val="00CA7995"/>
    <w:rsid w:val="00CB041C"/>
    <w:rsid w:val="00CB738F"/>
    <w:rsid w:val="00CC0FFC"/>
    <w:rsid w:val="00CC608B"/>
    <w:rsid w:val="00CC753A"/>
    <w:rsid w:val="00CD081D"/>
    <w:rsid w:val="00CD175E"/>
    <w:rsid w:val="00CD5B1D"/>
    <w:rsid w:val="00CD5BE8"/>
    <w:rsid w:val="00CD6838"/>
    <w:rsid w:val="00CD70E6"/>
    <w:rsid w:val="00CE2ABF"/>
    <w:rsid w:val="00CE3732"/>
    <w:rsid w:val="00CE3F38"/>
    <w:rsid w:val="00CE4595"/>
    <w:rsid w:val="00CE65E4"/>
    <w:rsid w:val="00CE6720"/>
    <w:rsid w:val="00CE6FE7"/>
    <w:rsid w:val="00CE797B"/>
    <w:rsid w:val="00CF1073"/>
    <w:rsid w:val="00CF4CE6"/>
    <w:rsid w:val="00CF6165"/>
    <w:rsid w:val="00CF6F77"/>
    <w:rsid w:val="00CF7BC8"/>
    <w:rsid w:val="00D0170E"/>
    <w:rsid w:val="00D01CA1"/>
    <w:rsid w:val="00D042A5"/>
    <w:rsid w:val="00D07745"/>
    <w:rsid w:val="00D07E4C"/>
    <w:rsid w:val="00D10A45"/>
    <w:rsid w:val="00D11F4B"/>
    <w:rsid w:val="00D12012"/>
    <w:rsid w:val="00D120A8"/>
    <w:rsid w:val="00D1353C"/>
    <w:rsid w:val="00D13963"/>
    <w:rsid w:val="00D16CCA"/>
    <w:rsid w:val="00D22F50"/>
    <w:rsid w:val="00D266EE"/>
    <w:rsid w:val="00D26F3E"/>
    <w:rsid w:val="00D30037"/>
    <w:rsid w:val="00D31564"/>
    <w:rsid w:val="00D326C4"/>
    <w:rsid w:val="00D32DCD"/>
    <w:rsid w:val="00D3322E"/>
    <w:rsid w:val="00D35AF2"/>
    <w:rsid w:val="00D36DA7"/>
    <w:rsid w:val="00D41559"/>
    <w:rsid w:val="00D42325"/>
    <w:rsid w:val="00D43763"/>
    <w:rsid w:val="00D45224"/>
    <w:rsid w:val="00D47080"/>
    <w:rsid w:val="00D4762C"/>
    <w:rsid w:val="00D476D9"/>
    <w:rsid w:val="00D47CA2"/>
    <w:rsid w:val="00D534FD"/>
    <w:rsid w:val="00D5514A"/>
    <w:rsid w:val="00D56119"/>
    <w:rsid w:val="00D5657F"/>
    <w:rsid w:val="00D60D2E"/>
    <w:rsid w:val="00D61434"/>
    <w:rsid w:val="00D62962"/>
    <w:rsid w:val="00D6298B"/>
    <w:rsid w:val="00D63AF1"/>
    <w:rsid w:val="00D63F01"/>
    <w:rsid w:val="00D63F4A"/>
    <w:rsid w:val="00D640E1"/>
    <w:rsid w:val="00D6566B"/>
    <w:rsid w:val="00D677E4"/>
    <w:rsid w:val="00D67EA2"/>
    <w:rsid w:val="00D74707"/>
    <w:rsid w:val="00D750E1"/>
    <w:rsid w:val="00D76CDD"/>
    <w:rsid w:val="00D83982"/>
    <w:rsid w:val="00D9006E"/>
    <w:rsid w:val="00D90580"/>
    <w:rsid w:val="00D919E8"/>
    <w:rsid w:val="00D91FF3"/>
    <w:rsid w:val="00D958F0"/>
    <w:rsid w:val="00D966F5"/>
    <w:rsid w:val="00D97799"/>
    <w:rsid w:val="00DA0D57"/>
    <w:rsid w:val="00DB1AA3"/>
    <w:rsid w:val="00DB28AB"/>
    <w:rsid w:val="00DB4472"/>
    <w:rsid w:val="00DB4D9F"/>
    <w:rsid w:val="00DB61A1"/>
    <w:rsid w:val="00DC07C6"/>
    <w:rsid w:val="00DC1E56"/>
    <w:rsid w:val="00DC20E9"/>
    <w:rsid w:val="00DC3608"/>
    <w:rsid w:val="00DC533C"/>
    <w:rsid w:val="00DC5CBD"/>
    <w:rsid w:val="00DC6AAF"/>
    <w:rsid w:val="00DD4A4E"/>
    <w:rsid w:val="00DD6381"/>
    <w:rsid w:val="00DD70B8"/>
    <w:rsid w:val="00DE6F2C"/>
    <w:rsid w:val="00DE6FD0"/>
    <w:rsid w:val="00DF0AC5"/>
    <w:rsid w:val="00DF156D"/>
    <w:rsid w:val="00DF6F8B"/>
    <w:rsid w:val="00DF74B2"/>
    <w:rsid w:val="00DF7A76"/>
    <w:rsid w:val="00E01AFD"/>
    <w:rsid w:val="00E055B9"/>
    <w:rsid w:val="00E0645D"/>
    <w:rsid w:val="00E1527A"/>
    <w:rsid w:val="00E15AC6"/>
    <w:rsid w:val="00E15BBD"/>
    <w:rsid w:val="00E17111"/>
    <w:rsid w:val="00E226DD"/>
    <w:rsid w:val="00E22EA5"/>
    <w:rsid w:val="00E26B44"/>
    <w:rsid w:val="00E26E35"/>
    <w:rsid w:val="00E2716A"/>
    <w:rsid w:val="00E30009"/>
    <w:rsid w:val="00E30819"/>
    <w:rsid w:val="00E32AFE"/>
    <w:rsid w:val="00E33B7B"/>
    <w:rsid w:val="00E33BEA"/>
    <w:rsid w:val="00E36A2E"/>
    <w:rsid w:val="00E36AFC"/>
    <w:rsid w:val="00E4016B"/>
    <w:rsid w:val="00E42B73"/>
    <w:rsid w:val="00E43F96"/>
    <w:rsid w:val="00E5124E"/>
    <w:rsid w:val="00E51D45"/>
    <w:rsid w:val="00E52500"/>
    <w:rsid w:val="00E5328A"/>
    <w:rsid w:val="00E53B98"/>
    <w:rsid w:val="00E5598C"/>
    <w:rsid w:val="00E60214"/>
    <w:rsid w:val="00E61B29"/>
    <w:rsid w:val="00E644CF"/>
    <w:rsid w:val="00E6458F"/>
    <w:rsid w:val="00E713AC"/>
    <w:rsid w:val="00E740A0"/>
    <w:rsid w:val="00E75C3E"/>
    <w:rsid w:val="00E773ED"/>
    <w:rsid w:val="00E7789C"/>
    <w:rsid w:val="00E80F51"/>
    <w:rsid w:val="00E82521"/>
    <w:rsid w:val="00E831C1"/>
    <w:rsid w:val="00E83B0C"/>
    <w:rsid w:val="00E8463C"/>
    <w:rsid w:val="00E84AA5"/>
    <w:rsid w:val="00E85A18"/>
    <w:rsid w:val="00E93AAE"/>
    <w:rsid w:val="00E94190"/>
    <w:rsid w:val="00E9643B"/>
    <w:rsid w:val="00E9750D"/>
    <w:rsid w:val="00E97DD7"/>
    <w:rsid w:val="00EA0027"/>
    <w:rsid w:val="00EA482B"/>
    <w:rsid w:val="00EA5DDD"/>
    <w:rsid w:val="00EA5F35"/>
    <w:rsid w:val="00EA6A1A"/>
    <w:rsid w:val="00EB273C"/>
    <w:rsid w:val="00EB3906"/>
    <w:rsid w:val="00EB41A0"/>
    <w:rsid w:val="00EB5BE9"/>
    <w:rsid w:val="00EB6420"/>
    <w:rsid w:val="00EC0EB9"/>
    <w:rsid w:val="00EC2261"/>
    <w:rsid w:val="00EC475D"/>
    <w:rsid w:val="00EC5FB6"/>
    <w:rsid w:val="00ED0486"/>
    <w:rsid w:val="00ED0BDB"/>
    <w:rsid w:val="00ED59AB"/>
    <w:rsid w:val="00ED617B"/>
    <w:rsid w:val="00EE2B15"/>
    <w:rsid w:val="00EE4210"/>
    <w:rsid w:val="00EE6705"/>
    <w:rsid w:val="00EF217F"/>
    <w:rsid w:val="00EF5627"/>
    <w:rsid w:val="00F02BED"/>
    <w:rsid w:val="00F03D83"/>
    <w:rsid w:val="00F0796F"/>
    <w:rsid w:val="00F101B0"/>
    <w:rsid w:val="00F10D37"/>
    <w:rsid w:val="00F146E7"/>
    <w:rsid w:val="00F1573D"/>
    <w:rsid w:val="00F171A9"/>
    <w:rsid w:val="00F21561"/>
    <w:rsid w:val="00F22332"/>
    <w:rsid w:val="00F23320"/>
    <w:rsid w:val="00F23509"/>
    <w:rsid w:val="00F241C3"/>
    <w:rsid w:val="00F24E1A"/>
    <w:rsid w:val="00F2762D"/>
    <w:rsid w:val="00F30115"/>
    <w:rsid w:val="00F30807"/>
    <w:rsid w:val="00F31217"/>
    <w:rsid w:val="00F37C23"/>
    <w:rsid w:val="00F40030"/>
    <w:rsid w:val="00F4396B"/>
    <w:rsid w:val="00F442FF"/>
    <w:rsid w:val="00F45B7F"/>
    <w:rsid w:val="00F4685C"/>
    <w:rsid w:val="00F50B0F"/>
    <w:rsid w:val="00F54549"/>
    <w:rsid w:val="00F55239"/>
    <w:rsid w:val="00F554F5"/>
    <w:rsid w:val="00F56178"/>
    <w:rsid w:val="00F56D9E"/>
    <w:rsid w:val="00F64E99"/>
    <w:rsid w:val="00F650C5"/>
    <w:rsid w:val="00F66CCD"/>
    <w:rsid w:val="00F70266"/>
    <w:rsid w:val="00F71651"/>
    <w:rsid w:val="00F72B5D"/>
    <w:rsid w:val="00F754F1"/>
    <w:rsid w:val="00F758FD"/>
    <w:rsid w:val="00F75B7E"/>
    <w:rsid w:val="00F81E6A"/>
    <w:rsid w:val="00F84056"/>
    <w:rsid w:val="00F86D37"/>
    <w:rsid w:val="00F90003"/>
    <w:rsid w:val="00F9217C"/>
    <w:rsid w:val="00F9395B"/>
    <w:rsid w:val="00F93C4B"/>
    <w:rsid w:val="00F966F2"/>
    <w:rsid w:val="00F9677B"/>
    <w:rsid w:val="00F96A2B"/>
    <w:rsid w:val="00FA3875"/>
    <w:rsid w:val="00FA38D7"/>
    <w:rsid w:val="00FA7031"/>
    <w:rsid w:val="00FB0D8A"/>
    <w:rsid w:val="00FB5131"/>
    <w:rsid w:val="00FB6748"/>
    <w:rsid w:val="00FC0CF9"/>
    <w:rsid w:val="00FC15E6"/>
    <w:rsid w:val="00FC3151"/>
    <w:rsid w:val="00FC34F4"/>
    <w:rsid w:val="00FC51E4"/>
    <w:rsid w:val="00FC633F"/>
    <w:rsid w:val="00FC6D69"/>
    <w:rsid w:val="00FE33F2"/>
    <w:rsid w:val="00FE6A7E"/>
    <w:rsid w:val="00FF168D"/>
    <w:rsid w:val="00FF1B1D"/>
    <w:rsid w:val="00FF548A"/>
    <w:rsid w:val="00FF605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52A1D"/>
  <w15:docId w15:val="{4A4E8902-A885-4D58-84DC-3DCE58EE7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3524"/>
    <w:rPr>
      <w:sz w:val="28"/>
      <w:szCs w:val="28"/>
    </w:rPr>
  </w:style>
  <w:style w:type="paragraph" w:styleId="Heading3">
    <w:name w:val="heading 3"/>
    <w:basedOn w:val="Normal"/>
    <w:next w:val="Normal"/>
    <w:link w:val="Heading3Char"/>
    <w:semiHidden/>
    <w:unhideWhenUsed/>
    <w:qFormat/>
    <w:rsid w:val="0036634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rsid w:val="0049085D"/>
    <w:pPr>
      <w:keepNext/>
      <w:keepLines/>
      <w:spacing w:before="200"/>
      <w:outlineLvl w:val="3"/>
    </w:pPr>
    <w:rPr>
      <w:rFonts w:asciiTheme="majorHAnsi" w:eastAsiaTheme="majorEastAsia" w:hAnsiTheme="majorHAnsi" w:cstheme="majorBidi"/>
      <w:b/>
      <w:bCs/>
      <w:i/>
      <w:iCs/>
      <w:color w:val="4F81BD" w:themeColor="accent1"/>
    </w:rPr>
  </w:style>
  <w:style w:type="paragraph" w:styleId="Heading9">
    <w:name w:val="heading 9"/>
    <w:basedOn w:val="Normal"/>
    <w:next w:val="Normal"/>
    <w:qFormat/>
    <w:rsid w:val="000E2C77"/>
    <w:p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qFormat/>
    <w:rsid w:val="000E2C77"/>
    <w:pPr>
      <w:jc w:val="center"/>
    </w:pPr>
    <w:rPr>
      <w:rFonts w:ascii=".VnTimeH" w:hAnsi=".VnTimeH" w:cs=".VnTimeH"/>
      <w:b/>
      <w:bCs/>
    </w:rPr>
  </w:style>
  <w:style w:type="table" w:styleId="TableGrid">
    <w:name w:val="Table Grid"/>
    <w:basedOn w:val="TableNormal"/>
    <w:uiPriority w:val="59"/>
    <w:rsid w:val="000E2C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E2C77"/>
    <w:pPr>
      <w:tabs>
        <w:tab w:val="center" w:pos="4320"/>
        <w:tab w:val="right" w:pos="8640"/>
      </w:tabs>
    </w:pPr>
    <w:rPr>
      <w:sz w:val="24"/>
      <w:szCs w:val="24"/>
    </w:rPr>
  </w:style>
  <w:style w:type="character" w:styleId="PageNumber">
    <w:name w:val="page number"/>
    <w:basedOn w:val="DefaultParagraphFont"/>
    <w:rsid w:val="000E2C77"/>
  </w:style>
  <w:style w:type="paragraph" w:customStyle="1" w:styleId="Char">
    <w:name w:val="Char"/>
    <w:basedOn w:val="Normal"/>
    <w:semiHidden/>
    <w:rsid w:val="000E2C77"/>
    <w:pPr>
      <w:spacing w:after="160" w:line="240" w:lineRule="exact"/>
    </w:pPr>
    <w:rPr>
      <w:rFonts w:ascii="Arial" w:hAnsi="Arial" w:cs="Arial"/>
      <w:sz w:val="22"/>
      <w:szCs w:val="22"/>
    </w:rPr>
  </w:style>
  <w:style w:type="paragraph" w:customStyle="1" w:styleId="Char0">
    <w:name w:val="Char"/>
    <w:basedOn w:val="Normal"/>
    <w:semiHidden/>
    <w:rsid w:val="009C2D8C"/>
    <w:pPr>
      <w:spacing w:after="160" w:line="240" w:lineRule="exact"/>
    </w:pPr>
    <w:rPr>
      <w:rFonts w:ascii="Arial" w:hAnsi="Arial" w:cs="Arial"/>
      <w:sz w:val="22"/>
      <w:szCs w:val="22"/>
    </w:rPr>
  </w:style>
  <w:style w:type="paragraph" w:styleId="Footer">
    <w:name w:val="footer"/>
    <w:basedOn w:val="Normal"/>
    <w:rsid w:val="009C2D8C"/>
    <w:pPr>
      <w:tabs>
        <w:tab w:val="center" w:pos="4320"/>
        <w:tab w:val="right" w:pos="8640"/>
      </w:tabs>
    </w:pPr>
  </w:style>
  <w:style w:type="paragraph" w:customStyle="1" w:styleId="CharCharCharCharCharChar1CharCharCharCharCharCharCharCharCharCharCharCharCharCharChar">
    <w:name w:val="Char Char Char Char Char Char1 Char Char Char Char Char Char Char Char Char Char Char Char Char Char Char"/>
    <w:basedOn w:val="Normal"/>
    <w:semiHidden/>
    <w:rsid w:val="00715895"/>
    <w:pPr>
      <w:spacing w:after="160" w:line="240" w:lineRule="exact"/>
    </w:pPr>
    <w:rPr>
      <w:rFonts w:ascii="Arial" w:hAnsi="Arial" w:cs="Arial"/>
      <w:sz w:val="22"/>
      <w:szCs w:val="22"/>
    </w:rPr>
  </w:style>
  <w:style w:type="paragraph" w:customStyle="1" w:styleId="CharCharCharChar">
    <w:name w:val="Char Char Char Char"/>
    <w:basedOn w:val="Normal"/>
    <w:rsid w:val="005B4C42"/>
    <w:pPr>
      <w:spacing w:after="160" w:line="240" w:lineRule="exact"/>
    </w:pPr>
    <w:rPr>
      <w:rFonts w:ascii="Verdana" w:hAnsi="Verdana"/>
      <w:sz w:val="20"/>
      <w:szCs w:val="20"/>
    </w:rPr>
  </w:style>
  <w:style w:type="character" w:customStyle="1" w:styleId="SubtitleChar">
    <w:name w:val="Subtitle Char"/>
    <w:link w:val="Subtitle"/>
    <w:rsid w:val="00B6450A"/>
    <w:rPr>
      <w:rFonts w:ascii=".VnTimeH" w:hAnsi=".VnTimeH" w:cs=".VnTimeH"/>
      <w:b/>
      <w:bCs/>
      <w:sz w:val="28"/>
      <w:szCs w:val="28"/>
    </w:rPr>
  </w:style>
  <w:style w:type="paragraph" w:styleId="DocumentMap">
    <w:name w:val="Document Map"/>
    <w:basedOn w:val="Normal"/>
    <w:link w:val="DocumentMapChar"/>
    <w:semiHidden/>
    <w:unhideWhenUsed/>
    <w:rsid w:val="00802FDC"/>
    <w:rPr>
      <w:rFonts w:ascii="Tahoma" w:hAnsi="Tahoma" w:cs="Tahoma"/>
      <w:sz w:val="16"/>
      <w:szCs w:val="16"/>
    </w:rPr>
  </w:style>
  <w:style w:type="character" w:customStyle="1" w:styleId="DocumentMapChar">
    <w:name w:val="Document Map Char"/>
    <w:basedOn w:val="DefaultParagraphFont"/>
    <w:link w:val="DocumentMap"/>
    <w:semiHidden/>
    <w:rsid w:val="00802FDC"/>
    <w:rPr>
      <w:rFonts w:ascii="Tahoma" w:hAnsi="Tahoma" w:cs="Tahoma"/>
      <w:sz w:val="16"/>
      <w:szCs w:val="16"/>
    </w:rPr>
  </w:style>
  <w:style w:type="paragraph" w:styleId="ListParagraph">
    <w:name w:val="List Paragraph"/>
    <w:basedOn w:val="Normal"/>
    <w:uiPriority w:val="34"/>
    <w:qFormat/>
    <w:rsid w:val="00650179"/>
    <w:pPr>
      <w:ind w:left="720"/>
      <w:contextualSpacing/>
    </w:pPr>
  </w:style>
  <w:style w:type="paragraph" w:styleId="BalloonText">
    <w:name w:val="Balloon Text"/>
    <w:basedOn w:val="Normal"/>
    <w:link w:val="BalloonTextChar"/>
    <w:semiHidden/>
    <w:unhideWhenUsed/>
    <w:rsid w:val="00AF053C"/>
    <w:rPr>
      <w:rFonts w:ascii="Segoe UI" w:hAnsi="Segoe UI" w:cs="Segoe UI"/>
      <w:sz w:val="18"/>
      <w:szCs w:val="18"/>
    </w:rPr>
  </w:style>
  <w:style w:type="character" w:customStyle="1" w:styleId="BalloonTextChar">
    <w:name w:val="Balloon Text Char"/>
    <w:basedOn w:val="DefaultParagraphFont"/>
    <w:link w:val="BalloonText"/>
    <w:semiHidden/>
    <w:rsid w:val="00AF053C"/>
    <w:rPr>
      <w:rFonts w:ascii="Segoe UI" w:hAnsi="Segoe UI" w:cs="Segoe UI"/>
      <w:sz w:val="18"/>
      <w:szCs w:val="18"/>
    </w:rPr>
  </w:style>
  <w:style w:type="character" w:customStyle="1" w:styleId="HeaderChar">
    <w:name w:val="Header Char"/>
    <w:basedOn w:val="DefaultParagraphFont"/>
    <w:link w:val="Header"/>
    <w:uiPriority w:val="99"/>
    <w:rsid w:val="009E63F6"/>
    <w:rPr>
      <w:sz w:val="24"/>
      <w:szCs w:val="24"/>
    </w:rPr>
  </w:style>
  <w:style w:type="character" w:styleId="Hyperlink">
    <w:name w:val="Hyperlink"/>
    <w:basedOn w:val="DefaultParagraphFont"/>
    <w:uiPriority w:val="99"/>
    <w:semiHidden/>
    <w:unhideWhenUsed/>
    <w:rsid w:val="00D47CA2"/>
    <w:rPr>
      <w:color w:val="0000FF"/>
      <w:u w:val="single"/>
    </w:rPr>
  </w:style>
  <w:style w:type="character" w:customStyle="1" w:styleId="Heading4Char">
    <w:name w:val="Heading 4 Char"/>
    <w:basedOn w:val="DefaultParagraphFont"/>
    <w:link w:val="Heading4"/>
    <w:semiHidden/>
    <w:rsid w:val="0049085D"/>
    <w:rPr>
      <w:rFonts w:asciiTheme="majorHAnsi" w:eastAsiaTheme="majorEastAsia" w:hAnsiTheme="majorHAnsi" w:cstheme="majorBidi"/>
      <w:b/>
      <w:bCs/>
      <w:i/>
      <w:iCs/>
      <w:color w:val="4F81BD" w:themeColor="accent1"/>
      <w:sz w:val="28"/>
      <w:szCs w:val="28"/>
    </w:rPr>
  </w:style>
  <w:style w:type="character" w:styleId="Strong">
    <w:name w:val="Strong"/>
    <w:basedOn w:val="DefaultParagraphFont"/>
    <w:uiPriority w:val="22"/>
    <w:qFormat/>
    <w:rsid w:val="0049085D"/>
    <w:rPr>
      <w:b/>
      <w:bCs/>
    </w:rPr>
  </w:style>
  <w:style w:type="paragraph" w:styleId="NormalWeb">
    <w:name w:val="Normal (Web)"/>
    <w:basedOn w:val="Normal"/>
    <w:uiPriority w:val="99"/>
    <w:semiHidden/>
    <w:unhideWhenUsed/>
    <w:rsid w:val="0049085D"/>
    <w:pPr>
      <w:spacing w:before="100" w:beforeAutospacing="1" w:after="100" w:afterAutospacing="1"/>
    </w:pPr>
    <w:rPr>
      <w:sz w:val="24"/>
      <w:szCs w:val="24"/>
    </w:rPr>
  </w:style>
  <w:style w:type="character" w:customStyle="1" w:styleId="fontstyle01">
    <w:name w:val="fontstyle01"/>
    <w:basedOn w:val="DefaultParagraphFont"/>
    <w:rsid w:val="00FC633F"/>
    <w:rPr>
      <w:rFonts w:ascii="TimesNewRomanPSMT" w:hAnsi="TimesNewRomanPSMT" w:hint="default"/>
      <w:b w:val="0"/>
      <w:bCs w:val="0"/>
      <w:i w:val="0"/>
      <w:iCs w:val="0"/>
      <w:color w:val="000000"/>
      <w:sz w:val="28"/>
      <w:szCs w:val="28"/>
    </w:rPr>
  </w:style>
  <w:style w:type="character" w:customStyle="1" w:styleId="Heading3Char">
    <w:name w:val="Heading 3 Char"/>
    <w:basedOn w:val="DefaultParagraphFont"/>
    <w:link w:val="Heading3"/>
    <w:semiHidden/>
    <w:rsid w:val="00366344"/>
    <w:rPr>
      <w:rFonts w:asciiTheme="majorHAnsi" w:eastAsiaTheme="majorEastAsia" w:hAnsiTheme="majorHAnsi" w:cstheme="majorBidi"/>
      <w:color w:val="243F60" w:themeColor="accent1" w:themeShade="7F"/>
      <w:sz w:val="24"/>
      <w:szCs w:val="24"/>
    </w:rPr>
  </w:style>
  <w:style w:type="paragraph" w:styleId="BodyText">
    <w:name w:val="Body Text"/>
    <w:basedOn w:val="Normal"/>
    <w:link w:val="BodyTextChar"/>
    <w:qFormat/>
    <w:rsid w:val="00CF4CE6"/>
    <w:pPr>
      <w:widowControl w:val="0"/>
      <w:autoSpaceDE w:val="0"/>
      <w:autoSpaceDN w:val="0"/>
    </w:pPr>
  </w:style>
  <w:style w:type="character" w:customStyle="1" w:styleId="BodyTextChar">
    <w:name w:val="Body Text Char"/>
    <w:basedOn w:val="DefaultParagraphFont"/>
    <w:link w:val="BodyText"/>
    <w:rsid w:val="00CF4CE6"/>
    <w:rPr>
      <w:sz w:val="28"/>
      <w:szCs w:val="28"/>
    </w:rPr>
  </w:style>
  <w:style w:type="paragraph" w:customStyle="1" w:styleId="TableParagraph">
    <w:name w:val="Table Paragraph"/>
    <w:basedOn w:val="Normal"/>
    <w:uiPriority w:val="1"/>
    <w:qFormat/>
    <w:rsid w:val="00CF4CE6"/>
    <w:pPr>
      <w:widowControl w:val="0"/>
      <w:autoSpaceDE w:val="0"/>
      <w:autoSpaceDN w:val="0"/>
    </w:pPr>
    <w:rPr>
      <w:sz w:val="22"/>
      <w:szCs w:val="22"/>
    </w:rPr>
  </w:style>
  <w:style w:type="character" w:styleId="FootnoteReference">
    <w:name w:val="footnote reference"/>
    <w:basedOn w:val="DefaultParagraphFont"/>
    <w:uiPriority w:val="99"/>
    <w:semiHidden/>
    <w:unhideWhenUsed/>
    <w:rsid w:val="00CF4CE6"/>
    <w:rPr>
      <w:vertAlign w:val="superscript"/>
    </w:rPr>
  </w:style>
  <w:style w:type="paragraph" w:styleId="Revision">
    <w:name w:val="Revision"/>
    <w:hidden/>
    <w:uiPriority w:val="99"/>
    <w:semiHidden/>
    <w:rsid w:val="002B02A6"/>
    <w:rPr>
      <w:sz w:val="28"/>
      <w:szCs w:val="28"/>
    </w:rPr>
  </w:style>
  <w:style w:type="character" w:styleId="CommentReference">
    <w:name w:val="annotation reference"/>
    <w:basedOn w:val="DefaultParagraphFont"/>
    <w:semiHidden/>
    <w:unhideWhenUsed/>
    <w:rsid w:val="00D32DCD"/>
    <w:rPr>
      <w:sz w:val="16"/>
      <w:szCs w:val="16"/>
    </w:rPr>
  </w:style>
  <w:style w:type="paragraph" w:styleId="CommentText">
    <w:name w:val="annotation text"/>
    <w:basedOn w:val="Normal"/>
    <w:link w:val="CommentTextChar"/>
    <w:unhideWhenUsed/>
    <w:rsid w:val="00D32DCD"/>
    <w:rPr>
      <w:sz w:val="20"/>
      <w:szCs w:val="20"/>
    </w:rPr>
  </w:style>
  <w:style w:type="character" w:customStyle="1" w:styleId="CommentTextChar">
    <w:name w:val="Comment Text Char"/>
    <w:basedOn w:val="DefaultParagraphFont"/>
    <w:link w:val="CommentText"/>
    <w:rsid w:val="00D32DCD"/>
  </w:style>
  <w:style w:type="paragraph" w:styleId="CommentSubject">
    <w:name w:val="annotation subject"/>
    <w:basedOn w:val="CommentText"/>
    <w:next w:val="CommentText"/>
    <w:link w:val="CommentSubjectChar"/>
    <w:semiHidden/>
    <w:unhideWhenUsed/>
    <w:rsid w:val="00D32DCD"/>
    <w:rPr>
      <w:b/>
      <w:bCs/>
    </w:rPr>
  </w:style>
  <w:style w:type="character" w:customStyle="1" w:styleId="CommentSubjectChar">
    <w:name w:val="Comment Subject Char"/>
    <w:basedOn w:val="CommentTextChar"/>
    <w:link w:val="CommentSubject"/>
    <w:semiHidden/>
    <w:rsid w:val="00D32D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085046">
      <w:bodyDiv w:val="1"/>
      <w:marLeft w:val="0"/>
      <w:marRight w:val="0"/>
      <w:marTop w:val="0"/>
      <w:marBottom w:val="0"/>
      <w:divBdr>
        <w:top w:val="none" w:sz="0" w:space="0" w:color="auto"/>
        <w:left w:val="none" w:sz="0" w:space="0" w:color="auto"/>
        <w:bottom w:val="none" w:sz="0" w:space="0" w:color="auto"/>
        <w:right w:val="none" w:sz="0" w:space="0" w:color="auto"/>
      </w:divBdr>
    </w:div>
    <w:div w:id="550074543">
      <w:bodyDiv w:val="1"/>
      <w:marLeft w:val="0"/>
      <w:marRight w:val="0"/>
      <w:marTop w:val="0"/>
      <w:marBottom w:val="0"/>
      <w:divBdr>
        <w:top w:val="none" w:sz="0" w:space="0" w:color="auto"/>
        <w:left w:val="none" w:sz="0" w:space="0" w:color="auto"/>
        <w:bottom w:val="none" w:sz="0" w:space="0" w:color="auto"/>
        <w:right w:val="none" w:sz="0" w:space="0" w:color="auto"/>
      </w:divBdr>
    </w:div>
    <w:div w:id="681323480">
      <w:bodyDiv w:val="1"/>
      <w:marLeft w:val="0"/>
      <w:marRight w:val="0"/>
      <w:marTop w:val="0"/>
      <w:marBottom w:val="0"/>
      <w:divBdr>
        <w:top w:val="none" w:sz="0" w:space="0" w:color="auto"/>
        <w:left w:val="none" w:sz="0" w:space="0" w:color="auto"/>
        <w:bottom w:val="none" w:sz="0" w:space="0" w:color="auto"/>
        <w:right w:val="none" w:sz="0" w:space="0" w:color="auto"/>
      </w:divBdr>
    </w:div>
    <w:div w:id="1427114659">
      <w:bodyDiv w:val="1"/>
      <w:marLeft w:val="0"/>
      <w:marRight w:val="0"/>
      <w:marTop w:val="0"/>
      <w:marBottom w:val="0"/>
      <w:divBdr>
        <w:top w:val="none" w:sz="0" w:space="0" w:color="auto"/>
        <w:left w:val="none" w:sz="0" w:space="0" w:color="auto"/>
        <w:bottom w:val="none" w:sz="0" w:space="0" w:color="auto"/>
        <w:right w:val="none" w:sz="0" w:space="0" w:color="auto"/>
      </w:divBdr>
    </w:div>
    <w:div w:id="1437479775">
      <w:bodyDiv w:val="1"/>
      <w:marLeft w:val="0"/>
      <w:marRight w:val="0"/>
      <w:marTop w:val="0"/>
      <w:marBottom w:val="0"/>
      <w:divBdr>
        <w:top w:val="none" w:sz="0" w:space="0" w:color="auto"/>
        <w:left w:val="none" w:sz="0" w:space="0" w:color="auto"/>
        <w:bottom w:val="none" w:sz="0" w:space="0" w:color="auto"/>
        <w:right w:val="none" w:sz="0" w:space="0" w:color="auto"/>
      </w:divBdr>
    </w:div>
    <w:div w:id="1458255023">
      <w:bodyDiv w:val="1"/>
      <w:marLeft w:val="0"/>
      <w:marRight w:val="0"/>
      <w:marTop w:val="0"/>
      <w:marBottom w:val="0"/>
      <w:divBdr>
        <w:top w:val="none" w:sz="0" w:space="0" w:color="auto"/>
        <w:left w:val="none" w:sz="0" w:space="0" w:color="auto"/>
        <w:bottom w:val="none" w:sz="0" w:space="0" w:color="auto"/>
        <w:right w:val="none" w:sz="0" w:space="0" w:color="auto"/>
      </w:divBdr>
    </w:div>
    <w:div w:id="1905753930">
      <w:bodyDiv w:val="1"/>
      <w:marLeft w:val="0"/>
      <w:marRight w:val="0"/>
      <w:marTop w:val="0"/>
      <w:marBottom w:val="0"/>
      <w:divBdr>
        <w:top w:val="none" w:sz="0" w:space="0" w:color="auto"/>
        <w:left w:val="none" w:sz="0" w:space="0" w:color="auto"/>
        <w:bottom w:val="none" w:sz="0" w:space="0" w:color="auto"/>
        <w:right w:val="none" w:sz="0" w:space="0" w:color="auto"/>
      </w:divBdr>
    </w:div>
    <w:div w:id="1965501990">
      <w:bodyDiv w:val="1"/>
      <w:marLeft w:val="0"/>
      <w:marRight w:val="0"/>
      <w:marTop w:val="0"/>
      <w:marBottom w:val="0"/>
      <w:divBdr>
        <w:top w:val="none" w:sz="0" w:space="0" w:color="auto"/>
        <w:left w:val="none" w:sz="0" w:space="0" w:color="auto"/>
        <w:bottom w:val="none" w:sz="0" w:space="0" w:color="auto"/>
        <w:right w:val="none" w:sz="0" w:space="0" w:color="auto"/>
      </w:divBdr>
    </w:div>
    <w:div w:id="2011982238">
      <w:bodyDiv w:val="1"/>
      <w:marLeft w:val="0"/>
      <w:marRight w:val="0"/>
      <w:marTop w:val="0"/>
      <w:marBottom w:val="0"/>
      <w:divBdr>
        <w:top w:val="none" w:sz="0" w:space="0" w:color="auto"/>
        <w:left w:val="none" w:sz="0" w:space="0" w:color="auto"/>
        <w:bottom w:val="none" w:sz="0" w:space="0" w:color="auto"/>
        <w:right w:val="none" w:sz="0" w:space="0" w:color="auto"/>
      </w:divBdr>
    </w:div>
    <w:div w:id="204945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2\Owner\LOCALS~1\Temp\notesA4A7F6\QD%20tang%20Co%20thi%20dua%20C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D48D5C-5333-46A9-B92A-D4A0173C5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E:\DOCUME~2\Owner\LOCALS~1\Temp\notesA4A7F6\QD tang Co thi dua CP.dot</Template>
  <TotalTime>6</TotalTime>
  <Pages>4</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THỦ TƯỚNG CHÍNH PHỦ</vt:lpstr>
    </vt:vector>
  </TitlesOfParts>
  <Company>HOME</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TƯỚNG CHÍNH PHỦ</dc:title>
  <dc:creator>msLe</dc:creator>
  <cp:lastModifiedBy>Son Tran</cp:lastModifiedBy>
  <cp:revision>9</cp:revision>
  <cp:lastPrinted>2026-04-07T01:05:00Z</cp:lastPrinted>
  <dcterms:created xsi:type="dcterms:W3CDTF">2026-04-06T02:00:00Z</dcterms:created>
  <dcterms:modified xsi:type="dcterms:W3CDTF">2026-06-17T09:35:00Z</dcterms:modified>
</cp:coreProperties>
</file>