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6EC8" w:rsidRPr="008D4A5D" w:rsidRDefault="008B6EC8" w:rsidP="0094718E">
      <w:pPr>
        <w:spacing w:after="240"/>
        <w:jc w:val="center"/>
        <w:rPr>
          <w:rFonts w:ascii="Times New Roman" w:hAnsi="Times New Roman"/>
          <w:b/>
          <w:iCs/>
          <w:sz w:val="28"/>
          <w:szCs w:val="28"/>
        </w:rPr>
      </w:pPr>
      <w:r w:rsidRPr="008D4A5D">
        <w:rPr>
          <w:rFonts w:ascii="Times New Roman" w:hAnsi="Times New Roman"/>
          <w:b/>
          <w:iCs/>
          <w:sz w:val="28"/>
          <w:szCs w:val="28"/>
        </w:rPr>
        <w:t>Phụ lục số I</w:t>
      </w:r>
    </w:p>
    <w:p w:rsidR="005B1C98" w:rsidRPr="008D4A5D" w:rsidRDefault="004576B5" w:rsidP="0094718E">
      <w:pPr>
        <w:jc w:val="center"/>
        <w:rPr>
          <w:rFonts w:ascii="Times New Roman" w:hAnsi="Times New Roman"/>
          <w:b/>
          <w:sz w:val="26"/>
          <w:szCs w:val="26"/>
          <w:lang w:val="fr-FR"/>
        </w:rPr>
      </w:pPr>
      <w:r w:rsidRPr="008D4A5D">
        <w:rPr>
          <w:rFonts w:ascii="Times New Roman" w:hAnsi="Times New Roman"/>
          <w:b/>
          <w:sz w:val="26"/>
          <w:szCs w:val="26"/>
          <w:lang w:val="fr-FR"/>
        </w:rPr>
        <w:t>YÊU CẦU</w:t>
      </w:r>
      <w:r w:rsidR="00150411" w:rsidRPr="008D4A5D">
        <w:rPr>
          <w:rFonts w:ascii="Times New Roman" w:hAnsi="Times New Roman"/>
          <w:b/>
          <w:sz w:val="26"/>
          <w:szCs w:val="26"/>
          <w:lang w:val="fr-FR"/>
        </w:rPr>
        <w:t xml:space="preserve"> KỸ THUẬT</w:t>
      </w:r>
      <w:r w:rsidR="008B6EC8" w:rsidRPr="008D4A5D">
        <w:rPr>
          <w:rFonts w:ascii="Times New Roman" w:hAnsi="Times New Roman"/>
          <w:b/>
          <w:sz w:val="26"/>
          <w:szCs w:val="26"/>
          <w:lang w:val="fr-FR"/>
        </w:rPr>
        <w:t xml:space="preserve"> CHẤT LƯỢNG</w:t>
      </w:r>
      <w:r w:rsidR="005B1C98" w:rsidRPr="008D4A5D">
        <w:rPr>
          <w:rFonts w:ascii="Times New Roman" w:hAnsi="Times New Roman"/>
          <w:b/>
          <w:sz w:val="26"/>
          <w:szCs w:val="26"/>
          <w:lang w:val="fr-FR"/>
        </w:rPr>
        <w:t xml:space="preserve"> </w:t>
      </w:r>
      <w:r w:rsidR="008B6EC8" w:rsidRPr="008D4A5D">
        <w:rPr>
          <w:rFonts w:ascii="Times New Roman" w:hAnsi="Times New Roman"/>
          <w:b/>
          <w:sz w:val="26"/>
          <w:szCs w:val="26"/>
          <w:lang w:val="fr-FR"/>
        </w:rPr>
        <w:t xml:space="preserve">ĐỐI VỚI HOẠT ĐỘNG BẢO DƯỠNG </w:t>
      </w:r>
    </w:p>
    <w:p w:rsidR="008B6EC8" w:rsidRPr="008D4A5D" w:rsidRDefault="002B056B" w:rsidP="0094718E">
      <w:pPr>
        <w:jc w:val="center"/>
        <w:rPr>
          <w:rFonts w:ascii="Times New Roman" w:hAnsi="Times New Roman"/>
          <w:b/>
          <w:sz w:val="26"/>
          <w:szCs w:val="26"/>
          <w:lang w:val="fr-FR"/>
        </w:rPr>
      </w:pPr>
      <w:r w:rsidRPr="008D4A5D">
        <w:rPr>
          <w:rFonts w:ascii="Times New Roman" w:hAnsi="Times New Roman"/>
          <w:b/>
          <w:sz w:val="26"/>
          <w:szCs w:val="26"/>
          <w:lang w:val="fr-FR"/>
        </w:rPr>
        <w:t>TÀI SẢN KẾT CẤU HẠ TẦNG GIA</w:t>
      </w:r>
      <w:r w:rsidR="004F310F" w:rsidRPr="008D4A5D">
        <w:rPr>
          <w:rFonts w:ascii="Times New Roman" w:hAnsi="Times New Roman"/>
          <w:b/>
          <w:sz w:val="26"/>
          <w:szCs w:val="26"/>
          <w:lang w:val="fr-FR"/>
        </w:rPr>
        <w:t xml:space="preserve">O </w:t>
      </w:r>
      <w:r w:rsidR="00734CD7" w:rsidRPr="008D4A5D">
        <w:rPr>
          <w:rFonts w:ascii="Times New Roman" w:hAnsi="Times New Roman"/>
          <w:b/>
          <w:sz w:val="26"/>
          <w:szCs w:val="26"/>
          <w:lang w:val="fr-FR"/>
        </w:rPr>
        <w:t xml:space="preserve">THÔNG </w:t>
      </w:r>
      <w:r w:rsidR="005B1C98" w:rsidRPr="008D4A5D">
        <w:rPr>
          <w:rFonts w:ascii="Times New Roman" w:hAnsi="Times New Roman"/>
          <w:b/>
          <w:sz w:val="26"/>
          <w:szCs w:val="26"/>
          <w:lang w:val="fr-FR"/>
        </w:rPr>
        <w:t xml:space="preserve">ĐƯỜNG </w:t>
      </w:r>
      <w:r w:rsidR="008B6EC8" w:rsidRPr="008D4A5D">
        <w:rPr>
          <w:rFonts w:ascii="Times New Roman" w:hAnsi="Times New Roman"/>
          <w:b/>
          <w:sz w:val="26"/>
          <w:szCs w:val="26"/>
          <w:lang w:val="fr-FR"/>
        </w:rPr>
        <w:t xml:space="preserve">BỘ </w:t>
      </w:r>
      <w:r w:rsidR="00405EDB" w:rsidRPr="008D4A5D">
        <w:rPr>
          <w:rFonts w:ascii="Times New Roman" w:hAnsi="Times New Roman"/>
          <w:b/>
          <w:sz w:val="26"/>
          <w:szCs w:val="26"/>
          <w:lang w:val="fr-FR"/>
        </w:rPr>
        <w:t>THEO CHẤT LƯỢNG THỰC HIỆN</w:t>
      </w:r>
      <w:r w:rsidR="008B6EC8" w:rsidRPr="008D4A5D">
        <w:rPr>
          <w:rFonts w:ascii="Times New Roman" w:hAnsi="Times New Roman"/>
          <w:b/>
          <w:sz w:val="26"/>
          <w:szCs w:val="26"/>
          <w:lang w:val="fr-FR"/>
        </w:rPr>
        <w:t xml:space="preserve">         </w:t>
      </w:r>
    </w:p>
    <w:p w:rsidR="008B6EC8" w:rsidRPr="008D4A5D" w:rsidRDefault="008B6EC8" w:rsidP="00150411">
      <w:pPr>
        <w:spacing w:before="60"/>
        <w:jc w:val="center"/>
        <w:rPr>
          <w:rFonts w:ascii="Times New Roman" w:hAnsi="Times New Roman"/>
          <w:i/>
          <w:sz w:val="28"/>
          <w:szCs w:val="28"/>
          <w:lang w:val="fr-FR"/>
        </w:rPr>
      </w:pPr>
      <w:r w:rsidRPr="008D4A5D">
        <w:rPr>
          <w:rFonts w:ascii="Times New Roman" w:hAnsi="Times New Roman"/>
          <w:i/>
          <w:sz w:val="28"/>
          <w:szCs w:val="28"/>
          <w:lang w:val="fr-FR"/>
        </w:rPr>
        <w:t>(Ban hành kèm theo Thông tư</w:t>
      </w:r>
      <w:r w:rsidR="00184E8C" w:rsidRPr="008D4A5D">
        <w:rPr>
          <w:rFonts w:ascii="Times New Roman" w:hAnsi="Times New Roman"/>
          <w:i/>
          <w:sz w:val="28"/>
          <w:szCs w:val="28"/>
          <w:lang w:val="fr-FR"/>
        </w:rPr>
        <w:t xml:space="preserve"> số    </w:t>
      </w:r>
      <w:r w:rsidR="00E056B0" w:rsidRPr="008D4A5D">
        <w:rPr>
          <w:rFonts w:ascii="Times New Roman" w:hAnsi="Times New Roman"/>
          <w:i/>
          <w:sz w:val="28"/>
          <w:szCs w:val="28"/>
          <w:lang w:val="fr-FR"/>
        </w:rPr>
        <w:t xml:space="preserve"> </w:t>
      </w:r>
      <w:r w:rsidR="007F4E8B" w:rsidRPr="008D4A5D">
        <w:rPr>
          <w:rFonts w:ascii="Times New Roman" w:hAnsi="Times New Roman"/>
          <w:i/>
          <w:sz w:val="28"/>
          <w:szCs w:val="28"/>
          <w:lang w:val="fr-FR"/>
        </w:rPr>
        <w:t xml:space="preserve"> </w:t>
      </w:r>
      <w:r w:rsidR="00184E8C" w:rsidRPr="008D4A5D">
        <w:rPr>
          <w:rFonts w:ascii="Times New Roman" w:hAnsi="Times New Roman"/>
          <w:i/>
          <w:sz w:val="28"/>
          <w:szCs w:val="28"/>
          <w:lang w:val="fr-FR"/>
        </w:rPr>
        <w:t xml:space="preserve"> /2019/TT-BGTVT ngày   </w:t>
      </w:r>
      <w:r w:rsidR="00E67334" w:rsidRPr="008D4A5D">
        <w:rPr>
          <w:rFonts w:ascii="Times New Roman" w:hAnsi="Times New Roman"/>
          <w:i/>
          <w:sz w:val="28"/>
          <w:szCs w:val="28"/>
          <w:lang w:val="fr-FR"/>
        </w:rPr>
        <w:t xml:space="preserve">  tháng </w:t>
      </w:r>
      <w:r w:rsidR="00F42E29" w:rsidRPr="008D4A5D">
        <w:rPr>
          <w:rFonts w:ascii="Times New Roman" w:hAnsi="Times New Roman"/>
          <w:i/>
          <w:sz w:val="28"/>
          <w:szCs w:val="28"/>
          <w:lang w:val="fr-FR"/>
        </w:rPr>
        <w:t>12</w:t>
      </w:r>
      <w:r w:rsidR="00E67334" w:rsidRPr="008D4A5D">
        <w:rPr>
          <w:rFonts w:ascii="Times New Roman" w:hAnsi="Times New Roman"/>
          <w:i/>
          <w:sz w:val="28"/>
          <w:szCs w:val="28"/>
          <w:lang w:val="fr-FR"/>
        </w:rPr>
        <w:t xml:space="preserve"> năm </w:t>
      </w:r>
      <w:r w:rsidRPr="008D4A5D">
        <w:rPr>
          <w:rFonts w:ascii="Times New Roman" w:hAnsi="Times New Roman"/>
          <w:i/>
          <w:sz w:val="28"/>
          <w:szCs w:val="28"/>
          <w:lang w:val="fr-FR"/>
        </w:rPr>
        <w:t>2019 của Bộ trưởng Bộ Giao thông vận tải)</w:t>
      </w:r>
    </w:p>
    <w:p w:rsidR="00150411" w:rsidRPr="008D4A5D" w:rsidRDefault="00150411" w:rsidP="00150411">
      <w:pPr>
        <w:spacing w:after="120"/>
        <w:ind w:firstLine="720"/>
        <w:jc w:val="both"/>
        <w:rPr>
          <w:rFonts w:ascii="Times New Roman" w:hAnsi="Times New Roman"/>
          <w:b/>
          <w:bCs/>
          <w:iCs/>
          <w:sz w:val="27"/>
          <w:szCs w:val="27"/>
          <w:lang w:val="nl-NL"/>
        </w:rPr>
      </w:pPr>
    </w:p>
    <w:p w:rsidR="00CC5F22" w:rsidRPr="008D4A5D" w:rsidRDefault="008B6EC8" w:rsidP="00CC5F22">
      <w:pPr>
        <w:spacing w:after="120"/>
        <w:ind w:firstLine="720"/>
        <w:jc w:val="both"/>
        <w:rPr>
          <w:rFonts w:ascii="Times New Roman" w:hAnsi="Times New Roman"/>
          <w:b/>
          <w:bCs/>
          <w:iCs/>
          <w:sz w:val="27"/>
          <w:szCs w:val="27"/>
          <w:lang w:val="nl-NL"/>
        </w:rPr>
      </w:pPr>
      <w:r w:rsidRPr="008D4A5D">
        <w:rPr>
          <w:rFonts w:ascii="Times New Roman" w:hAnsi="Times New Roman"/>
          <w:b/>
          <w:bCs/>
          <w:iCs/>
          <w:sz w:val="27"/>
          <w:szCs w:val="27"/>
          <w:lang w:val="nl-NL"/>
        </w:rPr>
        <w:t>I</w:t>
      </w:r>
      <w:r w:rsidR="009E0099" w:rsidRPr="008D4A5D">
        <w:rPr>
          <w:rFonts w:ascii="Times New Roman" w:hAnsi="Times New Roman"/>
          <w:b/>
          <w:bCs/>
          <w:iCs/>
          <w:sz w:val="27"/>
          <w:szCs w:val="27"/>
          <w:lang w:val="nl-NL"/>
        </w:rPr>
        <w:t xml:space="preserve">. </w:t>
      </w:r>
      <w:r w:rsidR="00150411" w:rsidRPr="008D4A5D">
        <w:rPr>
          <w:rFonts w:ascii="Times New Roman" w:hAnsi="Times New Roman"/>
          <w:b/>
          <w:bCs/>
          <w:iCs/>
          <w:sz w:val="27"/>
          <w:szCs w:val="27"/>
          <w:lang w:val="nl-NL"/>
        </w:rPr>
        <w:t>Yêu cầu kỹ thuật chất lượng, mức độ đáp ứng</w:t>
      </w:r>
      <w:r w:rsidR="00734CD7" w:rsidRPr="008D4A5D">
        <w:rPr>
          <w:rFonts w:ascii="Times New Roman" w:hAnsi="Times New Roman"/>
          <w:b/>
          <w:bCs/>
          <w:iCs/>
          <w:sz w:val="27"/>
          <w:szCs w:val="27"/>
          <w:lang w:val="nl-NL"/>
        </w:rPr>
        <w:t xml:space="preserve"> và</w:t>
      </w:r>
      <w:r w:rsidR="00150411" w:rsidRPr="008D4A5D">
        <w:rPr>
          <w:rFonts w:ascii="Times New Roman" w:hAnsi="Times New Roman"/>
          <w:b/>
          <w:bCs/>
          <w:iCs/>
          <w:sz w:val="27"/>
          <w:szCs w:val="27"/>
          <w:lang w:val="nl-NL"/>
        </w:rPr>
        <w:t xml:space="preserve"> thời gian </w:t>
      </w:r>
      <w:r w:rsidR="00734CD7" w:rsidRPr="008D4A5D">
        <w:rPr>
          <w:rFonts w:ascii="Times New Roman" w:hAnsi="Times New Roman"/>
          <w:b/>
          <w:bCs/>
          <w:iCs/>
          <w:sz w:val="27"/>
          <w:szCs w:val="27"/>
          <w:lang w:val="nl-NL"/>
        </w:rPr>
        <w:t xml:space="preserve">cho phép </w:t>
      </w:r>
      <w:r w:rsidR="00150411" w:rsidRPr="008D4A5D">
        <w:rPr>
          <w:rFonts w:ascii="Times New Roman" w:hAnsi="Times New Roman"/>
          <w:b/>
          <w:bCs/>
          <w:iCs/>
          <w:sz w:val="27"/>
          <w:szCs w:val="27"/>
          <w:lang w:val="nl-NL"/>
        </w:rPr>
        <w:t>khắc phục</w:t>
      </w:r>
      <w:r w:rsidR="00734CD7" w:rsidRPr="008D4A5D">
        <w:rPr>
          <w:rFonts w:ascii="Times New Roman" w:hAnsi="Times New Roman"/>
          <w:b/>
          <w:bCs/>
          <w:iCs/>
          <w:sz w:val="27"/>
          <w:szCs w:val="27"/>
          <w:lang w:val="nl-NL"/>
        </w:rPr>
        <w:t xml:space="preserve"> tồn tại</w:t>
      </w:r>
      <w:r w:rsidR="00150411" w:rsidRPr="008D4A5D">
        <w:rPr>
          <w:rFonts w:ascii="Times New Roman" w:hAnsi="Times New Roman"/>
          <w:b/>
          <w:bCs/>
          <w:iCs/>
          <w:sz w:val="27"/>
          <w:szCs w:val="27"/>
          <w:lang w:val="nl-NL"/>
        </w:rPr>
        <w:t xml:space="preserve"> </w:t>
      </w:r>
      <w:r w:rsidR="00734CD7" w:rsidRPr="008D4A5D">
        <w:rPr>
          <w:rFonts w:ascii="Times New Roman" w:hAnsi="Times New Roman"/>
          <w:b/>
          <w:bCs/>
          <w:iCs/>
          <w:sz w:val="27"/>
          <w:szCs w:val="27"/>
          <w:lang w:val="nl-NL"/>
        </w:rPr>
        <w:t xml:space="preserve">đối với hoạt động </w:t>
      </w:r>
      <w:r w:rsidR="00150411" w:rsidRPr="008D4A5D">
        <w:rPr>
          <w:rFonts w:ascii="Times New Roman" w:hAnsi="Times New Roman"/>
          <w:b/>
          <w:bCs/>
          <w:iCs/>
          <w:sz w:val="27"/>
          <w:szCs w:val="27"/>
          <w:lang w:val="nl-NL"/>
        </w:rPr>
        <w:t xml:space="preserve">bảo dưỡng </w:t>
      </w:r>
      <w:r w:rsidR="00734CD7" w:rsidRPr="008D4A5D">
        <w:rPr>
          <w:rFonts w:ascii="Times New Roman" w:hAnsi="Times New Roman"/>
          <w:b/>
          <w:bCs/>
          <w:iCs/>
          <w:sz w:val="27"/>
          <w:szCs w:val="27"/>
          <w:lang w:val="nl-NL"/>
        </w:rPr>
        <w:t xml:space="preserve">tài sản kết cấu hạ tầng giao thông </w:t>
      </w:r>
      <w:r w:rsidR="00405EDB" w:rsidRPr="008D4A5D">
        <w:rPr>
          <w:rFonts w:ascii="Times New Roman" w:hAnsi="Times New Roman"/>
          <w:b/>
          <w:bCs/>
          <w:iCs/>
          <w:sz w:val="27"/>
          <w:szCs w:val="27"/>
          <w:lang w:val="nl-NL"/>
        </w:rPr>
        <w:t>đường bộ</w:t>
      </w:r>
      <w:r w:rsidR="003133DB" w:rsidRPr="008D4A5D">
        <w:rPr>
          <w:rFonts w:ascii="Times New Roman" w:hAnsi="Times New Roman"/>
          <w:b/>
          <w:bCs/>
          <w:iCs/>
          <w:sz w:val="27"/>
          <w:szCs w:val="27"/>
          <w:lang w:val="nl-NL"/>
        </w:rPr>
        <w:t xml:space="preserve"> </w:t>
      </w:r>
      <w:r w:rsidR="00DE64FA" w:rsidRPr="008D4A5D">
        <w:rPr>
          <w:rFonts w:ascii="Times New Roman" w:hAnsi="Times New Roman"/>
          <w:b/>
          <w:bCs/>
          <w:iCs/>
          <w:sz w:val="27"/>
          <w:szCs w:val="27"/>
          <w:lang w:val="nl-NL"/>
        </w:rPr>
        <w:t xml:space="preserve">(trừ đường cao tốc) </w:t>
      </w:r>
    </w:p>
    <w:p w:rsidR="009627E8" w:rsidRPr="008D4A5D" w:rsidRDefault="00512774" w:rsidP="00CC5F22">
      <w:pPr>
        <w:spacing w:after="120"/>
        <w:ind w:firstLine="720"/>
        <w:jc w:val="both"/>
        <w:rPr>
          <w:rFonts w:ascii="Times New Roman" w:hAnsi="Times New Roman"/>
          <w:bCs/>
          <w:iCs/>
          <w:sz w:val="27"/>
          <w:szCs w:val="27"/>
          <w:lang w:val="nl-NL"/>
        </w:rPr>
      </w:pPr>
      <w:r w:rsidRPr="008D4A5D">
        <w:rPr>
          <w:rFonts w:ascii="Times New Roman" w:hAnsi="Times New Roman"/>
          <w:bCs/>
          <w:iCs/>
          <w:sz w:val="27"/>
          <w:szCs w:val="27"/>
          <w:lang w:val="nl-NL"/>
        </w:rPr>
        <w:t xml:space="preserve">1. </w:t>
      </w:r>
      <w:r w:rsidR="00FC6EFE" w:rsidRPr="008D4A5D">
        <w:rPr>
          <w:rFonts w:ascii="Times New Roman" w:hAnsi="Times New Roman"/>
          <w:bCs/>
          <w:iCs/>
          <w:sz w:val="27"/>
          <w:szCs w:val="27"/>
          <w:lang w:val="nl-NL"/>
        </w:rPr>
        <w:t>C</w:t>
      </w:r>
      <w:r w:rsidR="00E6106C" w:rsidRPr="008D4A5D">
        <w:rPr>
          <w:rFonts w:ascii="Times New Roman" w:hAnsi="Times New Roman"/>
          <w:bCs/>
          <w:iCs/>
          <w:sz w:val="27"/>
          <w:szCs w:val="27"/>
          <w:lang w:val="nl-NL"/>
        </w:rPr>
        <w:t xml:space="preserve">ông tác </w:t>
      </w:r>
      <w:r w:rsidRPr="008D4A5D">
        <w:rPr>
          <w:rFonts w:ascii="Times New Roman" w:hAnsi="Times New Roman"/>
          <w:bCs/>
          <w:iCs/>
          <w:sz w:val="27"/>
          <w:szCs w:val="27"/>
          <w:lang w:val="nl-NL"/>
        </w:rPr>
        <w:t>quản lý</w:t>
      </w:r>
      <w:r w:rsidR="009627E8" w:rsidRPr="008D4A5D">
        <w:rPr>
          <w:rFonts w:ascii="Times New Roman" w:hAnsi="Times New Roman"/>
          <w:bCs/>
          <w:iCs/>
          <w:sz w:val="27"/>
          <w:szCs w:val="27"/>
          <w:lang w:val="nl-NL"/>
        </w:rPr>
        <w:t xml:space="preserve"> công trình</w:t>
      </w:r>
      <w:r w:rsidR="000362A6" w:rsidRPr="008D4A5D">
        <w:rPr>
          <w:rFonts w:ascii="Times New Roman" w:hAnsi="Times New Roman"/>
          <w:bCs/>
          <w:iCs/>
          <w:sz w:val="27"/>
          <w:szCs w:val="27"/>
          <w:lang w:val="nl-NL"/>
        </w:rPr>
        <w:t xml:space="preserve"> đường bộ</w:t>
      </w:r>
      <w:r w:rsidR="00B93D46" w:rsidRPr="008D4A5D">
        <w:rPr>
          <w:rFonts w:ascii="Times New Roman" w:hAnsi="Times New Roman"/>
          <w:bCs/>
          <w:iCs/>
          <w:sz w:val="27"/>
          <w:szCs w:val="27"/>
          <w:lang w:val="nl-NL"/>
        </w:rPr>
        <w:t xml:space="preserve"> </w:t>
      </w:r>
    </w:p>
    <w:tbl>
      <w:tblPr>
        <w:tblW w:w="146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15"/>
        <w:gridCol w:w="1561"/>
        <w:gridCol w:w="2835"/>
        <w:gridCol w:w="6555"/>
        <w:gridCol w:w="2835"/>
      </w:tblGrid>
      <w:tr w:rsidR="003E3FD4" w:rsidRPr="008D4A5D" w:rsidTr="00FB3FF9">
        <w:trPr>
          <w:tblHeader/>
        </w:trPr>
        <w:tc>
          <w:tcPr>
            <w:tcW w:w="815" w:type="dxa"/>
            <w:shd w:val="clear" w:color="auto" w:fill="auto"/>
            <w:vAlign w:val="center"/>
          </w:tcPr>
          <w:p w:rsidR="003E3FD4" w:rsidRPr="008D4A5D" w:rsidRDefault="003E3FD4" w:rsidP="00585371">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TT</w:t>
            </w:r>
          </w:p>
        </w:tc>
        <w:tc>
          <w:tcPr>
            <w:tcW w:w="1561" w:type="dxa"/>
            <w:shd w:val="clear" w:color="auto" w:fill="auto"/>
            <w:vAlign w:val="center"/>
          </w:tcPr>
          <w:p w:rsidR="003E3FD4" w:rsidRPr="008D4A5D" w:rsidRDefault="003E3FD4" w:rsidP="00585371">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Hạng mục</w:t>
            </w:r>
          </w:p>
        </w:tc>
        <w:tc>
          <w:tcPr>
            <w:tcW w:w="2835" w:type="dxa"/>
            <w:shd w:val="clear" w:color="auto" w:fill="auto"/>
            <w:vAlign w:val="center"/>
          </w:tcPr>
          <w:p w:rsidR="003E3FD4" w:rsidRPr="008D4A5D" w:rsidRDefault="003E3FD4" w:rsidP="00585371">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 xml:space="preserve">Nội dung yêu cầu kỹ thuật, chất lượng </w:t>
            </w:r>
          </w:p>
        </w:tc>
        <w:tc>
          <w:tcPr>
            <w:tcW w:w="6555" w:type="dxa"/>
            <w:shd w:val="clear" w:color="auto" w:fill="auto"/>
            <w:vAlign w:val="center"/>
          </w:tcPr>
          <w:p w:rsidR="003E3FD4" w:rsidRPr="008D4A5D" w:rsidRDefault="003E3FD4" w:rsidP="00585371">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Mức độ đáp ứng</w:t>
            </w:r>
          </w:p>
        </w:tc>
        <w:tc>
          <w:tcPr>
            <w:tcW w:w="2835" w:type="dxa"/>
            <w:shd w:val="clear" w:color="auto" w:fill="auto"/>
            <w:vAlign w:val="center"/>
          </w:tcPr>
          <w:p w:rsidR="003E3FD4" w:rsidRPr="008D4A5D" w:rsidRDefault="003E3FD4" w:rsidP="00CC5F22">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Thời gian cho phép khắc phục tồn tại</w:t>
            </w:r>
          </w:p>
        </w:tc>
      </w:tr>
      <w:tr w:rsidR="003E3FD4" w:rsidRPr="008D4A5D" w:rsidTr="001A75B7">
        <w:tc>
          <w:tcPr>
            <w:tcW w:w="815" w:type="dxa"/>
            <w:tcBorders>
              <w:bottom w:val="single" w:sz="4" w:space="0" w:color="auto"/>
            </w:tcBorders>
            <w:shd w:val="clear" w:color="auto" w:fill="auto"/>
            <w:vAlign w:val="center"/>
          </w:tcPr>
          <w:p w:rsidR="003E3FD4" w:rsidRPr="008D4A5D" w:rsidRDefault="003E3FD4" w:rsidP="00233CB1">
            <w:pPr>
              <w:pStyle w:val="Normal10"/>
              <w:spacing w:after="60"/>
              <w:jc w:val="center"/>
              <w:rPr>
                <w:sz w:val="26"/>
                <w:szCs w:val="26"/>
              </w:rPr>
            </w:pPr>
            <w:r w:rsidRPr="008D4A5D">
              <w:rPr>
                <w:sz w:val="26"/>
                <w:szCs w:val="26"/>
              </w:rPr>
              <w:t>1.1</w:t>
            </w:r>
          </w:p>
        </w:tc>
        <w:tc>
          <w:tcPr>
            <w:tcW w:w="1561" w:type="dxa"/>
            <w:tcBorders>
              <w:bottom w:val="single" w:sz="4" w:space="0" w:color="auto"/>
            </w:tcBorders>
            <w:shd w:val="clear" w:color="auto" w:fill="auto"/>
            <w:vAlign w:val="center"/>
          </w:tcPr>
          <w:p w:rsidR="003E3FD4" w:rsidRPr="008D4A5D" w:rsidRDefault="003E3FD4" w:rsidP="00FD58E9">
            <w:pPr>
              <w:pStyle w:val="Normal10"/>
              <w:spacing w:after="60"/>
              <w:jc w:val="both"/>
              <w:rPr>
                <w:sz w:val="26"/>
                <w:szCs w:val="26"/>
              </w:rPr>
            </w:pPr>
            <w:r w:rsidRPr="008D4A5D">
              <w:rPr>
                <w:sz w:val="26"/>
                <w:szCs w:val="26"/>
              </w:rPr>
              <w:t>Lập, quản lý hồ sơ và cập nhật hồ sơ tài liệu trong thời gian thực hiện bảo dưỡng công trình</w:t>
            </w:r>
          </w:p>
        </w:tc>
        <w:tc>
          <w:tcPr>
            <w:tcW w:w="2835" w:type="dxa"/>
            <w:tcBorders>
              <w:bottom w:val="single" w:sz="4" w:space="0" w:color="auto"/>
            </w:tcBorders>
            <w:shd w:val="clear" w:color="auto" w:fill="auto"/>
            <w:vAlign w:val="center"/>
          </w:tcPr>
          <w:p w:rsidR="003E3FD4" w:rsidRPr="008D4A5D" w:rsidRDefault="003E3FD4" w:rsidP="001A75B7">
            <w:pPr>
              <w:pStyle w:val="Normal10"/>
              <w:spacing w:after="60"/>
              <w:jc w:val="both"/>
              <w:rPr>
                <w:sz w:val="26"/>
                <w:szCs w:val="26"/>
              </w:rPr>
            </w:pPr>
            <w:r w:rsidRPr="008D4A5D">
              <w:rPr>
                <w:sz w:val="26"/>
                <w:szCs w:val="26"/>
              </w:rPr>
              <w:t xml:space="preserve">Thực hiện đầy đủ các nội dung quy định tại Điều 11, Điều 12, Điều 13 Thông tư số 37/2018/TT-BGTVT và Mục 4.2.1 của Tiêu chuẩn </w:t>
            </w:r>
            <w:r w:rsidR="0094718E" w:rsidRPr="008D4A5D">
              <w:rPr>
                <w:sz w:val="26"/>
                <w:szCs w:val="26"/>
              </w:rPr>
              <w:t>k</w:t>
            </w:r>
            <w:r w:rsidRPr="008D4A5D">
              <w:rPr>
                <w:sz w:val="26"/>
                <w:szCs w:val="26"/>
              </w:rPr>
              <w:t xml:space="preserve">ỹ thuật </w:t>
            </w:r>
            <w:r w:rsidR="0094718E" w:rsidRPr="008D4A5D">
              <w:rPr>
                <w:sz w:val="26"/>
                <w:szCs w:val="26"/>
              </w:rPr>
              <w:t>b</w:t>
            </w:r>
            <w:r w:rsidRPr="008D4A5D">
              <w:rPr>
                <w:sz w:val="26"/>
                <w:szCs w:val="26"/>
              </w:rPr>
              <w:t xml:space="preserve">ảo dưỡng </w:t>
            </w:r>
            <w:r w:rsidR="0094718E" w:rsidRPr="008D4A5D">
              <w:rPr>
                <w:sz w:val="26"/>
                <w:szCs w:val="26"/>
              </w:rPr>
              <w:t>t</w:t>
            </w:r>
            <w:r w:rsidRPr="008D4A5D">
              <w:rPr>
                <w:sz w:val="26"/>
                <w:szCs w:val="26"/>
              </w:rPr>
              <w:t xml:space="preserve">hường xuyên </w:t>
            </w:r>
            <w:r w:rsidR="0094718E" w:rsidRPr="008D4A5D">
              <w:rPr>
                <w:sz w:val="26"/>
                <w:szCs w:val="26"/>
              </w:rPr>
              <w:t>đ</w:t>
            </w:r>
            <w:r w:rsidRPr="008D4A5D">
              <w:rPr>
                <w:sz w:val="26"/>
                <w:szCs w:val="26"/>
              </w:rPr>
              <w:t>ường bộ TCCS 07:2013/TCĐBVN.</w:t>
            </w:r>
          </w:p>
        </w:tc>
        <w:tc>
          <w:tcPr>
            <w:tcW w:w="6555" w:type="dxa"/>
            <w:tcBorders>
              <w:bottom w:val="single" w:sz="4" w:space="0" w:color="auto"/>
            </w:tcBorders>
            <w:shd w:val="clear" w:color="auto" w:fill="auto"/>
            <w:vAlign w:val="center"/>
          </w:tcPr>
          <w:p w:rsidR="003E3FD4" w:rsidRPr="008D4A5D" w:rsidRDefault="003E3FD4" w:rsidP="00233CB1">
            <w:pPr>
              <w:pStyle w:val="Normal10"/>
              <w:spacing w:after="60"/>
              <w:jc w:val="both"/>
              <w:rPr>
                <w:sz w:val="26"/>
                <w:szCs w:val="26"/>
              </w:rPr>
            </w:pPr>
            <w:r w:rsidRPr="008D4A5D">
              <w:rPr>
                <w:sz w:val="26"/>
                <w:szCs w:val="26"/>
              </w:rPr>
              <w:t>a) Có đủ các hồ sơ, tài liệu theo yêu cầu của hợp đồng; thể hiện đầy đủ, chính xác các số liệu so với hiện trường và quy định; cập nhật, bổ sung những thay đổi của c</w:t>
            </w:r>
            <w:r w:rsidR="00EB60CD" w:rsidRPr="008D4A5D">
              <w:rPr>
                <w:sz w:val="26"/>
                <w:szCs w:val="26"/>
              </w:rPr>
              <w:t>ông trình vào hồ sơ, tài liệu.</w:t>
            </w:r>
          </w:p>
          <w:p w:rsidR="003E3FD4" w:rsidRPr="008D4A5D" w:rsidRDefault="003E3FD4" w:rsidP="00233CB1">
            <w:pPr>
              <w:pStyle w:val="Normal10"/>
              <w:spacing w:after="60"/>
              <w:jc w:val="both"/>
              <w:rPr>
                <w:sz w:val="26"/>
                <w:szCs w:val="26"/>
              </w:rPr>
            </w:pPr>
            <w:r w:rsidRPr="008D4A5D">
              <w:rPr>
                <w:sz w:val="26"/>
                <w:szCs w:val="26"/>
              </w:rPr>
              <w:t>b) Lưu giữ, bảo quản có hệ thống, khoa học, không mất, hư hỏng hồ sơ. Cung cấp hồ sơ, tài liệu kịp thời khi cơ quan quản lý đường bộ (cơ quan ký kết hợp đồng - Bên A) yêu cầu.</w:t>
            </w:r>
          </w:p>
          <w:p w:rsidR="003E3FD4" w:rsidRPr="008D4A5D" w:rsidRDefault="003E3FD4" w:rsidP="00233CB1">
            <w:pPr>
              <w:pStyle w:val="Normal10"/>
              <w:spacing w:after="60"/>
              <w:jc w:val="both"/>
              <w:rPr>
                <w:sz w:val="26"/>
                <w:szCs w:val="26"/>
              </w:rPr>
            </w:pPr>
            <w:r w:rsidRPr="008D4A5D">
              <w:rPr>
                <w:sz w:val="26"/>
                <w:szCs w:val="26"/>
              </w:rPr>
              <w:t>c) Đối với việc quản lý cầu bằng phần mềm quản lý (VBMS, LRMS) và các công việc khác đã quy định sử dụng phần mềm quản lý phải được cập nhật và lưu trữ thường xuyên trên phần mềm quản lý.</w:t>
            </w:r>
          </w:p>
        </w:tc>
        <w:tc>
          <w:tcPr>
            <w:tcW w:w="2835" w:type="dxa"/>
            <w:tcBorders>
              <w:bottom w:val="single" w:sz="4" w:space="0" w:color="auto"/>
            </w:tcBorders>
            <w:shd w:val="clear" w:color="auto" w:fill="auto"/>
          </w:tcPr>
          <w:p w:rsidR="003E3FD4" w:rsidRPr="008D4A5D" w:rsidRDefault="003E3FD4" w:rsidP="00233CB1">
            <w:pPr>
              <w:pStyle w:val="Normal10"/>
              <w:spacing w:after="60"/>
              <w:jc w:val="both"/>
              <w:rPr>
                <w:sz w:val="26"/>
                <w:szCs w:val="26"/>
              </w:rPr>
            </w:pPr>
            <w:r w:rsidRPr="008D4A5D">
              <w:rPr>
                <w:sz w:val="26"/>
                <w:szCs w:val="26"/>
              </w:rPr>
              <w:t>a) Các thay đổi công trình đường bộ phải được cập nhật không quá 15 ngày</w:t>
            </w:r>
            <w:r w:rsidR="00EB60CD" w:rsidRPr="008D4A5D">
              <w:rPr>
                <w:sz w:val="26"/>
                <w:szCs w:val="26"/>
              </w:rPr>
              <w:t>.</w:t>
            </w:r>
            <w:r w:rsidRPr="008D4A5D">
              <w:rPr>
                <w:sz w:val="26"/>
                <w:szCs w:val="26"/>
              </w:rPr>
              <w:t xml:space="preserve"> </w:t>
            </w:r>
          </w:p>
          <w:p w:rsidR="003E3FD4" w:rsidRPr="008D4A5D" w:rsidRDefault="003E3FD4" w:rsidP="00233CB1">
            <w:pPr>
              <w:pStyle w:val="Normal10"/>
              <w:spacing w:after="60"/>
              <w:jc w:val="both"/>
              <w:rPr>
                <w:sz w:val="26"/>
                <w:szCs w:val="26"/>
              </w:rPr>
            </w:pPr>
            <w:r w:rsidRPr="008D4A5D">
              <w:rPr>
                <w:sz w:val="26"/>
                <w:szCs w:val="26"/>
              </w:rPr>
              <w:t xml:space="preserve">b) Các nội dung khác: 15 ngày kể từ ngày có thông báo về tồn tại trong công </w:t>
            </w:r>
            <w:r w:rsidR="00CA64FD" w:rsidRPr="008D4A5D">
              <w:rPr>
                <w:sz w:val="26"/>
                <w:szCs w:val="26"/>
              </w:rPr>
              <w:t>tác này của cơ quan ký hợp đồng.</w:t>
            </w:r>
          </w:p>
          <w:p w:rsidR="003E3FD4" w:rsidRPr="008D4A5D" w:rsidRDefault="003E3FD4" w:rsidP="000C7AF7">
            <w:pPr>
              <w:pStyle w:val="Normal10"/>
              <w:spacing w:after="60"/>
              <w:jc w:val="both"/>
              <w:rPr>
                <w:sz w:val="26"/>
                <w:szCs w:val="26"/>
              </w:rPr>
            </w:pPr>
          </w:p>
        </w:tc>
      </w:tr>
    </w:tbl>
    <w:p w:rsidR="001A75B7" w:rsidRPr="008D4A5D" w:rsidRDefault="001A75B7" w:rsidP="00233CB1">
      <w:pPr>
        <w:pStyle w:val="Normal10"/>
        <w:spacing w:after="60"/>
        <w:jc w:val="both"/>
        <w:rPr>
          <w:sz w:val="26"/>
          <w:szCs w:val="26"/>
        </w:rPr>
        <w:sectPr w:rsidR="001A75B7" w:rsidRPr="008D4A5D" w:rsidSect="00432946">
          <w:headerReference w:type="default" r:id="rId11"/>
          <w:footerReference w:type="even" r:id="rId12"/>
          <w:footerReference w:type="default" r:id="rId13"/>
          <w:endnotePr>
            <w:numFmt w:val="decimal"/>
          </w:endnotePr>
          <w:pgSz w:w="16840" w:h="11907" w:orient="landscape" w:code="9"/>
          <w:pgMar w:top="1134" w:right="1021" w:bottom="737" w:left="1247" w:header="561" w:footer="561" w:gutter="0"/>
          <w:cols w:space="720"/>
        </w:sectPr>
      </w:pPr>
    </w:p>
    <w:tbl>
      <w:tblPr>
        <w:tblW w:w="146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15"/>
        <w:gridCol w:w="1561"/>
        <w:gridCol w:w="2727"/>
        <w:gridCol w:w="6663"/>
        <w:gridCol w:w="2835"/>
      </w:tblGrid>
      <w:tr w:rsidR="008D4A5D" w:rsidRPr="008D4A5D" w:rsidTr="00432946">
        <w:trPr>
          <w:tblHeader/>
        </w:trPr>
        <w:tc>
          <w:tcPr>
            <w:tcW w:w="815" w:type="dxa"/>
            <w:shd w:val="clear" w:color="auto" w:fill="auto"/>
            <w:vAlign w:val="center"/>
          </w:tcPr>
          <w:p w:rsidR="001A75B7" w:rsidRPr="008D4A5D" w:rsidRDefault="001A75B7" w:rsidP="009D4967">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lastRenderedPageBreak/>
              <w:t>TT</w:t>
            </w:r>
          </w:p>
        </w:tc>
        <w:tc>
          <w:tcPr>
            <w:tcW w:w="1561" w:type="dxa"/>
            <w:shd w:val="clear" w:color="auto" w:fill="auto"/>
            <w:vAlign w:val="center"/>
          </w:tcPr>
          <w:p w:rsidR="001A75B7" w:rsidRPr="008D4A5D" w:rsidRDefault="001A75B7" w:rsidP="009D4967">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Hạng mục</w:t>
            </w:r>
          </w:p>
        </w:tc>
        <w:tc>
          <w:tcPr>
            <w:tcW w:w="2727" w:type="dxa"/>
            <w:shd w:val="clear" w:color="auto" w:fill="auto"/>
            <w:vAlign w:val="center"/>
          </w:tcPr>
          <w:p w:rsidR="001A75B7" w:rsidRPr="008D4A5D" w:rsidRDefault="001A75B7" w:rsidP="009D4967">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 xml:space="preserve">Nội dung yêu cầu kỹ thuật, chất lượng </w:t>
            </w:r>
          </w:p>
        </w:tc>
        <w:tc>
          <w:tcPr>
            <w:tcW w:w="6663" w:type="dxa"/>
            <w:shd w:val="clear" w:color="auto" w:fill="auto"/>
            <w:vAlign w:val="center"/>
          </w:tcPr>
          <w:p w:rsidR="001A75B7" w:rsidRPr="008D4A5D" w:rsidRDefault="001A75B7" w:rsidP="009D4967">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Mức độ đáp ứng</w:t>
            </w:r>
          </w:p>
        </w:tc>
        <w:tc>
          <w:tcPr>
            <w:tcW w:w="2835" w:type="dxa"/>
            <w:shd w:val="clear" w:color="auto" w:fill="auto"/>
            <w:vAlign w:val="center"/>
          </w:tcPr>
          <w:p w:rsidR="001A75B7" w:rsidRPr="008D4A5D" w:rsidRDefault="001A75B7" w:rsidP="009D4967">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Thời gian cho phép khắc phục tồn tại</w:t>
            </w:r>
          </w:p>
        </w:tc>
      </w:tr>
      <w:tr w:rsidR="008D4A5D" w:rsidRPr="008D4A5D" w:rsidTr="00432946">
        <w:tc>
          <w:tcPr>
            <w:tcW w:w="815" w:type="dxa"/>
            <w:shd w:val="clear" w:color="auto" w:fill="auto"/>
            <w:vAlign w:val="center"/>
          </w:tcPr>
          <w:p w:rsidR="003E3FD4" w:rsidRPr="008D4A5D" w:rsidRDefault="003E3FD4" w:rsidP="00233CB1">
            <w:pPr>
              <w:pStyle w:val="Normal10"/>
              <w:spacing w:after="60"/>
              <w:jc w:val="center"/>
              <w:rPr>
                <w:sz w:val="26"/>
                <w:szCs w:val="26"/>
              </w:rPr>
            </w:pPr>
            <w:r w:rsidRPr="008D4A5D">
              <w:rPr>
                <w:sz w:val="26"/>
                <w:szCs w:val="26"/>
              </w:rPr>
              <w:t>1.2</w:t>
            </w:r>
          </w:p>
        </w:tc>
        <w:tc>
          <w:tcPr>
            <w:tcW w:w="1561" w:type="dxa"/>
            <w:shd w:val="clear" w:color="auto" w:fill="auto"/>
            <w:vAlign w:val="center"/>
          </w:tcPr>
          <w:p w:rsidR="003E3FD4" w:rsidRPr="008D4A5D" w:rsidRDefault="003E3FD4" w:rsidP="00FD58E9">
            <w:pPr>
              <w:pStyle w:val="Normal10"/>
              <w:spacing w:after="60"/>
              <w:jc w:val="both"/>
              <w:rPr>
                <w:sz w:val="26"/>
                <w:szCs w:val="26"/>
              </w:rPr>
            </w:pPr>
            <w:r w:rsidRPr="008D4A5D">
              <w:rPr>
                <w:sz w:val="26"/>
                <w:szCs w:val="26"/>
              </w:rPr>
              <w:t>Công tác tuần đường</w:t>
            </w:r>
          </w:p>
          <w:p w:rsidR="003E3FD4" w:rsidRPr="008D4A5D" w:rsidRDefault="003E3FD4" w:rsidP="00FD58E9">
            <w:pPr>
              <w:pStyle w:val="Normal10"/>
              <w:spacing w:after="60"/>
              <w:jc w:val="both"/>
              <w:rPr>
                <w:sz w:val="26"/>
                <w:szCs w:val="26"/>
              </w:rPr>
            </w:pPr>
          </w:p>
        </w:tc>
        <w:tc>
          <w:tcPr>
            <w:tcW w:w="2727" w:type="dxa"/>
            <w:shd w:val="clear" w:color="auto" w:fill="auto"/>
            <w:vAlign w:val="center"/>
          </w:tcPr>
          <w:p w:rsidR="003E3FD4" w:rsidRPr="008D4A5D" w:rsidRDefault="003E3FD4" w:rsidP="001A75B7">
            <w:pPr>
              <w:pStyle w:val="Normal10"/>
              <w:spacing w:after="60"/>
              <w:jc w:val="both"/>
              <w:rPr>
                <w:sz w:val="26"/>
                <w:szCs w:val="26"/>
              </w:rPr>
            </w:pPr>
            <w:r w:rsidRPr="008D4A5D">
              <w:rPr>
                <w:sz w:val="26"/>
                <w:szCs w:val="26"/>
              </w:rPr>
              <w:t>Thực hiện theo Thông tư số 04/2019/TT-BGTVT và các nội dung Mục 4.2.8 của TCCS</w:t>
            </w:r>
            <w:r w:rsidR="00C8687B" w:rsidRPr="008D4A5D">
              <w:rPr>
                <w:sz w:val="26"/>
                <w:szCs w:val="26"/>
              </w:rPr>
              <w:t xml:space="preserve"> </w:t>
            </w:r>
            <w:r w:rsidRPr="008D4A5D">
              <w:rPr>
                <w:sz w:val="26"/>
                <w:szCs w:val="26"/>
              </w:rPr>
              <w:t>07:2013/TCĐBVN</w:t>
            </w:r>
            <w:r w:rsidR="00C8687B" w:rsidRPr="008D4A5D">
              <w:rPr>
                <w:sz w:val="26"/>
                <w:szCs w:val="26"/>
              </w:rPr>
              <w:t>.</w:t>
            </w:r>
          </w:p>
        </w:tc>
        <w:tc>
          <w:tcPr>
            <w:tcW w:w="6663" w:type="dxa"/>
            <w:shd w:val="clear" w:color="auto" w:fill="auto"/>
            <w:vAlign w:val="center"/>
          </w:tcPr>
          <w:p w:rsidR="003E3FD4" w:rsidRPr="008D4A5D" w:rsidRDefault="003E3FD4" w:rsidP="00233CB1">
            <w:pPr>
              <w:pStyle w:val="Normal10"/>
              <w:spacing w:after="60"/>
              <w:jc w:val="both"/>
              <w:rPr>
                <w:sz w:val="26"/>
                <w:szCs w:val="26"/>
              </w:rPr>
            </w:pPr>
            <w:r w:rsidRPr="008D4A5D">
              <w:rPr>
                <w:sz w:val="26"/>
                <w:szCs w:val="26"/>
              </w:rPr>
              <w:t xml:space="preserve">a) Bố trí đủ nhân viên tuần đường, trang bị đủ cho nhân viên tuần đường; tổ chức thực hiện nhiệm vụ của nhân viên tuần đường, xử lý kiến nghị của nhân viên tuần đường, cập nhật kết quả tổ chức khắc phục hư hỏng, xuống cấp của công trình, bộ phận, hạng mục công trình, tham gia xử lý tai nạn, khắc phục bão lũ, bảo vệ công trình và hành lang an toàn đường bộ, báo cáo theo quy định. </w:t>
            </w:r>
          </w:p>
          <w:p w:rsidR="003E3FD4" w:rsidRPr="008D4A5D" w:rsidRDefault="003E3FD4" w:rsidP="00233CB1">
            <w:pPr>
              <w:pStyle w:val="Normal10"/>
              <w:spacing w:after="60"/>
              <w:jc w:val="both"/>
              <w:rPr>
                <w:sz w:val="26"/>
                <w:szCs w:val="26"/>
              </w:rPr>
            </w:pPr>
            <w:r w:rsidRPr="008D4A5D">
              <w:rPr>
                <w:sz w:val="26"/>
                <w:szCs w:val="26"/>
              </w:rPr>
              <w:t>b) Sổ nhật ký tuần đường thể hiện đầy đủ kết quả hoạt động tuần đường, nhận xét, ý kiến xử lý của nhà thầu theo quy định tại Điều 4, Điều 6 Thông tư số 04/2019/TT-BGTVT.</w:t>
            </w:r>
          </w:p>
          <w:p w:rsidR="003E3FD4" w:rsidRPr="008D4A5D" w:rsidRDefault="003E3FD4" w:rsidP="00233CB1">
            <w:pPr>
              <w:pStyle w:val="Normal10"/>
              <w:spacing w:after="60"/>
              <w:jc w:val="both"/>
              <w:rPr>
                <w:sz w:val="26"/>
                <w:szCs w:val="26"/>
              </w:rPr>
            </w:pPr>
            <w:r w:rsidRPr="008D4A5D">
              <w:rPr>
                <w:sz w:val="26"/>
                <w:szCs w:val="26"/>
              </w:rPr>
              <w:t xml:space="preserve">c) Các quy định khác: </w:t>
            </w:r>
          </w:p>
          <w:p w:rsidR="003E3FD4" w:rsidRPr="008D4A5D" w:rsidRDefault="00E724D9" w:rsidP="00233CB1">
            <w:pPr>
              <w:pStyle w:val="Normal10"/>
              <w:spacing w:after="60"/>
              <w:jc w:val="both"/>
              <w:rPr>
                <w:sz w:val="26"/>
                <w:szCs w:val="26"/>
              </w:rPr>
            </w:pPr>
            <w:r w:rsidRPr="008D4A5D">
              <w:rPr>
                <w:sz w:val="26"/>
                <w:szCs w:val="26"/>
              </w:rPr>
              <w:t xml:space="preserve">- </w:t>
            </w:r>
            <w:r w:rsidR="003E3FD4" w:rsidRPr="008D4A5D">
              <w:rPr>
                <w:sz w:val="26"/>
                <w:szCs w:val="26"/>
              </w:rPr>
              <w:t xml:space="preserve">Phát hiện </w:t>
            </w:r>
            <w:r w:rsidR="0024551A" w:rsidRPr="008D4A5D">
              <w:rPr>
                <w:sz w:val="26"/>
                <w:szCs w:val="26"/>
              </w:rPr>
              <w:t xml:space="preserve">kịp </w:t>
            </w:r>
            <w:r w:rsidR="003E3FD4" w:rsidRPr="008D4A5D">
              <w:rPr>
                <w:sz w:val="26"/>
                <w:szCs w:val="26"/>
              </w:rPr>
              <w:t>tình trạng bất thường, sự cố của công trình đường bộ, các công trình khác ảnh hưởng đến an toàn giao thông và tai nạn, ùn tắc giao thông (chụp ảnh hiện trạng hư hỏn</w:t>
            </w:r>
            <w:r w:rsidR="00A84FD1" w:rsidRPr="008D4A5D">
              <w:rPr>
                <w:sz w:val="26"/>
                <w:szCs w:val="26"/>
              </w:rPr>
              <w:t>g, tai nạn và báo cáo kịp thời).</w:t>
            </w:r>
          </w:p>
          <w:p w:rsidR="003E3FD4" w:rsidRPr="008D4A5D" w:rsidRDefault="00E724D9" w:rsidP="00233CB1">
            <w:pPr>
              <w:pStyle w:val="Normal10"/>
              <w:spacing w:after="60"/>
              <w:jc w:val="both"/>
              <w:rPr>
                <w:sz w:val="26"/>
                <w:szCs w:val="26"/>
              </w:rPr>
            </w:pPr>
            <w:r w:rsidRPr="008D4A5D">
              <w:rPr>
                <w:sz w:val="26"/>
                <w:szCs w:val="26"/>
              </w:rPr>
              <w:t xml:space="preserve">- </w:t>
            </w:r>
            <w:r w:rsidR="003E3FD4" w:rsidRPr="008D4A5D">
              <w:rPr>
                <w:sz w:val="26"/>
                <w:szCs w:val="26"/>
              </w:rPr>
              <w:t>Thống kê, nắm rõ số lượng, vị trí, tình trạng chi tiết của công trình đường bộ trong đoạn tuyến được giao; phát hiện hư hỏng, sự xâm hại công trình; xử lý hoặc</w:t>
            </w:r>
            <w:r w:rsidR="00A84FD1" w:rsidRPr="008D4A5D">
              <w:rPr>
                <w:sz w:val="26"/>
                <w:szCs w:val="26"/>
              </w:rPr>
              <w:t xml:space="preserve"> báo cáo để có biện pháp xử lý.</w:t>
            </w:r>
          </w:p>
          <w:p w:rsidR="003E3FD4" w:rsidRPr="008D4A5D" w:rsidRDefault="00E724D9" w:rsidP="00233CB1">
            <w:pPr>
              <w:pStyle w:val="Normal10"/>
              <w:spacing w:after="60"/>
              <w:jc w:val="both"/>
              <w:rPr>
                <w:sz w:val="26"/>
                <w:szCs w:val="26"/>
              </w:rPr>
            </w:pPr>
            <w:r w:rsidRPr="008D4A5D">
              <w:rPr>
                <w:sz w:val="26"/>
                <w:szCs w:val="26"/>
              </w:rPr>
              <w:t xml:space="preserve">- </w:t>
            </w:r>
            <w:r w:rsidR="003E3FD4" w:rsidRPr="008D4A5D">
              <w:rPr>
                <w:sz w:val="26"/>
                <w:szCs w:val="26"/>
              </w:rPr>
              <w:t>Theo dõi tai nạn gi</w:t>
            </w:r>
            <w:r w:rsidR="00A84FD1" w:rsidRPr="008D4A5D">
              <w:rPr>
                <w:sz w:val="26"/>
                <w:szCs w:val="26"/>
              </w:rPr>
              <w:t>ao thông và xử lý theo quy định.</w:t>
            </w:r>
          </w:p>
          <w:p w:rsidR="003E3FD4" w:rsidRPr="008D4A5D" w:rsidRDefault="00E724D9" w:rsidP="0024551A">
            <w:pPr>
              <w:pStyle w:val="Normal10"/>
              <w:spacing w:after="60"/>
              <w:jc w:val="both"/>
              <w:rPr>
                <w:sz w:val="26"/>
                <w:szCs w:val="26"/>
              </w:rPr>
            </w:pPr>
            <w:r w:rsidRPr="008D4A5D">
              <w:rPr>
                <w:sz w:val="26"/>
                <w:szCs w:val="26"/>
              </w:rPr>
              <w:t>-</w:t>
            </w:r>
            <w:r w:rsidR="0024551A" w:rsidRPr="008D4A5D">
              <w:rPr>
                <w:sz w:val="26"/>
                <w:szCs w:val="26"/>
              </w:rPr>
              <w:t xml:space="preserve"> P</w:t>
            </w:r>
            <w:r w:rsidR="003E3FD4" w:rsidRPr="008D4A5D">
              <w:rPr>
                <w:sz w:val="26"/>
                <w:szCs w:val="26"/>
              </w:rPr>
              <w:t>hát hiện kịp thời, lập biên bản xác nhận hành vi vi phạm</w:t>
            </w:r>
            <w:r w:rsidR="0024551A" w:rsidRPr="008D4A5D">
              <w:rPr>
                <w:sz w:val="26"/>
                <w:szCs w:val="26"/>
              </w:rPr>
              <w:t xml:space="preserve"> công tác quản lý, bảo vệ phạm vi đất của đường bộ</w:t>
            </w:r>
            <w:r w:rsidR="003E3FD4" w:rsidRPr="008D4A5D">
              <w:rPr>
                <w:sz w:val="26"/>
                <w:szCs w:val="26"/>
              </w:rPr>
              <w:t>, báo cáo Bên A xử lý theo quy định.</w:t>
            </w:r>
          </w:p>
        </w:tc>
        <w:tc>
          <w:tcPr>
            <w:tcW w:w="2835" w:type="dxa"/>
            <w:shd w:val="clear" w:color="auto" w:fill="auto"/>
          </w:tcPr>
          <w:p w:rsidR="003E3FD4" w:rsidRPr="008D4A5D" w:rsidRDefault="003E3FD4" w:rsidP="00233CB1">
            <w:pPr>
              <w:pStyle w:val="Normal10"/>
              <w:spacing w:after="60"/>
              <w:jc w:val="both"/>
              <w:rPr>
                <w:sz w:val="26"/>
                <w:szCs w:val="26"/>
              </w:rPr>
            </w:pPr>
            <w:r w:rsidRPr="008D4A5D">
              <w:rPr>
                <w:sz w:val="26"/>
                <w:szCs w:val="26"/>
              </w:rPr>
              <w:t xml:space="preserve">a) Cho phép thời gian khắc phục khi chưa trang bị đủ trang phục và thiết bị của nhân viên tuần đường là 01 tháng kể từ khi ký kết hợp đồng. </w:t>
            </w:r>
          </w:p>
          <w:p w:rsidR="003E3FD4" w:rsidRPr="008D4A5D" w:rsidRDefault="003E3FD4" w:rsidP="00233CB1">
            <w:pPr>
              <w:pStyle w:val="Normal10"/>
              <w:spacing w:after="60"/>
              <w:jc w:val="both"/>
              <w:rPr>
                <w:sz w:val="26"/>
                <w:szCs w:val="26"/>
              </w:rPr>
            </w:pPr>
            <w:r w:rsidRPr="008D4A5D">
              <w:rPr>
                <w:sz w:val="26"/>
                <w:szCs w:val="26"/>
              </w:rPr>
              <w:t xml:space="preserve">b) Đối với </w:t>
            </w:r>
            <w:r w:rsidR="00805502" w:rsidRPr="008D4A5D">
              <w:rPr>
                <w:sz w:val="26"/>
                <w:szCs w:val="26"/>
              </w:rPr>
              <w:t>các lỗi không đáp ứng còn lại: t</w:t>
            </w:r>
            <w:r w:rsidRPr="008D4A5D">
              <w:rPr>
                <w:sz w:val="26"/>
                <w:szCs w:val="26"/>
              </w:rPr>
              <w:t>hời gian khắc phục tối đa không quá 01 ngày kể từ khi phát hiện.</w:t>
            </w:r>
          </w:p>
        </w:tc>
      </w:tr>
      <w:tr w:rsidR="008D4A5D" w:rsidRPr="008D4A5D" w:rsidTr="00432946">
        <w:tc>
          <w:tcPr>
            <w:tcW w:w="815" w:type="dxa"/>
            <w:shd w:val="clear" w:color="auto" w:fill="auto"/>
            <w:vAlign w:val="center"/>
          </w:tcPr>
          <w:p w:rsidR="003E3FD4" w:rsidRPr="008D4A5D" w:rsidRDefault="003E3FD4" w:rsidP="00233CB1">
            <w:pPr>
              <w:pStyle w:val="Normal10"/>
              <w:spacing w:after="60"/>
              <w:jc w:val="center"/>
              <w:rPr>
                <w:sz w:val="26"/>
                <w:szCs w:val="26"/>
              </w:rPr>
            </w:pPr>
            <w:r w:rsidRPr="008D4A5D">
              <w:rPr>
                <w:sz w:val="26"/>
                <w:szCs w:val="26"/>
              </w:rPr>
              <w:t>1.3</w:t>
            </w:r>
          </w:p>
        </w:tc>
        <w:tc>
          <w:tcPr>
            <w:tcW w:w="1561" w:type="dxa"/>
            <w:shd w:val="clear" w:color="auto" w:fill="auto"/>
            <w:vAlign w:val="center"/>
          </w:tcPr>
          <w:p w:rsidR="003E3FD4" w:rsidRPr="008D4A5D" w:rsidRDefault="003E3FD4" w:rsidP="00FD58E9">
            <w:pPr>
              <w:pStyle w:val="Normal10"/>
              <w:spacing w:after="60"/>
              <w:jc w:val="both"/>
              <w:rPr>
                <w:sz w:val="26"/>
                <w:szCs w:val="26"/>
              </w:rPr>
            </w:pPr>
            <w:r w:rsidRPr="008D4A5D">
              <w:rPr>
                <w:sz w:val="26"/>
                <w:szCs w:val="26"/>
              </w:rPr>
              <w:t>Đếm xe</w:t>
            </w:r>
          </w:p>
        </w:tc>
        <w:tc>
          <w:tcPr>
            <w:tcW w:w="2727" w:type="dxa"/>
            <w:shd w:val="clear" w:color="auto" w:fill="auto"/>
            <w:vAlign w:val="center"/>
          </w:tcPr>
          <w:p w:rsidR="003E3FD4" w:rsidRPr="008D4A5D" w:rsidRDefault="003E3FD4" w:rsidP="001A75B7">
            <w:pPr>
              <w:pStyle w:val="Normal10"/>
              <w:spacing w:after="60"/>
              <w:jc w:val="both"/>
              <w:rPr>
                <w:sz w:val="26"/>
                <w:szCs w:val="26"/>
              </w:rPr>
            </w:pPr>
            <w:r w:rsidRPr="008D4A5D">
              <w:rPr>
                <w:sz w:val="26"/>
                <w:szCs w:val="26"/>
              </w:rPr>
              <w:t xml:space="preserve">Thực hiện việc đếm xe theo Mục 4.2.5 của </w:t>
            </w:r>
            <w:r w:rsidRPr="008D4A5D">
              <w:rPr>
                <w:sz w:val="26"/>
                <w:szCs w:val="26"/>
              </w:rPr>
              <w:lastRenderedPageBreak/>
              <w:t>Tiêu chuẩn TCCS 07:2013/TCĐBVN hoặc ý kiến chỉ đạo của cơ quan quản lý đường bộ</w:t>
            </w:r>
            <w:r w:rsidR="00521FCF" w:rsidRPr="008D4A5D">
              <w:rPr>
                <w:sz w:val="26"/>
                <w:szCs w:val="26"/>
              </w:rPr>
              <w:t>.</w:t>
            </w:r>
          </w:p>
        </w:tc>
        <w:tc>
          <w:tcPr>
            <w:tcW w:w="6663" w:type="dxa"/>
            <w:shd w:val="clear" w:color="auto" w:fill="auto"/>
            <w:vAlign w:val="center"/>
          </w:tcPr>
          <w:p w:rsidR="003E3FD4" w:rsidRPr="008D4A5D" w:rsidRDefault="003E3FD4" w:rsidP="00233CB1">
            <w:pPr>
              <w:pStyle w:val="Normal10"/>
              <w:spacing w:after="60"/>
              <w:jc w:val="both"/>
              <w:rPr>
                <w:sz w:val="26"/>
                <w:szCs w:val="26"/>
              </w:rPr>
            </w:pPr>
            <w:r w:rsidRPr="008D4A5D">
              <w:rPr>
                <w:sz w:val="26"/>
                <w:szCs w:val="26"/>
              </w:rPr>
              <w:lastRenderedPageBreak/>
              <w:t xml:space="preserve">a) Phiếu đếm xe chi tiết thể hiện đầy đủ, chính xác kết quả đếm xe được phân loại theo yêu cầu của hợp đồng hoặc tiêu </w:t>
            </w:r>
            <w:r w:rsidRPr="008D4A5D">
              <w:rPr>
                <w:sz w:val="26"/>
                <w:szCs w:val="26"/>
              </w:rPr>
              <w:lastRenderedPageBreak/>
              <w:t>chuẩn kỹ thuật, thời gian đếm xe. Báo cáo tổng hợp kết quả đếm xe của đợt đếm cụ thể từng ngày, số ca đếm trong ngày, số xe được phân loại cụ thể theo các chiều.</w:t>
            </w:r>
          </w:p>
          <w:p w:rsidR="003E3FD4" w:rsidRPr="008D4A5D" w:rsidRDefault="003E3FD4" w:rsidP="0024551A">
            <w:pPr>
              <w:pStyle w:val="Normal10"/>
              <w:spacing w:after="60"/>
              <w:jc w:val="both"/>
              <w:rPr>
                <w:sz w:val="26"/>
                <w:szCs w:val="26"/>
              </w:rPr>
            </w:pPr>
            <w:r w:rsidRPr="008D4A5D">
              <w:rPr>
                <w:sz w:val="26"/>
                <w:szCs w:val="26"/>
              </w:rPr>
              <w:t xml:space="preserve">b) Chế độ báo cáo, tổng hợp, lưu trữ và các nội dung khác thực hiện theo quy định do cơ quan có thẩm quyền ban hành, quy định trong hợp đồng bảo trì. </w:t>
            </w:r>
          </w:p>
        </w:tc>
        <w:tc>
          <w:tcPr>
            <w:tcW w:w="2835" w:type="dxa"/>
            <w:shd w:val="clear" w:color="auto" w:fill="auto"/>
            <w:vAlign w:val="center"/>
          </w:tcPr>
          <w:p w:rsidR="003E3FD4" w:rsidRPr="008D4A5D" w:rsidRDefault="003E3FD4" w:rsidP="00233CB1">
            <w:pPr>
              <w:pStyle w:val="Normal10"/>
              <w:spacing w:after="60"/>
              <w:jc w:val="both"/>
              <w:rPr>
                <w:sz w:val="26"/>
                <w:szCs w:val="26"/>
              </w:rPr>
            </w:pPr>
            <w:r w:rsidRPr="008D4A5D">
              <w:rPr>
                <w:sz w:val="26"/>
                <w:szCs w:val="26"/>
              </w:rPr>
              <w:lastRenderedPageBreak/>
              <w:t xml:space="preserve">a) Ngày đếm xe được phép lùi (hoặc tiến) </w:t>
            </w:r>
            <w:r w:rsidRPr="008D4A5D">
              <w:rPr>
                <w:sz w:val="26"/>
                <w:szCs w:val="26"/>
              </w:rPr>
              <w:lastRenderedPageBreak/>
              <w:t>không quá 5 ngày so với quy</w:t>
            </w:r>
            <w:r w:rsidR="00DD5F83" w:rsidRPr="008D4A5D">
              <w:rPr>
                <w:sz w:val="26"/>
                <w:szCs w:val="26"/>
              </w:rPr>
              <w:t xml:space="preserve"> định nếu trùng vào dịp Lễ, Tết</w:t>
            </w:r>
            <w:r w:rsidRPr="008D4A5D">
              <w:rPr>
                <w:sz w:val="26"/>
                <w:szCs w:val="26"/>
              </w:rPr>
              <w:t xml:space="preserve"> hoặc sự kiện</w:t>
            </w:r>
            <w:r w:rsidR="00CA64FD" w:rsidRPr="008D4A5D">
              <w:rPr>
                <w:sz w:val="26"/>
                <w:szCs w:val="26"/>
              </w:rPr>
              <w:t>, sự cố</w:t>
            </w:r>
            <w:r w:rsidRPr="008D4A5D">
              <w:rPr>
                <w:sz w:val="26"/>
                <w:szCs w:val="26"/>
              </w:rPr>
              <w:t xml:space="preserve"> ảnh hưởng </w:t>
            </w:r>
            <w:r w:rsidR="00CA64FD" w:rsidRPr="008D4A5D">
              <w:rPr>
                <w:sz w:val="26"/>
                <w:szCs w:val="26"/>
              </w:rPr>
              <w:t>làm thay đổi đột ngột lưu lượng</w:t>
            </w:r>
            <w:r w:rsidRPr="008D4A5D">
              <w:rPr>
                <w:sz w:val="26"/>
                <w:szCs w:val="26"/>
              </w:rPr>
              <w:t xml:space="preserve">. </w:t>
            </w:r>
          </w:p>
          <w:p w:rsidR="003E3FD4" w:rsidRPr="008D4A5D" w:rsidRDefault="003E3FD4" w:rsidP="00233CB1">
            <w:pPr>
              <w:pStyle w:val="Normal10"/>
              <w:spacing w:after="60"/>
              <w:jc w:val="both"/>
              <w:rPr>
                <w:sz w:val="26"/>
                <w:szCs w:val="26"/>
              </w:rPr>
            </w:pPr>
            <w:r w:rsidRPr="008D4A5D">
              <w:rPr>
                <w:sz w:val="26"/>
                <w:szCs w:val="26"/>
              </w:rPr>
              <w:t>b) Công tác tổng hợp, lưu trữ và báo cáo kết quả đếm xe cho phép chậm không quá 10 ngày kể từ ngày phải đếm xe.</w:t>
            </w:r>
          </w:p>
        </w:tc>
      </w:tr>
      <w:tr w:rsidR="008D4A5D" w:rsidRPr="008D4A5D" w:rsidTr="00432946">
        <w:tc>
          <w:tcPr>
            <w:tcW w:w="815" w:type="dxa"/>
            <w:shd w:val="clear" w:color="auto" w:fill="auto"/>
            <w:vAlign w:val="center"/>
          </w:tcPr>
          <w:p w:rsidR="003E3FD4" w:rsidRPr="008D4A5D" w:rsidRDefault="003E3FD4" w:rsidP="00233CB1">
            <w:pPr>
              <w:pStyle w:val="Normal10"/>
              <w:spacing w:after="60"/>
              <w:jc w:val="center"/>
              <w:rPr>
                <w:sz w:val="26"/>
                <w:szCs w:val="26"/>
              </w:rPr>
            </w:pPr>
            <w:r w:rsidRPr="008D4A5D">
              <w:rPr>
                <w:sz w:val="26"/>
                <w:szCs w:val="26"/>
              </w:rPr>
              <w:lastRenderedPageBreak/>
              <w:t>1.4</w:t>
            </w:r>
          </w:p>
        </w:tc>
        <w:tc>
          <w:tcPr>
            <w:tcW w:w="1561" w:type="dxa"/>
            <w:shd w:val="clear" w:color="auto" w:fill="auto"/>
            <w:vAlign w:val="center"/>
          </w:tcPr>
          <w:p w:rsidR="003E3FD4" w:rsidRPr="008D4A5D" w:rsidRDefault="003E3FD4" w:rsidP="00FD58E9">
            <w:pPr>
              <w:pStyle w:val="Normal10"/>
              <w:spacing w:after="60"/>
              <w:jc w:val="both"/>
              <w:rPr>
                <w:sz w:val="26"/>
                <w:szCs w:val="26"/>
              </w:rPr>
            </w:pPr>
            <w:r w:rsidRPr="008D4A5D">
              <w:rPr>
                <w:sz w:val="26"/>
                <w:szCs w:val="26"/>
              </w:rPr>
              <w:t>Quản lý bảo vệ hành lang an toàn đường bộ và kết cấu hạ tầng giao thông đường bộ</w:t>
            </w:r>
          </w:p>
        </w:tc>
        <w:tc>
          <w:tcPr>
            <w:tcW w:w="2727" w:type="dxa"/>
            <w:shd w:val="clear" w:color="auto" w:fill="auto"/>
            <w:vAlign w:val="center"/>
          </w:tcPr>
          <w:p w:rsidR="003E3FD4" w:rsidRPr="008D4A5D" w:rsidRDefault="003E3FD4" w:rsidP="00D60388">
            <w:pPr>
              <w:pStyle w:val="Normal10"/>
              <w:spacing w:before="120" w:after="60"/>
              <w:jc w:val="both"/>
              <w:rPr>
                <w:sz w:val="26"/>
                <w:szCs w:val="26"/>
              </w:rPr>
            </w:pPr>
            <w:r w:rsidRPr="008D4A5D">
              <w:rPr>
                <w:sz w:val="26"/>
                <w:szCs w:val="26"/>
              </w:rPr>
              <w:t>Thực hiện các công việc quản lý, bảo vệ hành lang an toàn đường bộ, đất của đường bộ, công trình đường bộ và kết cấu hạ tầng giao thông đường bộ quy định tại khoản 1 Điều 4, khoản 7 Điều 6 Thông tư số 04/2019/TT-BGTVT;</w:t>
            </w:r>
            <w:r w:rsidR="00D60388" w:rsidRPr="008D4A5D">
              <w:rPr>
                <w:sz w:val="26"/>
                <w:szCs w:val="26"/>
              </w:rPr>
              <w:t xml:space="preserve"> t</w:t>
            </w:r>
            <w:r w:rsidRPr="008D4A5D">
              <w:rPr>
                <w:sz w:val="26"/>
                <w:szCs w:val="26"/>
              </w:rPr>
              <w:t>hực</w:t>
            </w:r>
            <w:r w:rsidR="00D60388" w:rsidRPr="008D4A5D">
              <w:rPr>
                <w:sz w:val="26"/>
                <w:szCs w:val="26"/>
              </w:rPr>
              <w:t xml:space="preserve"> </w:t>
            </w:r>
            <w:r w:rsidRPr="008D4A5D">
              <w:rPr>
                <w:sz w:val="26"/>
                <w:szCs w:val="26"/>
              </w:rPr>
              <w:t>hiện quy định tại Mục 4.2.2 và 4.4.3 của TCCS 07:2013/TCĐBVN</w:t>
            </w:r>
            <w:r w:rsidR="00521FCF" w:rsidRPr="008D4A5D">
              <w:rPr>
                <w:sz w:val="26"/>
                <w:szCs w:val="26"/>
              </w:rPr>
              <w:t>.</w:t>
            </w:r>
          </w:p>
        </w:tc>
        <w:tc>
          <w:tcPr>
            <w:tcW w:w="6663" w:type="dxa"/>
            <w:shd w:val="clear" w:color="auto" w:fill="auto"/>
          </w:tcPr>
          <w:p w:rsidR="003E3FD4" w:rsidRPr="008D4A5D" w:rsidRDefault="003E3FD4" w:rsidP="00E4264E">
            <w:pPr>
              <w:pStyle w:val="Normal10"/>
              <w:spacing w:before="0" w:after="60"/>
              <w:jc w:val="both"/>
              <w:rPr>
                <w:strike/>
                <w:sz w:val="26"/>
                <w:szCs w:val="26"/>
              </w:rPr>
            </w:pPr>
            <w:r w:rsidRPr="008D4A5D">
              <w:rPr>
                <w:sz w:val="26"/>
                <w:szCs w:val="26"/>
              </w:rPr>
              <w:t>a) Phát hiện, xử lý theo quy định, ngăn chặn kịp thời các vi phạm hành lang và kết cấu hạ tầng giao thông đường bộ</w:t>
            </w:r>
            <w:r w:rsidR="00EB60CD" w:rsidRPr="008D4A5D">
              <w:rPr>
                <w:sz w:val="26"/>
                <w:szCs w:val="26"/>
              </w:rPr>
              <w:t>.</w:t>
            </w:r>
          </w:p>
          <w:p w:rsidR="003E3FD4" w:rsidRPr="008D4A5D" w:rsidRDefault="003E3FD4" w:rsidP="00E4264E">
            <w:pPr>
              <w:pStyle w:val="Normal10"/>
              <w:spacing w:after="60"/>
              <w:jc w:val="both"/>
              <w:rPr>
                <w:sz w:val="26"/>
                <w:szCs w:val="26"/>
              </w:rPr>
            </w:pPr>
            <w:r w:rsidRPr="008D4A5D">
              <w:rPr>
                <w:sz w:val="26"/>
                <w:szCs w:val="26"/>
              </w:rPr>
              <w:t>b) Phối hợp chặt chẽ với người quản lý sử dụng công trình đường bộ, cơ quan quản lý đường bộ, chính quyền địa phương, lực lượng thanh tra và công an trong công tác bảo dưỡng, bảo vệ kết cấu hạ tầng giao thông đường bộ.</w:t>
            </w:r>
          </w:p>
          <w:p w:rsidR="003E3FD4" w:rsidRPr="008D4A5D" w:rsidRDefault="003E3FD4" w:rsidP="00E4264E">
            <w:pPr>
              <w:pStyle w:val="Normal10"/>
              <w:spacing w:after="60"/>
              <w:jc w:val="both"/>
              <w:rPr>
                <w:sz w:val="26"/>
                <w:szCs w:val="26"/>
              </w:rPr>
            </w:pPr>
            <w:r w:rsidRPr="008D4A5D">
              <w:rPr>
                <w:sz w:val="26"/>
                <w:szCs w:val="26"/>
              </w:rPr>
              <w:t>Cập nhật đầy đủ, kịp</w:t>
            </w:r>
            <w:r w:rsidR="006E3717" w:rsidRPr="008D4A5D">
              <w:rPr>
                <w:sz w:val="26"/>
                <w:szCs w:val="26"/>
              </w:rPr>
              <w:t xml:space="preserve"> thời kết quả kiểm tra cột mốc giải phóng mặt bằng</w:t>
            </w:r>
            <w:r w:rsidRPr="008D4A5D">
              <w:rPr>
                <w:sz w:val="26"/>
                <w:szCs w:val="26"/>
              </w:rPr>
              <w:t>, mốc lộ giới, mốc đất của đường bộ vào hồ sơ quản lý hành lang an toàn đường b</w:t>
            </w:r>
            <w:r w:rsidR="00D60388" w:rsidRPr="008D4A5D">
              <w:rPr>
                <w:sz w:val="26"/>
                <w:szCs w:val="26"/>
              </w:rPr>
              <w:t>ộ. Trường hợp phát hiện mất mốc</w:t>
            </w:r>
            <w:r w:rsidRPr="008D4A5D">
              <w:rPr>
                <w:sz w:val="26"/>
                <w:szCs w:val="26"/>
              </w:rPr>
              <w:t xml:space="preserve"> phải xử lý ngay hoặc báo cáo chính quyền địa phương và cơ quan quản lý đường bộ để xử lý.</w:t>
            </w:r>
          </w:p>
          <w:p w:rsidR="003E3FD4" w:rsidRPr="008D4A5D" w:rsidRDefault="003E3FD4" w:rsidP="00E4264E">
            <w:pPr>
              <w:pStyle w:val="Normal10"/>
              <w:spacing w:after="60"/>
              <w:jc w:val="both"/>
              <w:rPr>
                <w:sz w:val="26"/>
                <w:szCs w:val="26"/>
              </w:rPr>
            </w:pPr>
            <w:r w:rsidRPr="008D4A5D">
              <w:rPr>
                <w:sz w:val="26"/>
                <w:szCs w:val="26"/>
              </w:rPr>
              <w:t>c) Tổng hợp, báo cáo kết quả xử lý vi phạm đầy đủ, đúng quy định.</w:t>
            </w:r>
          </w:p>
        </w:tc>
        <w:tc>
          <w:tcPr>
            <w:tcW w:w="2835" w:type="dxa"/>
            <w:shd w:val="clear" w:color="auto" w:fill="auto"/>
          </w:tcPr>
          <w:p w:rsidR="003E3FD4" w:rsidRPr="008D4A5D" w:rsidRDefault="003E3FD4" w:rsidP="00E4264E">
            <w:pPr>
              <w:pStyle w:val="Normal10"/>
              <w:spacing w:after="60"/>
              <w:jc w:val="both"/>
              <w:rPr>
                <w:sz w:val="26"/>
                <w:szCs w:val="26"/>
              </w:rPr>
            </w:pPr>
            <w:r w:rsidRPr="008D4A5D">
              <w:rPr>
                <w:sz w:val="26"/>
                <w:szCs w:val="26"/>
              </w:rPr>
              <w:t xml:space="preserve">15 ngày kể từ ngày có thông báo về tồn tại trong công </w:t>
            </w:r>
            <w:r w:rsidR="00805502" w:rsidRPr="008D4A5D">
              <w:rPr>
                <w:sz w:val="26"/>
                <w:szCs w:val="26"/>
              </w:rPr>
              <w:t>tác này của cơ quan ký hợp đồng.</w:t>
            </w:r>
          </w:p>
        </w:tc>
      </w:tr>
      <w:tr w:rsidR="008D4A5D" w:rsidRPr="008D4A5D" w:rsidTr="00432946">
        <w:tc>
          <w:tcPr>
            <w:tcW w:w="815" w:type="dxa"/>
            <w:shd w:val="clear" w:color="auto" w:fill="auto"/>
            <w:vAlign w:val="center"/>
          </w:tcPr>
          <w:p w:rsidR="003E3FD4" w:rsidRPr="008D4A5D" w:rsidRDefault="003E3FD4" w:rsidP="00233CB1">
            <w:pPr>
              <w:pStyle w:val="Normal10"/>
              <w:spacing w:after="60"/>
              <w:jc w:val="center"/>
              <w:rPr>
                <w:sz w:val="26"/>
                <w:szCs w:val="26"/>
              </w:rPr>
            </w:pPr>
            <w:r w:rsidRPr="008D4A5D">
              <w:rPr>
                <w:sz w:val="26"/>
                <w:szCs w:val="26"/>
              </w:rPr>
              <w:lastRenderedPageBreak/>
              <w:t>1.5</w:t>
            </w:r>
          </w:p>
        </w:tc>
        <w:tc>
          <w:tcPr>
            <w:tcW w:w="1561" w:type="dxa"/>
            <w:shd w:val="clear" w:color="auto" w:fill="auto"/>
            <w:vAlign w:val="center"/>
          </w:tcPr>
          <w:p w:rsidR="003E3FD4" w:rsidRPr="008D4A5D" w:rsidRDefault="003E3FD4" w:rsidP="00FD58E9">
            <w:pPr>
              <w:pStyle w:val="Normal10"/>
              <w:spacing w:after="60"/>
              <w:jc w:val="both"/>
              <w:rPr>
                <w:sz w:val="26"/>
                <w:szCs w:val="26"/>
              </w:rPr>
            </w:pPr>
            <w:r w:rsidRPr="008D4A5D">
              <w:rPr>
                <w:sz w:val="26"/>
                <w:szCs w:val="26"/>
              </w:rPr>
              <w:t>Đảm bảo trật tự an toàn giao thông.</w:t>
            </w:r>
          </w:p>
          <w:p w:rsidR="003E3FD4" w:rsidRPr="008D4A5D" w:rsidRDefault="003E3FD4" w:rsidP="00FD58E9">
            <w:pPr>
              <w:pStyle w:val="Normal10"/>
              <w:spacing w:after="60"/>
              <w:jc w:val="both"/>
              <w:rPr>
                <w:sz w:val="26"/>
                <w:szCs w:val="26"/>
              </w:rPr>
            </w:pPr>
          </w:p>
        </w:tc>
        <w:tc>
          <w:tcPr>
            <w:tcW w:w="2727" w:type="dxa"/>
            <w:shd w:val="clear" w:color="auto" w:fill="auto"/>
            <w:vAlign w:val="center"/>
          </w:tcPr>
          <w:p w:rsidR="003E3FD4" w:rsidRPr="008D4A5D" w:rsidRDefault="003E3FD4" w:rsidP="001A75B7">
            <w:pPr>
              <w:pStyle w:val="Normal10"/>
              <w:spacing w:after="60"/>
              <w:jc w:val="both"/>
              <w:rPr>
                <w:sz w:val="26"/>
                <w:szCs w:val="26"/>
              </w:rPr>
            </w:pPr>
            <w:r w:rsidRPr="008D4A5D">
              <w:rPr>
                <w:sz w:val="26"/>
                <w:szCs w:val="26"/>
              </w:rPr>
              <w:t xml:space="preserve">Theo dõi tình hình tai nạn giao thông, tham gia xử lý, báo cáo theo quy định tại khoản 3 Điều 4 và điểm c, </w:t>
            </w:r>
            <w:r w:rsidR="000E0A4A" w:rsidRPr="008D4A5D">
              <w:rPr>
                <w:sz w:val="26"/>
                <w:szCs w:val="26"/>
              </w:rPr>
              <w:t>k</w:t>
            </w:r>
            <w:r w:rsidRPr="008D4A5D">
              <w:rPr>
                <w:sz w:val="26"/>
                <w:szCs w:val="26"/>
              </w:rPr>
              <w:t>hoản 8 Điều 6 Thông tư số 04/2019/TT-BGTVT và Mục 4.2.6, 4.2.7 của TCCS 07:2013/TCĐBVN</w:t>
            </w:r>
            <w:r w:rsidR="000E0A4A" w:rsidRPr="008D4A5D">
              <w:rPr>
                <w:sz w:val="26"/>
                <w:szCs w:val="26"/>
              </w:rPr>
              <w:t>.</w:t>
            </w:r>
          </w:p>
        </w:tc>
        <w:tc>
          <w:tcPr>
            <w:tcW w:w="6663" w:type="dxa"/>
            <w:shd w:val="clear" w:color="auto" w:fill="auto"/>
            <w:vAlign w:val="center"/>
          </w:tcPr>
          <w:p w:rsidR="003E3FD4" w:rsidRPr="008D4A5D" w:rsidRDefault="003E3FD4" w:rsidP="00233CB1">
            <w:pPr>
              <w:pStyle w:val="Normal10"/>
              <w:spacing w:after="60"/>
              <w:jc w:val="both"/>
              <w:rPr>
                <w:sz w:val="26"/>
                <w:szCs w:val="26"/>
              </w:rPr>
            </w:pPr>
            <w:r w:rsidRPr="008D4A5D">
              <w:rPr>
                <w:sz w:val="26"/>
                <w:szCs w:val="26"/>
              </w:rPr>
              <w:t>a) Khi có tai nạn giao thông, phải thông báo ngay cho lực lượng chức năng, xử lý ùn tắc giao thông, tham gia hướng dẫn giao thông (nếu cần), tham gia cứu nạn cứu hộ, bảo vệ hiện trường.</w:t>
            </w:r>
          </w:p>
          <w:p w:rsidR="003E3FD4" w:rsidRPr="008D4A5D" w:rsidRDefault="003E3FD4" w:rsidP="007A5BF8">
            <w:pPr>
              <w:pStyle w:val="Normal10"/>
              <w:spacing w:after="60"/>
              <w:jc w:val="both"/>
              <w:rPr>
                <w:sz w:val="26"/>
                <w:szCs w:val="26"/>
              </w:rPr>
            </w:pPr>
            <w:r w:rsidRPr="008D4A5D">
              <w:rPr>
                <w:sz w:val="26"/>
                <w:szCs w:val="26"/>
              </w:rPr>
              <w:t xml:space="preserve">Phát hiện, phối hợp </w:t>
            </w:r>
            <w:r w:rsidR="00B84E97" w:rsidRPr="008D4A5D">
              <w:rPr>
                <w:sz w:val="26"/>
                <w:szCs w:val="26"/>
              </w:rPr>
              <w:t xml:space="preserve">kịp thời với </w:t>
            </w:r>
            <w:r w:rsidRPr="008D4A5D">
              <w:rPr>
                <w:sz w:val="26"/>
                <w:szCs w:val="26"/>
              </w:rPr>
              <w:t xml:space="preserve">lực lượng chức năng lập biên bản xác nhận thiệt hại đối với các vụ tai nạn giao thông </w:t>
            </w:r>
            <w:r w:rsidR="000B7EE0" w:rsidRPr="008D4A5D">
              <w:rPr>
                <w:sz w:val="26"/>
                <w:szCs w:val="26"/>
              </w:rPr>
              <w:t>gây hư hỏng công trình đường bộ.</w:t>
            </w:r>
          </w:p>
          <w:p w:rsidR="003E3FD4" w:rsidRPr="008D4A5D" w:rsidRDefault="003E3FD4" w:rsidP="003D0BFA">
            <w:pPr>
              <w:pStyle w:val="Normal10"/>
              <w:spacing w:after="60"/>
              <w:jc w:val="both"/>
              <w:rPr>
                <w:sz w:val="26"/>
                <w:szCs w:val="26"/>
              </w:rPr>
            </w:pPr>
            <w:r w:rsidRPr="008D4A5D">
              <w:rPr>
                <w:sz w:val="26"/>
                <w:szCs w:val="26"/>
              </w:rPr>
              <w:t xml:space="preserve">b) Phát hiện, theo dõi kịp thời các tồn tại trong tổ chức giao thông, điểm đen, điểm tiềm ẩn nguy cơ mất an toàn giao thông. </w:t>
            </w:r>
          </w:p>
          <w:p w:rsidR="003E3FD4" w:rsidRPr="008D4A5D" w:rsidRDefault="003E3FD4" w:rsidP="00233CB1">
            <w:pPr>
              <w:pStyle w:val="Normal10"/>
              <w:spacing w:after="60"/>
              <w:jc w:val="both"/>
              <w:rPr>
                <w:sz w:val="26"/>
                <w:szCs w:val="26"/>
              </w:rPr>
            </w:pPr>
            <w:r w:rsidRPr="008D4A5D">
              <w:rPr>
                <w:sz w:val="26"/>
                <w:szCs w:val="26"/>
              </w:rPr>
              <w:t>c) Báo cáo định kỳ, đột xuất theo quy định.</w:t>
            </w:r>
          </w:p>
        </w:tc>
        <w:tc>
          <w:tcPr>
            <w:tcW w:w="2835" w:type="dxa"/>
            <w:shd w:val="clear" w:color="auto" w:fill="auto"/>
            <w:vAlign w:val="center"/>
          </w:tcPr>
          <w:p w:rsidR="003E3FD4" w:rsidRPr="008D4A5D" w:rsidRDefault="000002CE" w:rsidP="000002CE">
            <w:pPr>
              <w:pStyle w:val="Normal10"/>
              <w:spacing w:after="60"/>
              <w:jc w:val="both"/>
              <w:rPr>
                <w:sz w:val="26"/>
                <w:szCs w:val="26"/>
              </w:rPr>
            </w:pPr>
            <w:r>
              <w:rPr>
                <w:sz w:val="26"/>
                <w:szCs w:val="26"/>
              </w:rPr>
              <w:t xml:space="preserve">a) Đối với công tác báo cáo: </w:t>
            </w:r>
            <w:r w:rsidR="000B7AD0" w:rsidRPr="008D4A5D">
              <w:rPr>
                <w:sz w:val="26"/>
                <w:szCs w:val="26"/>
              </w:rPr>
              <w:t>c</w:t>
            </w:r>
            <w:r w:rsidR="003E3FD4" w:rsidRPr="008D4A5D">
              <w:rPr>
                <w:sz w:val="26"/>
                <w:szCs w:val="26"/>
              </w:rPr>
              <w:t xml:space="preserve">ho phép chậm </w:t>
            </w:r>
            <w:r w:rsidR="000B7AD0" w:rsidRPr="008D4A5D">
              <w:rPr>
                <w:sz w:val="26"/>
                <w:szCs w:val="26"/>
              </w:rPr>
              <w:t>không quá 02 ngày theo quy định,</w:t>
            </w:r>
            <w:r w:rsidR="003E3FD4" w:rsidRPr="008D4A5D">
              <w:rPr>
                <w:sz w:val="26"/>
                <w:szCs w:val="26"/>
              </w:rPr>
              <w:t xml:space="preserve"> </w:t>
            </w:r>
            <w:r w:rsidR="000B7AD0" w:rsidRPr="008D4A5D">
              <w:rPr>
                <w:sz w:val="26"/>
                <w:szCs w:val="26"/>
              </w:rPr>
              <w:t>n</w:t>
            </w:r>
            <w:r w:rsidR="003E3FD4" w:rsidRPr="008D4A5D">
              <w:rPr>
                <w:sz w:val="26"/>
                <w:szCs w:val="26"/>
              </w:rPr>
              <w:t>hưng trước khi nghiệm thu tháng phải báo cáo đầy đủ kết quả thực hiện công tác đảm</w:t>
            </w:r>
            <w:r w:rsidR="000B7AD0" w:rsidRPr="008D4A5D">
              <w:rPr>
                <w:sz w:val="26"/>
                <w:szCs w:val="26"/>
              </w:rPr>
              <w:t xml:space="preserve"> bảo trật tự an toàn giao thô</w:t>
            </w:r>
            <w:r w:rsidR="00EB60CD" w:rsidRPr="008D4A5D">
              <w:rPr>
                <w:sz w:val="26"/>
                <w:szCs w:val="26"/>
              </w:rPr>
              <w:t>ng.</w:t>
            </w:r>
          </w:p>
          <w:p w:rsidR="003E3FD4" w:rsidRPr="008D4A5D" w:rsidRDefault="003E3FD4" w:rsidP="000002CE">
            <w:pPr>
              <w:pStyle w:val="Normal10"/>
              <w:spacing w:after="60"/>
              <w:jc w:val="both"/>
              <w:rPr>
                <w:sz w:val="26"/>
                <w:szCs w:val="26"/>
              </w:rPr>
            </w:pPr>
            <w:r w:rsidRPr="008D4A5D">
              <w:rPr>
                <w:sz w:val="26"/>
                <w:szCs w:val="26"/>
              </w:rPr>
              <w:t xml:space="preserve">b) Các nội dung khác: 15 ngày kể từ ngày có thông báo về tồn tại trong công </w:t>
            </w:r>
            <w:r w:rsidR="000B7AD0" w:rsidRPr="008D4A5D">
              <w:rPr>
                <w:sz w:val="26"/>
                <w:szCs w:val="26"/>
              </w:rPr>
              <w:t>tác này của cơ quan ký hợp đồng.</w:t>
            </w:r>
          </w:p>
        </w:tc>
      </w:tr>
      <w:tr w:rsidR="008D4A5D" w:rsidRPr="008D4A5D" w:rsidTr="00432946">
        <w:tc>
          <w:tcPr>
            <w:tcW w:w="815" w:type="dxa"/>
            <w:shd w:val="clear" w:color="auto" w:fill="auto"/>
            <w:vAlign w:val="center"/>
          </w:tcPr>
          <w:p w:rsidR="003E3FD4" w:rsidRPr="008D4A5D" w:rsidRDefault="003E3FD4" w:rsidP="00233CB1">
            <w:pPr>
              <w:pStyle w:val="Normal10"/>
              <w:spacing w:after="60"/>
              <w:jc w:val="center"/>
              <w:rPr>
                <w:sz w:val="26"/>
                <w:szCs w:val="26"/>
              </w:rPr>
            </w:pPr>
            <w:r w:rsidRPr="008D4A5D">
              <w:rPr>
                <w:sz w:val="26"/>
                <w:szCs w:val="26"/>
              </w:rPr>
              <w:t>1.6</w:t>
            </w:r>
          </w:p>
        </w:tc>
        <w:tc>
          <w:tcPr>
            <w:tcW w:w="1561" w:type="dxa"/>
            <w:shd w:val="clear" w:color="auto" w:fill="auto"/>
            <w:vAlign w:val="center"/>
          </w:tcPr>
          <w:p w:rsidR="003E3FD4" w:rsidRPr="008D4A5D" w:rsidRDefault="003E3FD4" w:rsidP="00FD5E30">
            <w:pPr>
              <w:pStyle w:val="Normal10"/>
              <w:spacing w:after="60"/>
              <w:jc w:val="both"/>
              <w:rPr>
                <w:sz w:val="26"/>
                <w:szCs w:val="26"/>
              </w:rPr>
            </w:pPr>
            <w:r w:rsidRPr="008D4A5D">
              <w:rPr>
                <w:sz w:val="26"/>
                <w:szCs w:val="26"/>
              </w:rPr>
              <w:t>Trực đảm bảo giao thông, xử lý khi có bão, lũ lụt, mưa, sạt lở</w:t>
            </w:r>
          </w:p>
        </w:tc>
        <w:tc>
          <w:tcPr>
            <w:tcW w:w="2727" w:type="dxa"/>
            <w:shd w:val="clear" w:color="auto" w:fill="auto"/>
            <w:vAlign w:val="center"/>
          </w:tcPr>
          <w:p w:rsidR="003E3FD4" w:rsidRPr="008D4A5D" w:rsidRDefault="003E3FD4" w:rsidP="00D60388">
            <w:pPr>
              <w:pStyle w:val="Normal10"/>
              <w:spacing w:after="60"/>
              <w:jc w:val="both"/>
              <w:rPr>
                <w:sz w:val="26"/>
                <w:szCs w:val="26"/>
              </w:rPr>
            </w:pPr>
            <w:r w:rsidRPr="008D4A5D">
              <w:rPr>
                <w:sz w:val="26"/>
                <w:szCs w:val="26"/>
              </w:rPr>
              <w:t xml:space="preserve">Trực đảm bảo giao thông khi có bão lụt, tổ chức đảm bảo giao thông theo quy định Mục 4.2.3 của TCCS </w:t>
            </w:r>
            <w:r w:rsidR="001D734B" w:rsidRPr="008D4A5D">
              <w:rPr>
                <w:sz w:val="26"/>
                <w:szCs w:val="26"/>
              </w:rPr>
              <w:t>0</w:t>
            </w:r>
            <w:r w:rsidR="00D60388" w:rsidRPr="008D4A5D">
              <w:rPr>
                <w:sz w:val="26"/>
                <w:szCs w:val="26"/>
              </w:rPr>
              <w:t xml:space="preserve">7:2013/TCĐBVN; </w:t>
            </w:r>
            <w:r w:rsidRPr="008D4A5D">
              <w:rPr>
                <w:sz w:val="26"/>
                <w:szCs w:val="26"/>
              </w:rPr>
              <w:t>xử lý khi có bão, lũ lụt, mưa, sạt lở theo quy định tại Thông tư số 03/2019/TT-BGTVT</w:t>
            </w:r>
            <w:r w:rsidR="00195B07" w:rsidRPr="008D4A5D">
              <w:rPr>
                <w:sz w:val="26"/>
                <w:szCs w:val="26"/>
              </w:rPr>
              <w:t>.</w:t>
            </w:r>
          </w:p>
        </w:tc>
        <w:tc>
          <w:tcPr>
            <w:tcW w:w="6663" w:type="dxa"/>
            <w:shd w:val="clear" w:color="auto" w:fill="auto"/>
          </w:tcPr>
          <w:p w:rsidR="003E3FD4" w:rsidRPr="008D4A5D" w:rsidRDefault="009749ED" w:rsidP="00CA64FD">
            <w:pPr>
              <w:pStyle w:val="Normal10"/>
              <w:spacing w:after="60"/>
              <w:jc w:val="both"/>
              <w:rPr>
                <w:sz w:val="26"/>
                <w:szCs w:val="26"/>
              </w:rPr>
            </w:pPr>
            <w:r w:rsidRPr="008D4A5D">
              <w:rPr>
                <w:sz w:val="26"/>
                <w:szCs w:val="26"/>
              </w:rPr>
              <w:t xml:space="preserve">a) </w:t>
            </w:r>
            <w:r w:rsidR="003E3FD4" w:rsidRPr="008D4A5D">
              <w:rPr>
                <w:sz w:val="26"/>
                <w:szCs w:val="26"/>
              </w:rPr>
              <w:t xml:space="preserve">Trực đảm bảo giao thông khi có bão, lũ lụt, mưa lớn; nắm bắt tình hình thiệt hại; ghi chép đầy đủ diễn biến thời tiết, các hư hỏng công trình đường bộ </w:t>
            </w:r>
            <w:r w:rsidR="00EB60CD" w:rsidRPr="008D4A5D">
              <w:rPr>
                <w:sz w:val="26"/>
                <w:szCs w:val="26"/>
              </w:rPr>
              <w:t>được giao quản lý trong ca trực.</w:t>
            </w:r>
          </w:p>
          <w:p w:rsidR="003E3FD4" w:rsidRPr="008D4A5D" w:rsidRDefault="009749ED" w:rsidP="00951982">
            <w:pPr>
              <w:pStyle w:val="Normal10"/>
              <w:spacing w:after="60"/>
              <w:jc w:val="both"/>
              <w:rPr>
                <w:sz w:val="26"/>
                <w:szCs w:val="26"/>
              </w:rPr>
            </w:pPr>
            <w:r w:rsidRPr="008D4A5D">
              <w:rPr>
                <w:sz w:val="26"/>
                <w:szCs w:val="26"/>
              </w:rPr>
              <w:t xml:space="preserve">b) </w:t>
            </w:r>
            <w:r w:rsidR="003E3FD4" w:rsidRPr="008D4A5D">
              <w:rPr>
                <w:sz w:val="26"/>
                <w:szCs w:val="26"/>
              </w:rPr>
              <w:t xml:space="preserve">Báo cáo ngay khi có sự cố, tham gia xử lý các sự cố, đảm bảo thông đường theo điều kiện hợp đồng, quy định về công tác phòng, chống và khắc phục hậu quả thiên tai trong lĩnh vực đường bộ của Bộ </w:t>
            </w:r>
            <w:r w:rsidR="001B0A84" w:rsidRPr="008D4A5D">
              <w:rPr>
                <w:sz w:val="26"/>
                <w:szCs w:val="26"/>
              </w:rPr>
              <w:t xml:space="preserve">trưởng Bộ </w:t>
            </w:r>
            <w:r w:rsidR="00951982" w:rsidRPr="008D4A5D">
              <w:rPr>
                <w:sz w:val="26"/>
                <w:szCs w:val="26"/>
              </w:rPr>
              <w:t>Giao thông vận tải.</w:t>
            </w:r>
          </w:p>
        </w:tc>
        <w:tc>
          <w:tcPr>
            <w:tcW w:w="2835" w:type="dxa"/>
            <w:shd w:val="clear" w:color="auto" w:fill="auto"/>
          </w:tcPr>
          <w:p w:rsidR="003E3FD4" w:rsidRPr="008D4A5D" w:rsidRDefault="00C92D88" w:rsidP="00CA64FD">
            <w:pPr>
              <w:pStyle w:val="Normal10"/>
              <w:spacing w:after="60"/>
              <w:jc w:val="both"/>
              <w:rPr>
                <w:sz w:val="26"/>
                <w:szCs w:val="26"/>
              </w:rPr>
            </w:pPr>
            <w:r w:rsidRPr="008D4A5D">
              <w:rPr>
                <w:sz w:val="26"/>
                <w:szCs w:val="26"/>
              </w:rPr>
              <w:t>a) Đối với công tác báo cáo: b</w:t>
            </w:r>
            <w:r w:rsidR="003E3FD4" w:rsidRPr="008D4A5D">
              <w:rPr>
                <w:sz w:val="26"/>
                <w:szCs w:val="26"/>
              </w:rPr>
              <w:t xml:space="preserve">áo </w:t>
            </w:r>
            <w:r w:rsidR="00CA64FD" w:rsidRPr="008D4A5D">
              <w:rPr>
                <w:sz w:val="26"/>
                <w:szCs w:val="26"/>
              </w:rPr>
              <w:t>cáo B</w:t>
            </w:r>
            <w:r w:rsidR="00EB60CD" w:rsidRPr="008D4A5D">
              <w:rPr>
                <w:sz w:val="26"/>
                <w:szCs w:val="26"/>
              </w:rPr>
              <w:t>ên A ngay khi xảy ra sự cố.</w:t>
            </w:r>
            <w:r w:rsidR="003E3FD4" w:rsidRPr="008D4A5D">
              <w:rPr>
                <w:sz w:val="26"/>
                <w:szCs w:val="26"/>
              </w:rPr>
              <w:t xml:space="preserve"> </w:t>
            </w:r>
          </w:p>
          <w:p w:rsidR="003E3FD4" w:rsidRPr="008D4A5D" w:rsidRDefault="003E3FD4" w:rsidP="00CA64FD">
            <w:pPr>
              <w:pStyle w:val="Normal10"/>
              <w:spacing w:after="60"/>
              <w:jc w:val="both"/>
              <w:rPr>
                <w:sz w:val="26"/>
                <w:szCs w:val="26"/>
              </w:rPr>
            </w:pPr>
            <w:r w:rsidRPr="008D4A5D">
              <w:rPr>
                <w:sz w:val="26"/>
                <w:szCs w:val="26"/>
              </w:rPr>
              <w:t>b) Các nội dung khác: 15 ngày kể từ ngày có thông báo về tồn t</w:t>
            </w:r>
            <w:r w:rsidR="000B7AD0" w:rsidRPr="008D4A5D">
              <w:rPr>
                <w:sz w:val="26"/>
                <w:szCs w:val="26"/>
              </w:rPr>
              <w:t>ại trong công tác này của Bên A.</w:t>
            </w:r>
          </w:p>
        </w:tc>
      </w:tr>
      <w:tr w:rsidR="008D4A5D" w:rsidRPr="008D4A5D" w:rsidTr="00432946">
        <w:tc>
          <w:tcPr>
            <w:tcW w:w="815" w:type="dxa"/>
            <w:shd w:val="clear" w:color="auto" w:fill="auto"/>
            <w:vAlign w:val="center"/>
          </w:tcPr>
          <w:p w:rsidR="003E3FD4" w:rsidRPr="008D4A5D" w:rsidRDefault="003E3FD4" w:rsidP="00233CB1">
            <w:pPr>
              <w:pStyle w:val="TableText"/>
              <w:spacing w:before="60" w:after="60"/>
              <w:jc w:val="center"/>
              <w:rPr>
                <w:sz w:val="26"/>
                <w:szCs w:val="26"/>
                <w:lang w:val="en-US" w:eastAsia="en-US"/>
              </w:rPr>
            </w:pPr>
            <w:r w:rsidRPr="008D4A5D">
              <w:rPr>
                <w:sz w:val="26"/>
                <w:szCs w:val="26"/>
                <w:lang w:val="en-US" w:eastAsia="en-US"/>
              </w:rPr>
              <w:t>1.7</w:t>
            </w:r>
          </w:p>
        </w:tc>
        <w:tc>
          <w:tcPr>
            <w:tcW w:w="1561" w:type="dxa"/>
            <w:shd w:val="clear" w:color="auto" w:fill="auto"/>
            <w:vAlign w:val="center"/>
          </w:tcPr>
          <w:p w:rsidR="003E3FD4" w:rsidRPr="008D4A5D" w:rsidRDefault="003E3FD4" w:rsidP="00FD5E30">
            <w:pPr>
              <w:pStyle w:val="Normal10"/>
              <w:spacing w:after="60"/>
              <w:jc w:val="both"/>
              <w:rPr>
                <w:sz w:val="26"/>
                <w:szCs w:val="26"/>
              </w:rPr>
            </w:pPr>
            <w:r w:rsidRPr="008D4A5D">
              <w:rPr>
                <w:sz w:val="26"/>
                <w:szCs w:val="26"/>
              </w:rPr>
              <w:t xml:space="preserve">Kiểm tra, cập nhật số liệu cầu </w:t>
            </w:r>
            <w:r w:rsidRPr="008D4A5D">
              <w:rPr>
                <w:sz w:val="26"/>
                <w:szCs w:val="26"/>
              </w:rPr>
              <w:lastRenderedPageBreak/>
              <w:t>đường</w:t>
            </w:r>
          </w:p>
        </w:tc>
        <w:tc>
          <w:tcPr>
            <w:tcW w:w="2727" w:type="dxa"/>
            <w:shd w:val="clear" w:color="auto" w:fill="auto"/>
            <w:vAlign w:val="center"/>
          </w:tcPr>
          <w:p w:rsidR="003E3FD4" w:rsidRPr="008D4A5D" w:rsidRDefault="003E3FD4" w:rsidP="001A75B7">
            <w:pPr>
              <w:shd w:val="clear" w:color="auto" w:fill="FFFFFF"/>
              <w:spacing w:before="60" w:after="60"/>
              <w:jc w:val="both"/>
              <w:rPr>
                <w:sz w:val="26"/>
                <w:szCs w:val="26"/>
              </w:rPr>
            </w:pPr>
            <w:r w:rsidRPr="008D4A5D">
              <w:rPr>
                <w:rFonts w:ascii="Times New Roman" w:hAnsi="Times New Roman"/>
                <w:iCs/>
                <w:sz w:val="26"/>
                <w:szCs w:val="26"/>
                <w:lang w:val="nl-NL"/>
              </w:rPr>
              <w:lastRenderedPageBreak/>
              <w:t xml:space="preserve">Tổ chức kiểm tra định kỳ, đột xuất, cập nhật và  tổng hợp báo cáo </w:t>
            </w:r>
            <w:r w:rsidRPr="008D4A5D">
              <w:rPr>
                <w:rFonts w:ascii="Times New Roman" w:hAnsi="Times New Roman"/>
                <w:iCs/>
                <w:sz w:val="26"/>
                <w:szCs w:val="26"/>
                <w:lang w:val="nl-NL"/>
              </w:rPr>
              <w:lastRenderedPageBreak/>
              <w:t>theo quy định tại khoản 2, khoản 4 Điều 4</w:t>
            </w:r>
            <w:r w:rsidR="001D734B" w:rsidRPr="008D4A5D">
              <w:rPr>
                <w:rFonts w:ascii="Times New Roman" w:hAnsi="Times New Roman"/>
                <w:iCs/>
                <w:sz w:val="26"/>
                <w:szCs w:val="26"/>
                <w:lang w:val="nl-NL"/>
              </w:rPr>
              <w:t>;</w:t>
            </w:r>
            <w:r w:rsidRPr="008D4A5D">
              <w:rPr>
                <w:rFonts w:ascii="Times New Roman" w:hAnsi="Times New Roman"/>
                <w:iCs/>
                <w:sz w:val="26"/>
                <w:szCs w:val="26"/>
                <w:lang w:val="nl-NL"/>
              </w:rPr>
              <w:t xml:space="preserve"> khoản 4, khoản 8 Điều 6 Thông tư số 04/2019/TT-BGTVT và Mục 4.2.9 của TCCS 07:2013/TCĐBVN</w:t>
            </w:r>
            <w:r w:rsidR="00A15906" w:rsidRPr="008D4A5D">
              <w:rPr>
                <w:rFonts w:ascii="Times New Roman" w:hAnsi="Times New Roman"/>
                <w:iCs/>
                <w:sz w:val="26"/>
                <w:szCs w:val="26"/>
                <w:lang w:val="nl-NL"/>
              </w:rPr>
              <w:t>.</w:t>
            </w:r>
          </w:p>
        </w:tc>
        <w:tc>
          <w:tcPr>
            <w:tcW w:w="6663" w:type="dxa"/>
            <w:shd w:val="clear" w:color="auto" w:fill="auto"/>
            <w:vAlign w:val="center"/>
          </w:tcPr>
          <w:p w:rsidR="003E3FD4" w:rsidRPr="008D4A5D" w:rsidRDefault="003E3FD4" w:rsidP="00233CB1">
            <w:pPr>
              <w:shd w:val="clear" w:color="auto" w:fill="FFFFFF"/>
              <w:spacing w:before="60" w:after="60"/>
              <w:jc w:val="both"/>
              <w:rPr>
                <w:rFonts w:ascii="Times New Roman" w:hAnsi="Times New Roman"/>
                <w:iCs/>
                <w:sz w:val="26"/>
                <w:szCs w:val="26"/>
                <w:lang w:val="nl-NL"/>
              </w:rPr>
            </w:pPr>
            <w:r w:rsidRPr="008D4A5D">
              <w:rPr>
                <w:rFonts w:ascii="Times New Roman" w:hAnsi="Times New Roman"/>
                <w:iCs/>
                <w:sz w:val="26"/>
                <w:szCs w:val="26"/>
                <w:lang w:val="nl-NL"/>
              </w:rPr>
              <w:lastRenderedPageBreak/>
              <w:t>a) Phát hiện kịp thời các hư hỏng, dấu hiệu hư hỏng công trình đường bộ, thiết bị lắp đặt vào công trình đường bộ</w:t>
            </w:r>
            <w:r w:rsidR="000F6964" w:rsidRPr="008D4A5D">
              <w:rPr>
                <w:rFonts w:ascii="Times New Roman" w:hAnsi="Times New Roman"/>
                <w:iCs/>
                <w:sz w:val="26"/>
                <w:szCs w:val="26"/>
                <w:lang w:val="nl-NL"/>
              </w:rPr>
              <w:t xml:space="preserve"> theo </w:t>
            </w:r>
            <w:r w:rsidR="000F6964" w:rsidRPr="008D4A5D">
              <w:rPr>
                <w:rFonts w:ascii="Times New Roman" w:hAnsi="Times New Roman"/>
                <w:iCs/>
                <w:sz w:val="26"/>
                <w:szCs w:val="26"/>
                <w:lang w:val="nl-NL"/>
              </w:rPr>
              <w:lastRenderedPageBreak/>
              <w:t>quy định h</w:t>
            </w:r>
            <w:r w:rsidR="00296946" w:rsidRPr="008D4A5D">
              <w:rPr>
                <w:rFonts w:ascii="Times New Roman" w:hAnsi="Times New Roman"/>
                <w:iCs/>
                <w:sz w:val="26"/>
                <w:szCs w:val="26"/>
                <w:lang w:val="nl-NL"/>
              </w:rPr>
              <w:t>ợp đồng.</w:t>
            </w:r>
          </w:p>
          <w:p w:rsidR="003E3FD4" w:rsidRPr="008D4A5D" w:rsidRDefault="003E3FD4" w:rsidP="00233CB1">
            <w:pPr>
              <w:shd w:val="clear" w:color="auto" w:fill="FFFFFF"/>
              <w:spacing w:before="60" w:after="60"/>
              <w:jc w:val="both"/>
              <w:rPr>
                <w:rFonts w:ascii="Times New Roman" w:hAnsi="Times New Roman"/>
                <w:iCs/>
                <w:sz w:val="26"/>
                <w:szCs w:val="26"/>
                <w:lang w:val="nl-NL"/>
              </w:rPr>
            </w:pPr>
            <w:r w:rsidRPr="008D4A5D">
              <w:rPr>
                <w:rFonts w:ascii="Times New Roman" w:hAnsi="Times New Roman"/>
                <w:iCs/>
                <w:sz w:val="26"/>
                <w:szCs w:val="26"/>
                <w:lang w:val="nl-NL"/>
              </w:rPr>
              <w:t>b) Trường hợp hư hỏng, xuống cấp nằm ngoài phạm vi hợp đồng</w:t>
            </w:r>
            <w:r w:rsidR="00CA64FD" w:rsidRPr="008D4A5D">
              <w:rPr>
                <w:rFonts w:ascii="Times New Roman" w:hAnsi="Times New Roman"/>
                <w:iCs/>
                <w:sz w:val="26"/>
                <w:szCs w:val="26"/>
                <w:lang w:val="nl-NL"/>
              </w:rPr>
              <w:t>,</w:t>
            </w:r>
            <w:r w:rsidRPr="008D4A5D">
              <w:rPr>
                <w:rFonts w:ascii="Times New Roman" w:hAnsi="Times New Roman"/>
                <w:iCs/>
                <w:sz w:val="26"/>
                <w:szCs w:val="26"/>
                <w:lang w:val="nl-NL"/>
              </w:rPr>
              <w:t xml:space="preserve"> báo cáo kịp thời Bên A để có biện pháp sửa chữa, khắc phục</w:t>
            </w:r>
            <w:r w:rsidR="00296946" w:rsidRPr="008D4A5D">
              <w:rPr>
                <w:rFonts w:ascii="Times New Roman" w:hAnsi="Times New Roman"/>
                <w:iCs/>
                <w:sz w:val="26"/>
                <w:szCs w:val="26"/>
                <w:lang w:val="nl-NL"/>
              </w:rPr>
              <w:t>.</w:t>
            </w:r>
          </w:p>
          <w:p w:rsidR="003E3FD4" w:rsidRPr="008D4A5D" w:rsidRDefault="003E3FD4" w:rsidP="00233CB1">
            <w:pPr>
              <w:shd w:val="clear" w:color="auto" w:fill="FFFFFF"/>
              <w:spacing w:before="60" w:after="60"/>
              <w:jc w:val="both"/>
              <w:rPr>
                <w:rFonts w:ascii="Times New Roman" w:hAnsi="Times New Roman"/>
                <w:iCs/>
                <w:sz w:val="26"/>
                <w:szCs w:val="26"/>
                <w:lang w:val="nl-NL"/>
              </w:rPr>
            </w:pPr>
            <w:r w:rsidRPr="008D4A5D">
              <w:rPr>
                <w:rFonts w:ascii="Times New Roman" w:hAnsi="Times New Roman"/>
                <w:iCs/>
                <w:sz w:val="26"/>
                <w:szCs w:val="26"/>
                <w:lang w:val="nl-NL"/>
              </w:rPr>
              <w:t>c) Báo cáo Bên A tình trạng kỹ thuật của các hạng mục công trình, các hiện tượng hư hỏng, xuống cấp của các hạng mục các công trình được giao quản lý theo yêu cầu của TCCS 07:2013/TCĐBVN; lưu giữ đầy đủ các biên bản, phiếu kiểm tra.</w:t>
            </w:r>
          </w:p>
          <w:p w:rsidR="003E3FD4" w:rsidRPr="008D4A5D" w:rsidRDefault="003E3FD4" w:rsidP="00233CB1">
            <w:pPr>
              <w:shd w:val="clear" w:color="auto" w:fill="FFFFFF"/>
              <w:spacing w:before="60" w:after="60"/>
              <w:jc w:val="both"/>
              <w:rPr>
                <w:rFonts w:ascii="Times New Roman" w:hAnsi="Times New Roman"/>
                <w:iCs/>
                <w:sz w:val="26"/>
                <w:szCs w:val="26"/>
                <w:lang w:val="nl-NL"/>
              </w:rPr>
            </w:pPr>
            <w:r w:rsidRPr="008D4A5D">
              <w:rPr>
                <w:rFonts w:ascii="Times New Roman" w:hAnsi="Times New Roman"/>
                <w:iCs/>
                <w:sz w:val="26"/>
                <w:szCs w:val="26"/>
                <w:lang w:val="nl-NL"/>
              </w:rPr>
              <w:t>d) Cập nhật đầy đủ vào hồ sơ, tài liệu hoặc các phần mềm quản lý cầu, đường.</w:t>
            </w:r>
          </w:p>
        </w:tc>
        <w:tc>
          <w:tcPr>
            <w:tcW w:w="2835" w:type="dxa"/>
            <w:shd w:val="clear" w:color="auto" w:fill="auto"/>
          </w:tcPr>
          <w:p w:rsidR="003E3FD4" w:rsidRPr="008D4A5D" w:rsidRDefault="003E3FD4" w:rsidP="00CA64FD">
            <w:pPr>
              <w:pStyle w:val="Normal10"/>
              <w:spacing w:after="60"/>
              <w:jc w:val="both"/>
              <w:rPr>
                <w:sz w:val="26"/>
                <w:szCs w:val="26"/>
              </w:rPr>
            </w:pPr>
            <w:r w:rsidRPr="008D4A5D">
              <w:rPr>
                <w:sz w:val="26"/>
                <w:szCs w:val="26"/>
              </w:rPr>
              <w:lastRenderedPageBreak/>
              <w:t xml:space="preserve">a) Việc cập nhật các thay đổi công trình đường bộ: không </w:t>
            </w:r>
            <w:r w:rsidR="00296946" w:rsidRPr="008D4A5D">
              <w:rPr>
                <w:sz w:val="26"/>
                <w:szCs w:val="26"/>
              </w:rPr>
              <w:t xml:space="preserve">quá 15 ngày sau </w:t>
            </w:r>
            <w:r w:rsidR="00296946" w:rsidRPr="008D4A5D">
              <w:rPr>
                <w:sz w:val="26"/>
                <w:szCs w:val="26"/>
              </w:rPr>
              <w:lastRenderedPageBreak/>
              <w:t>khi có thay đổi.</w:t>
            </w:r>
          </w:p>
          <w:p w:rsidR="003E3FD4" w:rsidRPr="008D4A5D" w:rsidRDefault="003E3FD4" w:rsidP="00CA64FD">
            <w:pPr>
              <w:pStyle w:val="Normal10"/>
              <w:spacing w:after="60"/>
              <w:jc w:val="both"/>
              <w:rPr>
                <w:sz w:val="26"/>
                <w:szCs w:val="26"/>
              </w:rPr>
            </w:pPr>
            <w:r w:rsidRPr="008D4A5D">
              <w:rPr>
                <w:sz w:val="26"/>
                <w:szCs w:val="26"/>
              </w:rPr>
              <w:t>b) Đối với các hư hỏng xuống cấp ảnh hưởng đến an toàn g</w:t>
            </w:r>
            <w:r w:rsidR="0002278F" w:rsidRPr="008D4A5D">
              <w:rPr>
                <w:sz w:val="26"/>
                <w:szCs w:val="26"/>
              </w:rPr>
              <w:t>iao thông, an toàn công trình: p</w:t>
            </w:r>
            <w:r w:rsidRPr="008D4A5D">
              <w:rPr>
                <w:sz w:val="26"/>
                <w:szCs w:val="26"/>
              </w:rPr>
              <w:t>hát hiện, báo cáo không quá 01 ngày khi xảy ra sự cố.</w:t>
            </w:r>
          </w:p>
          <w:p w:rsidR="003E3FD4" w:rsidRPr="008D4A5D" w:rsidRDefault="003E3FD4" w:rsidP="00CA64FD">
            <w:pPr>
              <w:pStyle w:val="Normal10"/>
              <w:spacing w:after="60"/>
              <w:jc w:val="both"/>
              <w:rPr>
                <w:sz w:val="26"/>
                <w:szCs w:val="26"/>
              </w:rPr>
            </w:pPr>
            <w:r w:rsidRPr="008D4A5D">
              <w:rPr>
                <w:sz w:val="26"/>
                <w:szCs w:val="26"/>
              </w:rPr>
              <w:t xml:space="preserve">c) Đối với các nội </w:t>
            </w:r>
            <w:r w:rsidR="0002278F" w:rsidRPr="008D4A5D">
              <w:rPr>
                <w:sz w:val="26"/>
                <w:szCs w:val="26"/>
              </w:rPr>
              <w:t>dung còn lại: không quá 15 ngày.</w:t>
            </w:r>
          </w:p>
        </w:tc>
      </w:tr>
    </w:tbl>
    <w:p w:rsidR="00ED1BC5" w:rsidRPr="008D4A5D" w:rsidRDefault="003D0BFA" w:rsidP="005F2C74">
      <w:pPr>
        <w:shd w:val="clear" w:color="auto" w:fill="FFFFFF"/>
        <w:spacing w:after="120"/>
        <w:ind w:firstLine="567"/>
        <w:jc w:val="both"/>
        <w:rPr>
          <w:rFonts w:ascii="Times New Roman" w:hAnsi="Times New Roman"/>
          <w:sz w:val="26"/>
          <w:szCs w:val="26"/>
          <w:lang w:val="nl-NL"/>
        </w:rPr>
      </w:pPr>
      <w:r w:rsidRPr="008D4A5D">
        <w:rPr>
          <w:rFonts w:ascii="Times New Roman" w:hAnsi="Times New Roman"/>
          <w:sz w:val="26"/>
          <w:szCs w:val="26"/>
          <w:lang w:val="nl-NL"/>
        </w:rPr>
        <w:lastRenderedPageBreak/>
        <w:t xml:space="preserve">2. </w:t>
      </w:r>
      <w:r w:rsidR="00ED1BC5" w:rsidRPr="008D4A5D">
        <w:rPr>
          <w:rFonts w:ascii="Times New Roman" w:hAnsi="Times New Roman"/>
          <w:sz w:val="26"/>
          <w:szCs w:val="26"/>
          <w:lang w:val="nl-NL"/>
        </w:rPr>
        <w:t xml:space="preserve"> Bảo dưỡng mặt đường</w:t>
      </w:r>
      <w:r w:rsidR="00ED1BC5" w:rsidRPr="008D4A5D">
        <w:rPr>
          <w:rStyle w:val="FootnoteReference"/>
          <w:rFonts w:ascii="Times New Roman" w:hAnsi="Times New Roman"/>
          <w:sz w:val="26"/>
          <w:szCs w:val="26"/>
          <w:lang w:val="nl-NL"/>
        </w:rPr>
        <w:footnoteReference w:id="2"/>
      </w:r>
    </w:p>
    <w:tbl>
      <w:tblPr>
        <w:tblW w:w="146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5"/>
        <w:gridCol w:w="1561"/>
        <w:gridCol w:w="2869"/>
        <w:gridCol w:w="6521"/>
        <w:gridCol w:w="2835"/>
      </w:tblGrid>
      <w:tr w:rsidR="003E3FD4" w:rsidRPr="008D4A5D" w:rsidTr="00FB3FF9">
        <w:trPr>
          <w:tblHeader/>
        </w:trPr>
        <w:tc>
          <w:tcPr>
            <w:tcW w:w="815" w:type="dxa"/>
            <w:shd w:val="clear" w:color="auto" w:fill="auto"/>
            <w:vAlign w:val="center"/>
          </w:tcPr>
          <w:p w:rsidR="003E3FD4" w:rsidRPr="008D4A5D" w:rsidRDefault="003E3FD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TT</w:t>
            </w:r>
          </w:p>
        </w:tc>
        <w:tc>
          <w:tcPr>
            <w:tcW w:w="1561" w:type="dxa"/>
            <w:shd w:val="clear" w:color="auto" w:fill="auto"/>
            <w:vAlign w:val="center"/>
          </w:tcPr>
          <w:p w:rsidR="003E3FD4" w:rsidRPr="008D4A5D" w:rsidRDefault="003E3FD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Hạng mục</w:t>
            </w:r>
          </w:p>
        </w:tc>
        <w:tc>
          <w:tcPr>
            <w:tcW w:w="2869" w:type="dxa"/>
            <w:shd w:val="clear" w:color="auto" w:fill="auto"/>
            <w:vAlign w:val="center"/>
          </w:tcPr>
          <w:p w:rsidR="003E3FD4" w:rsidRPr="008D4A5D" w:rsidRDefault="003E3FD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 xml:space="preserve">Nội dung yêu cầu kỹ thuật, chất lượng </w:t>
            </w:r>
          </w:p>
        </w:tc>
        <w:tc>
          <w:tcPr>
            <w:tcW w:w="6521" w:type="dxa"/>
            <w:shd w:val="clear" w:color="auto" w:fill="auto"/>
            <w:vAlign w:val="center"/>
          </w:tcPr>
          <w:p w:rsidR="003E3FD4" w:rsidRPr="008D4A5D" w:rsidRDefault="003E3FD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Mức độ đáp ứng</w:t>
            </w:r>
          </w:p>
        </w:tc>
        <w:tc>
          <w:tcPr>
            <w:tcW w:w="2835" w:type="dxa"/>
            <w:shd w:val="clear" w:color="auto" w:fill="auto"/>
            <w:vAlign w:val="center"/>
          </w:tcPr>
          <w:p w:rsidR="003E3FD4" w:rsidRPr="008D4A5D" w:rsidRDefault="003E3FD4" w:rsidP="003C28F3">
            <w:pPr>
              <w:pStyle w:val="Tableboldcentred"/>
              <w:spacing w:after="120" w:line="240" w:lineRule="auto"/>
              <w:rPr>
                <w:rFonts w:ascii="Times New Roman" w:hAnsi="Times New Roman"/>
                <w:sz w:val="26"/>
                <w:szCs w:val="26"/>
              </w:rPr>
            </w:pPr>
            <w:r w:rsidRPr="008D4A5D">
              <w:rPr>
                <w:rFonts w:ascii="Times New Roman" w:hAnsi="Times New Roman"/>
                <w:sz w:val="26"/>
                <w:szCs w:val="26"/>
              </w:rPr>
              <w:t>Thời gian cho phép khắc phục tồn tại</w:t>
            </w:r>
          </w:p>
        </w:tc>
      </w:tr>
      <w:tr w:rsidR="00B31DCB" w:rsidRPr="008D4A5D" w:rsidTr="00FB3FF9">
        <w:tc>
          <w:tcPr>
            <w:tcW w:w="815" w:type="dxa"/>
            <w:shd w:val="clear" w:color="auto" w:fill="auto"/>
            <w:vAlign w:val="center"/>
          </w:tcPr>
          <w:p w:rsidR="00B31DCB" w:rsidRPr="008D4A5D" w:rsidRDefault="00B31DCB" w:rsidP="005F2C74">
            <w:pPr>
              <w:pStyle w:val="TableText"/>
              <w:jc w:val="center"/>
              <w:rPr>
                <w:b/>
                <w:sz w:val="26"/>
                <w:szCs w:val="26"/>
                <w:lang w:val="en-US" w:eastAsia="en-US"/>
              </w:rPr>
            </w:pPr>
            <w:r w:rsidRPr="008D4A5D">
              <w:rPr>
                <w:b/>
                <w:sz w:val="26"/>
                <w:szCs w:val="26"/>
                <w:lang w:val="en-US" w:eastAsia="en-US"/>
              </w:rPr>
              <w:t>2.1</w:t>
            </w:r>
          </w:p>
        </w:tc>
        <w:tc>
          <w:tcPr>
            <w:tcW w:w="10951" w:type="dxa"/>
            <w:gridSpan w:val="3"/>
            <w:shd w:val="clear" w:color="auto" w:fill="auto"/>
            <w:vAlign w:val="center"/>
          </w:tcPr>
          <w:p w:rsidR="00B31DCB" w:rsidRPr="008D4A5D" w:rsidRDefault="00B31DCB" w:rsidP="005F2C74">
            <w:pPr>
              <w:pStyle w:val="Normal10"/>
              <w:spacing w:before="0"/>
              <w:jc w:val="both"/>
              <w:rPr>
                <w:sz w:val="26"/>
                <w:szCs w:val="26"/>
              </w:rPr>
            </w:pPr>
            <w:r w:rsidRPr="008D4A5D">
              <w:rPr>
                <w:b/>
                <w:sz w:val="26"/>
                <w:szCs w:val="26"/>
              </w:rPr>
              <w:t>Đường bê tông nhựa (BTN), láng nhựa</w:t>
            </w:r>
          </w:p>
        </w:tc>
        <w:tc>
          <w:tcPr>
            <w:tcW w:w="2835" w:type="dxa"/>
            <w:shd w:val="clear" w:color="auto" w:fill="auto"/>
            <w:vAlign w:val="center"/>
          </w:tcPr>
          <w:p w:rsidR="00B31DCB" w:rsidRPr="008D4A5D" w:rsidRDefault="00B31DCB" w:rsidP="005F2C74">
            <w:pPr>
              <w:pStyle w:val="Normal10"/>
              <w:spacing w:before="0"/>
              <w:jc w:val="center"/>
              <w:rPr>
                <w:sz w:val="26"/>
                <w:szCs w:val="26"/>
              </w:rPr>
            </w:pPr>
          </w:p>
        </w:tc>
      </w:tr>
      <w:tr w:rsidR="003E3FD4" w:rsidRPr="008D4A5D" w:rsidTr="001A75B7">
        <w:tc>
          <w:tcPr>
            <w:tcW w:w="815" w:type="dxa"/>
            <w:shd w:val="clear" w:color="auto" w:fill="auto"/>
            <w:vAlign w:val="center"/>
          </w:tcPr>
          <w:p w:rsidR="003E3FD4" w:rsidRPr="008D4A5D" w:rsidRDefault="003E3FD4" w:rsidP="00AD7EDC">
            <w:pPr>
              <w:pStyle w:val="TableText"/>
              <w:jc w:val="center"/>
              <w:rPr>
                <w:sz w:val="26"/>
                <w:szCs w:val="26"/>
                <w:lang w:val="en-US" w:eastAsia="en-US"/>
              </w:rPr>
            </w:pPr>
            <w:r w:rsidRPr="008D4A5D">
              <w:rPr>
                <w:sz w:val="26"/>
                <w:szCs w:val="26"/>
                <w:lang w:val="en-US" w:eastAsia="en-US"/>
              </w:rPr>
              <w:t>2.1.1</w:t>
            </w:r>
          </w:p>
        </w:tc>
        <w:tc>
          <w:tcPr>
            <w:tcW w:w="1561" w:type="dxa"/>
            <w:shd w:val="clear" w:color="auto" w:fill="auto"/>
            <w:vAlign w:val="center"/>
          </w:tcPr>
          <w:p w:rsidR="003E3FD4" w:rsidRPr="008D4A5D" w:rsidRDefault="003E3FD4" w:rsidP="005F2C74">
            <w:pPr>
              <w:pStyle w:val="TableText"/>
              <w:jc w:val="both"/>
              <w:rPr>
                <w:sz w:val="26"/>
                <w:szCs w:val="26"/>
                <w:lang w:val="en-US" w:eastAsia="en-US"/>
              </w:rPr>
            </w:pPr>
            <w:r w:rsidRPr="008D4A5D">
              <w:rPr>
                <w:sz w:val="26"/>
                <w:szCs w:val="26"/>
                <w:lang w:val="en-US" w:eastAsia="en-US"/>
              </w:rPr>
              <w:t xml:space="preserve">Vá ổ gà </w:t>
            </w:r>
            <w:r w:rsidRPr="008D4A5D">
              <w:rPr>
                <w:rFonts w:eastAsia="TimesNewRomanPSMT"/>
                <w:sz w:val="26"/>
                <w:szCs w:val="26"/>
                <w:lang w:val="pt-BR" w:eastAsia="en-US"/>
              </w:rPr>
              <w:t>(gồm cả vá mép mặt đường sứt vỡ)</w:t>
            </w:r>
          </w:p>
        </w:tc>
        <w:tc>
          <w:tcPr>
            <w:tcW w:w="2869" w:type="dxa"/>
            <w:shd w:val="clear" w:color="auto" w:fill="auto"/>
            <w:vAlign w:val="center"/>
          </w:tcPr>
          <w:p w:rsidR="003E3FD4" w:rsidRPr="008D4A5D" w:rsidRDefault="003E3FD4" w:rsidP="001A75B7">
            <w:pPr>
              <w:spacing w:after="120"/>
              <w:jc w:val="both"/>
              <w:rPr>
                <w:rFonts w:ascii="Times New Roman" w:hAnsi="Times New Roman"/>
                <w:sz w:val="26"/>
                <w:szCs w:val="26"/>
              </w:rPr>
            </w:pPr>
            <w:r w:rsidRPr="008D4A5D">
              <w:rPr>
                <w:rFonts w:ascii="Times New Roman" w:hAnsi="Times New Roman"/>
                <w:sz w:val="26"/>
                <w:szCs w:val="26"/>
              </w:rPr>
              <w:t>Vá ổ gà theo quy định tại Mục 5.4.3.3 của TCCS 07:2013/TCĐBVN</w:t>
            </w:r>
            <w:r w:rsidRPr="008D4A5D">
              <w:rPr>
                <w:rFonts w:ascii="Times New Roman" w:eastAsia="TimesNewRomanPSMT" w:hAnsi="Times New Roman"/>
                <w:sz w:val="26"/>
                <w:szCs w:val="26"/>
              </w:rPr>
              <w:t>.</w:t>
            </w:r>
          </w:p>
          <w:p w:rsidR="003E3FD4" w:rsidRPr="008D4A5D" w:rsidRDefault="003E3FD4" w:rsidP="001A75B7">
            <w:pPr>
              <w:pStyle w:val="Normal10"/>
              <w:spacing w:before="0"/>
              <w:jc w:val="both"/>
              <w:rPr>
                <w:sz w:val="26"/>
                <w:szCs w:val="26"/>
              </w:rPr>
            </w:pPr>
          </w:p>
        </w:tc>
        <w:tc>
          <w:tcPr>
            <w:tcW w:w="6521" w:type="dxa"/>
            <w:shd w:val="clear" w:color="auto" w:fill="auto"/>
          </w:tcPr>
          <w:p w:rsidR="003E3FD4" w:rsidRPr="008D4A5D" w:rsidRDefault="00327BF7" w:rsidP="002A443D">
            <w:pPr>
              <w:spacing w:after="120"/>
              <w:rPr>
                <w:rFonts w:ascii="Times New Roman" w:hAnsi="Times New Roman"/>
                <w:sz w:val="26"/>
                <w:szCs w:val="26"/>
              </w:rPr>
            </w:pPr>
            <w:r w:rsidRPr="008D4A5D">
              <w:rPr>
                <w:rFonts w:ascii="Times New Roman" w:hAnsi="Times New Roman"/>
                <w:sz w:val="26"/>
                <w:szCs w:val="26"/>
              </w:rPr>
              <w:t xml:space="preserve">a) </w:t>
            </w:r>
            <w:r w:rsidR="003E3FD4" w:rsidRPr="008D4A5D">
              <w:rPr>
                <w:rFonts w:ascii="Times New Roman" w:hAnsi="Times New Roman"/>
                <w:sz w:val="26"/>
                <w:szCs w:val="26"/>
              </w:rPr>
              <w:t xml:space="preserve">Xử lý kịp thời các vị trí ổ gà ngay từ khi phát </w:t>
            </w:r>
            <w:r w:rsidRPr="008D4A5D">
              <w:rPr>
                <w:rFonts w:ascii="Times New Roman" w:hAnsi="Times New Roman"/>
                <w:sz w:val="26"/>
                <w:szCs w:val="26"/>
              </w:rPr>
              <w:t>hiện.</w:t>
            </w:r>
          </w:p>
          <w:p w:rsidR="003E3FD4" w:rsidRPr="008D4A5D" w:rsidRDefault="00327BF7" w:rsidP="005F2C74">
            <w:pPr>
              <w:spacing w:after="120"/>
              <w:jc w:val="both"/>
              <w:rPr>
                <w:rFonts w:ascii="Times New Roman" w:hAnsi="Times New Roman"/>
                <w:sz w:val="26"/>
                <w:szCs w:val="26"/>
              </w:rPr>
            </w:pPr>
            <w:r w:rsidRPr="008D4A5D">
              <w:rPr>
                <w:rFonts w:ascii="Times New Roman" w:hAnsi="Times New Roman"/>
                <w:sz w:val="26"/>
                <w:szCs w:val="26"/>
              </w:rPr>
              <w:t xml:space="preserve">b) </w:t>
            </w:r>
            <w:r w:rsidR="003E3FD4" w:rsidRPr="008D4A5D">
              <w:rPr>
                <w:rFonts w:ascii="Times New Roman" w:hAnsi="Times New Roman"/>
                <w:sz w:val="26"/>
                <w:szCs w:val="26"/>
              </w:rPr>
              <w:t>Các miếng vá phải cùng cao độ với mặt đường xung quanh với dung sai tối đa + 5 mm;</w:t>
            </w:r>
            <w:r w:rsidR="003622F1" w:rsidRPr="008D4A5D">
              <w:rPr>
                <w:rFonts w:ascii="Times New Roman" w:hAnsi="Times New Roman"/>
                <w:sz w:val="26"/>
                <w:szCs w:val="26"/>
              </w:rPr>
              <w:t xml:space="preserve"> n</w:t>
            </w:r>
            <w:r w:rsidR="003E3FD4" w:rsidRPr="008D4A5D">
              <w:rPr>
                <w:rFonts w:ascii="Times New Roman" w:hAnsi="Times New Roman"/>
                <w:sz w:val="26"/>
                <w:szCs w:val="26"/>
              </w:rPr>
              <w:t>hững miếng vá có diện tích &gt; 0,1 m</w:t>
            </w:r>
            <w:r w:rsidR="003E3FD4" w:rsidRPr="008D4A5D">
              <w:rPr>
                <w:rFonts w:ascii="Times New Roman" w:hAnsi="Times New Roman"/>
                <w:sz w:val="26"/>
                <w:szCs w:val="26"/>
                <w:vertAlign w:val="superscript"/>
              </w:rPr>
              <w:t>2</w:t>
            </w:r>
            <w:r w:rsidR="003E3FD4" w:rsidRPr="008D4A5D">
              <w:rPr>
                <w:rFonts w:ascii="Times New Roman" w:hAnsi="Times New Roman"/>
                <w:sz w:val="26"/>
                <w:szCs w:val="26"/>
              </w:rPr>
              <w:t xml:space="preserve"> </w:t>
            </w:r>
            <w:r w:rsidR="003622F1" w:rsidRPr="008D4A5D">
              <w:rPr>
                <w:rFonts w:ascii="Times New Roman" w:hAnsi="Times New Roman"/>
                <w:sz w:val="26"/>
                <w:szCs w:val="26"/>
              </w:rPr>
              <w:t>được vá theo</w:t>
            </w:r>
            <w:r w:rsidR="003E3FD4" w:rsidRPr="008D4A5D">
              <w:rPr>
                <w:rFonts w:ascii="Times New Roman" w:hAnsi="Times New Roman"/>
                <w:sz w:val="26"/>
                <w:szCs w:val="26"/>
              </w:rPr>
              <w:t xml:space="preserve"> hình chữ nhật, hình vuông; các cạnh miếng </w:t>
            </w:r>
            <w:r w:rsidR="001D734B" w:rsidRPr="008D4A5D">
              <w:rPr>
                <w:rFonts w:ascii="Times New Roman" w:hAnsi="Times New Roman"/>
                <w:sz w:val="26"/>
                <w:szCs w:val="26"/>
              </w:rPr>
              <w:t>vá</w:t>
            </w:r>
            <w:r w:rsidR="003E3FD4" w:rsidRPr="008D4A5D">
              <w:rPr>
                <w:rFonts w:ascii="Times New Roman" w:hAnsi="Times New Roman"/>
                <w:sz w:val="26"/>
                <w:szCs w:val="26"/>
              </w:rPr>
              <w:t xml:space="preserve"> phải song song </w:t>
            </w:r>
            <w:r w:rsidR="001D734B" w:rsidRPr="008D4A5D">
              <w:rPr>
                <w:rFonts w:ascii="Times New Roman" w:hAnsi="Times New Roman"/>
                <w:sz w:val="26"/>
                <w:szCs w:val="26"/>
              </w:rPr>
              <w:t>hoặc</w:t>
            </w:r>
            <w:r w:rsidR="003E3FD4" w:rsidRPr="008D4A5D">
              <w:rPr>
                <w:rFonts w:ascii="Times New Roman" w:hAnsi="Times New Roman"/>
                <w:sz w:val="26"/>
                <w:szCs w:val="26"/>
              </w:rPr>
              <w:t xml:space="preserve"> vuông góc với tim đường. </w:t>
            </w:r>
          </w:p>
          <w:p w:rsidR="003E3FD4" w:rsidRPr="008D4A5D" w:rsidRDefault="007A11CB" w:rsidP="005F2C74">
            <w:pPr>
              <w:spacing w:after="120"/>
              <w:jc w:val="both"/>
              <w:rPr>
                <w:rFonts w:ascii="Times New Roman" w:hAnsi="Times New Roman"/>
                <w:sz w:val="26"/>
                <w:szCs w:val="26"/>
              </w:rPr>
            </w:pPr>
            <w:r w:rsidRPr="008D4A5D">
              <w:rPr>
                <w:rFonts w:ascii="Times New Roman" w:hAnsi="Times New Roman"/>
                <w:sz w:val="26"/>
                <w:szCs w:val="26"/>
              </w:rPr>
              <w:t xml:space="preserve">c) </w:t>
            </w:r>
            <w:r w:rsidR="003E3FD4" w:rsidRPr="008D4A5D">
              <w:rPr>
                <w:rFonts w:ascii="Times New Roman" w:hAnsi="Times New Roman"/>
                <w:sz w:val="26"/>
                <w:szCs w:val="26"/>
              </w:rPr>
              <w:t xml:space="preserve">Các miếng vá được vá bằng các vật liệu quy định trong </w:t>
            </w:r>
            <w:r w:rsidR="003E3FD4" w:rsidRPr="008D4A5D">
              <w:rPr>
                <w:rFonts w:ascii="Times New Roman" w:hAnsi="Times New Roman"/>
                <w:sz w:val="26"/>
                <w:szCs w:val="26"/>
              </w:rPr>
              <w:lastRenderedPageBreak/>
              <w:t xml:space="preserve">các tiêu chuẩn kỹ thuật. Vật liệu vá phải tương đương hoặc tốt hơn so với vật liệu đã được sử dụng cho mặt đường xung quanh (mặt đường bê tông nhựa </w:t>
            </w:r>
            <w:r w:rsidR="001D734B" w:rsidRPr="008D4A5D">
              <w:rPr>
                <w:rFonts w:ascii="Times New Roman" w:hAnsi="Times New Roman"/>
                <w:sz w:val="26"/>
                <w:szCs w:val="26"/>
              </w:rPr>
              <w:t xml:space="preserve">(BTN) </w:t>
            </w:r>
            <w:r w:rsidR="003E3FD4" w:rsidRPr="008D4A5D">
              <w:rPr>
                <w:rFonts w:ascii="Times New Roman" w:hAnsi="Times New Roman"/>
                <w:sz w:val="26"/>
                <w:szCs w:val="26"/>
              </w:rPr>
              <w:t xml:space="preserve">phải được vá bằng BTN nóng, </w:t>
            </w:r>
            <w:r w:rsidR="001D734B" w:rsidRPr="008D4A5D">
              <w:rPr>
                <w:rFonts w:ascii="Times New Roman" w:hAnsi="Times New Roman"/>
                <w:sz w:val="26"/>
                <w:szCs w:val="26"/>
              </w:rPr>
              <w:t xml:space="preserve">hoặc </w:t>
            </w:r>
            <w:r w:rsidR="003E3FD4" w:rsidRPr="008D4A5D">
              <w:rPr>
                <w:rFonts w:ascii="Times New Roman" w:hAnsi="Times New Roman"/>
                <w:sz w:val="26"/>
                <w:szCs w:val="26"/>
              </w:rPr>
              <w:t xml:space="preserve">BTN ấm, </w:t>
            </w:r>
            <w:r w:rsidR="001D734B" w:rsidRPr="008D4A5D">
              <w:rPr>
                <w:rFonts w:ascii="Times New Roman" w:hAnsi="Times New Roman"/>
                <w:sz w:val="26"/>
                <w:szCs w:val="26"/>
              </w:rPr>
              <w:t xml:space="preserve">hoặc </w:t>
            </w:r>
            <w:r w:rsidR="003E3FD4" w:rsidRPr="008D4A5D">
              <w:rPr>
                <w:rFonts w:ascii="Times New Roman" w:hAnsi="Times New Roman"/>
                <w:sz w:val="26"/>
                <w:szCs w:val="26"/>
              </w:rPr>
              <w:t>BTN nguội</w:t>
            </w:r>
            <w:r w:rsidR="001D734B" w:rsidRPr="008D4A5D">
              <w:rPr>
                <w:rFonts w:ascii="Times New Roman" w:hAnsi="Times New Roman"/>
                <w:sz w:val="26"/>
                <w:szCs w:val="26"/>
              </w:rPr>
              <w:t>;</w:t>
            </w:r>
            <w:r w:rsidR="003E3FD4" w:rsidRPr="008D4A5D">
              <w:rPr>
                <w:rFonts w:ascii="Times New Roman" w:hAnsi="Times New Roman"/>
                <w:sz w:val="26"/>
                <w:szCs w:val="26"/>
              </w:rPr>
              <w:t xml:space="preserve"> </w:t>
            </w:r>
            <w:r w:rsidR="001D734B" w:rsidRPr="008D4A5D">
              <w:rPr>
                <w:rFonts w:ascii="Times New Roman" w:hAnsi="Times New Roman"/>
                <w:sz w:val="26"/>
                <w:szCs w:val="26"/>
              </w:rPr>
              <w:t>t</w:t>
            </w:r>
            <w:r w:rsidR="003E3FD4" w:rsidRPr="008D4A5D">
              <w:rPr>
                <w:rFonts w:ascii="Times New Roman" w:hAnsi="Times New Roman"/>
                <w:sz w:val="26"/>
                <w:szCs w:val="26"/>
              </w:rPr>
              <w:t>rên các tuyến đường cấp thấp tại những nơi khó khăn trong việc sản xuất, cung ứng các loại BTN</w:t>
            </w:r>
            <w:r w:rsidR="003C40BD" w:rsidRPr="008D4A5D">
              <w:rPr>
                <w:rFonts w:ascii="Times New Roman" w:hAnsi="Times New Roman"/>
                <w:sz w:val="26"/>
                <w:szCs w:val="26"/>
              </w:rPr>
              <w:t>,</w:t>
            </w:r>
            <w:r w:rsidR="003E3FD4" w:rsidRPr="008D4A5D">
              <w:rPr>
                <w:rFonts w:ascii="Times New Roman" w:hAnsi="Times New Roman"/>
                <w:sz w:val="26"/>
                <w:szCs w:val="26"/>
              </w:rPr>
              <w:t xml:space="preserve"> cho phép sử dụng </w:t>
            </w:r>
            <w:r w:rsidR="00386273" w:rsidRPr="008D4A5D">
              <w:rPr>
                <w:rFonts w:ascii="Times New Roman" w:hAnsi="Times New Roman"/>
                <w:sz w:val="26"/>
                <w:szCs w:val="26"/>
              </w:rPr>
              <w:t xml:space="preserve">vật liệu </w:t>
            </w:r>
            <w:r w:rsidR="003E3FD4" w:rsidRPr="008D4A5D">
              <w:rPr>
                <w:rFonts w:ascii="Times New Roman" w:hAnsi="Times New Roman"/>
                <w:sz w:val="26"/>
                <w:szCs w:val="26"/>
              </w:rPr>
              <w:t>carbonco</w:t>
            </w:r>
            <w:r w:rsidR="0075263E" w:rsidRPr="008D4A5D">
              <w:rPr>
                <w:rFonts w:ascii="Times New Roman" w:hAnsi="Times New Roman"/>
                <w:sz w:val="26"/>
                <w:szCs w:val="26"/>
              </w:rPr>
              <w:t>r</w:t>
            </w:r>
            <w:r w:rsidR="003E3FD4" w:rsidRPr="008D4A5D">
              <w:rPr>
                <w:rFonts w:ascii="Times New Roman" w:hAnsi="Times New Roman"/>
                <w:sz w:val="26"/>
                <w:szCs w:val="26"/>
              </w:rPr>
              <w:t xml:space="preserve"> để vá</w:t>
            </w:r>
            <w:r w:rsidR="001D734B" w:rsidRPr="008D4A5D">
              <w:rPr>
                <w:rFonts w:ascii="Times New Roman" w:hAnsi="Times New Roman"/>
                <w:sz w:val="26"/>
                <w:szCs w:val="26"/>
              </w:rPr>
              <w:t>.</w:t>
            </w:r>
            <w:r w:rsidR="003E3FD4" w:rsidRPr="008D4A5D">
              <w:rPr>
                <w:rFonts w:ascii="Times New Roman" w:hAnsi="Times New Roman"/>
                <w:sz w:val="26"/>
                <w:szCs w:val="26"/>
              </w:rPr>
              <w:t xml:space="preserve"> Mặt đườ</w:t>
            </w:r>
            <w:r w:rsidR="001A71B6" w:rsidRPr="008D4A5D">
              <w:rPr>
                <w:rFonts w:ascii="Times New Roman" w:hAnsi="Times New Roman"/>
                <w:sz w:val="26"/>
                <w:szCs w:val="26"/>
              </w:rPr>
              <w:t xml:space="preserve">ng láng nhựa phải được vá bằng </w:t>
            </w:r>
            <w:r w:rsidR="003E3FD4" w:rsidRPr="008D4A5D">
              <w:rPr>
                <w:rFonts w:ascii="Times New Roman" w:hAnsi="Times New Roman"/>
                <w:sz w:val="26"/>
                <w:szCs w:val="26"/>
              </w:rPr>
              <w:t>láng nhựa, các loại bê tông nhựa, carbonco</w:t>
            </w:r>
            <w:r w:rsidR="0075263E" w:rsidRPr="008D4A5D">
              <w:rPr>
                <w:rFonts w:ascii="Times New Roman" w:hAnsi="Times New Roman"/>
                <w:sz w:val="26"/>
                <w:szCs w:val="26"/>
              </w:rPr>
              <w:t>r</w:t>
            </w:r>
            <w:r w:rsidR="003E3FD4" w:rsidRPr="008D4A5D">
              <w:rPr>
                <w:rFonts w:ascii="Times New Roman" w:hAnsi="Times New Roman"/>
                <w:sz w:val="26"/>
                <w:szCs w:val="26"/>
              </w:rPr>
              <w:t xml:space="preserve">, đá dăm đen). </w:t>
            </w:r>
          </w:p>
          <w:p w:rsidR="003E3FD4" w:rsidRPr="008D4A5D" w:rsidRDefault="005B1DF6" w:rsidP="001D734B">
            <w:pPr>
              <w:spacing w:after="120"/>
              <w:jc w:val="both"/>
              <w:rPr>
                <w:rFonts w:ascii="Times New Roman" w:hAnsi="Times New Roman"/>
                <w:sz w:val="26"/>
                <w:szCs w:val="26"/>
              </w:rPr>
            </w:pPr>
            <w:r w:rsidRPr="008D4A5D">
              <w:rPr>
                <w:rFonts w:ascii="Times New Roman" w:hAnsi="Times New Roman"/>
                <w:sz w:val="26"/>
                <w:szCs w:val="26"/>
              </w:rPr>
              <w:t xml:space="preserve">d) </w:t>
            </w:r>
            <w:r w:rsidR="003E3FD4" w:rsidRPr="008D4A5D">
              <w:rPr>
                <w:rFonts w:ascii="Times New Roman" w:hAnsi="Times New Roman"/>
                <w:sz w:val="26"/>
                <w:szCs w:val="26"/>
              </w:rPr>
              <w:t xml:space="preserve">Mối nối </w:t>
            </w:r>
            <w:r w:rsidR="001D734B" w:rsidRPr="008D4A5D">
              <w:rPr>
                <w:rFonts w:ascii="Times New Roman" w:hAnsi="Times New Roman"/>
                <w:sz w:val="26"/>
                <w:szCs w:val="26"/>
              </w:rPr>
              <w:t xml:space="preserve">giữa miếng vá </w:t>
            </w:r>
            <w:r w:rsidR="003E3FD4" w:rsidRPr="008D4A5D">
              <w:rPr>
                <w:rFonts w:ascii="Times New Roman" w:hAnsi="Times New Roman"/>
                <w:sz w:val="26"/>
                <w:szCs w:val="26"/>
              </w:rPr>
              <w:t xml:space="preserve">với mặt đường xung quanh </w:t>
            </w:r>
            <w:r w:rsidR="001D734B" w:rsidRPr="008D4A5D">
              <w:rPr>
                <w:rFonts w:ascii="Times New Roman" w:hAnsi="Times New Roman"/>
                <w:sz w:val="26"/>
                <w:szCs w:val="26"/>
              </w:rPr>
              <w:t xml:space="preserve">không được để khe hở rộng quá </w:t>
            </w:r>
            <w:r w:rsidR="000D047D" w:rsidRPr="008D4A5D">
              <w:rPr>
                <w:rFonts w:ascii="Times New Roman" w:hAnsi="Times New Roman"/>
                <w:sz w:val="26"/>
                <w:szCs w:val="26"/>
              </w:rPr>
              <w:t>0</w:t>
            </w:r>
            <w:r w:rsidR="003E3FD4" w:rsidRPr="008D4A5D">
              <w:rPr>
                <w:rFonts w:ascii="Times New Roman" w:hAnsi="Times New Roman"/>
                <w:sz w:val="26"/>
                <w:szCs w:val="26"/>
              </w:rPr>
              <w:t>3 mm.</w:t>
            </w:r>
          </w:p>
        </w:tc>
        <w:tc>
          <w:tcPr>
            <w:tcW w:w="2835" w:type="dxa"/>
            <w:shd w:val="clear" w:color="auto" w:fill="auto"/>
          </w:tcPr>
          <w:p w:rsidR="003E3FD4" w:rsidRPr="008D4A5D" w:rsidRDefault="003E3FD4" w:rsidP="00B31DCB">
            <w:pPr>
              <w:spacing w:after="120"/>
              <w:jc w:val="both"/>
              <w:rPr>
                <w:rFonts w:ascii="Times New Roman" w:hAnsi="Times New Roman"/>
                <w:sz w:val="26"/>
                <w:szCs w:val="26"/>
              </w:rPr>
            </w:pPr>
            <w:r w:rsidRPr="008D4A5D">
              <w:rPr>
                <w:rFonts w:ascii="Times New Roman" w:hAnsi="Times New Roman"/>
                <w:sz w:val="26"/>
                <w:szCs w:val="26"/>
              </w:rPr>
              <w:lastRenderedPageBreak/>
              <w:t xml:space="preserve">Thời gian cho phép khắc phục trong vòng </w:t>
            </w:r>
            <w:r w:rsidR="001D2AEB" w:rsidRPr="008D4A5D">
              <w:rPr>
                <w:rFonts w:ascii="Times New Roman" w:hAnsi="Times New Roman"/>
                <w:sz w:val="26"/>
                <w:szCs w:val="26"/>
              </w:rPr>
              <w:t>0</w:t>
            </w:r>
            <w:r w:rsidRPr="008D4A5D">
              <w:rPr>
                <w:rFonts w:ascii="Times New Roman" w:hAnsi="Times New Roman"/>
                <w:sz w:val="26"/>
                <w:szCs w:val="26"/>
              </w:rPr>
              <w:t xml:space="preserve">3 ngày đối với tuyến đường cấp I, II , </w:t>
            </w:r>
            <w:r w:rsidR="001D2AEB" w:rsidRPr="008D4A5D">
              <w:rPr>
                <w:rFonts w:ascii="Times New Roman" w:hAnsi="Times New Roman"/>
                <w:sz w:val="26"/>
                <w:szCs w:val="26"/>
              </w:rPr>
              <w:t>0</w:t>
            </w:r>
            <w:r w:rsidRPr="008D4A5D">
              <w:rPr>
                <w:rFonts w:ascii="Times New Roman" w:hAnsi="Times New Roman"/>
                <w:sz w:val="26"/>
                <w:szCs w:val="26"/>
              </w:rPr>
              <w:t>5 ngày đ</w:t>
            </w:r>
            <w:r w:rsidR="00814818" w:rsidRPr="008D4A5D">
              <w:rPr>
                <w:rFonts w:ascii="Times New Roman" w:hAnsi="Times New Roman"/>
                <w:sz w:val="26"/>
                <w:szCs w:val="26"/>
              </w:rPr>
              <w:t>ối với các tuyến đường cấp III -</w:t>
            </w:r>
            <w:r w:rsidRPr="008D4A5D">
              <w:rPr>
                <w:rFonts w:ascii="Times New Roman" w:hAnsi="Times New Roman"/>
                <w:sz w:val="26"/>
                <w:szCs w:val="26"/>
              </w:rPr>
              <w:t xml:space="preserve"> VI kể từ khi xuất hiện. </w:t>
            </w:r>
          </w:p>
          <w:p w:rsidR="003E3FD4" w:rsidRPr="008D4A5D" w:rsidRDefault="003E3FD4" w:rsidP="00B31DCB">
            <w:pPr>
              <w:spacing w:after="120"/>
              <w:jc w:val="both"/>
              <w:rPr>
                <w:rFonts w:ascii="Times New Roman" w:hAnsi="Times New Roman"/>
                <w:sz w:val="26"/>
                <w:szCs w:val="26"/>
              </w:rPr>
            </w:pPr>
          </w:p>
          <w:p w:rsidR="003E3FD4" w:rsidRPr="008D4A5D" w:rsidRDefault="003E3FD4" w:rsidP="00B31DCB">
            <w:pPr>
              <w:pStyle w:val="Normal10"/>
              <w:spacing w:before="0"/>
              <w:jc w:val="both"/>
              <w:rPr>
                <w:sz w:val="26"/>
                <w:szCs w:val="26"/>
              </w:rPr>
            </w:pPr>
          </w:p>
        </w:tc>
      </w:tr>
      <w:tr w:rsidR="003E3FD4" w:rsidRPr="008D4A5D" w:rsidTr="001A75B7">
        <w:tc>
          <w:tcPr>
            <w:tcW w:w="815" w:type="dxa"/>
            <w:shd w:val="clear" w:color="auto" w:fill="auto"/>
            <w:vAlign w:val="center"/>
          </w:tcPr>
          <w:p w:rsidR="003E3FD4" w:rsidRPr="008D4A5D" w:rsidRDefault="003E3FD4" w:rsidP="00AD7EDC">
            <w:pPr>
              <w:pStyle w:val="TableText"/>
              <w:jc w:val="center"/>
              <w:rPr>
                <w:sz w:val="26"/>
                <w:szCs w:val="26"/>
                <w:lang w:val="en-US" w:eastAsia="en-US"/>
              </w:rPr>
            </w:pPr>
            <w:r w:rsidRPr="008D4A5D">
              <w:rPr>
                <w:sz w:val="26"/>
                <w:szCs w:val="26"/>
                <w:lang w:val="en-US" w:eastAsia="en-US"/>
              </w:rPr>
              <w:lastRenderedPageBreak/>
              <w:t>2.1.2</w:t>
            </w:r>
          </w:p>
        </w:tc>
        <w:tc>
          <w:tcPr>
            <w:tcW w:w="1561" w:type="dxa"/>
            <w:shd w:val="clear" w:color="auto" w:fill="auto"/>
            <w:vAlign w:val="center"/>
          </w:tcPr>
          <w:p w:rsidR="003E3FD4" w:rsidRPr="008D4A5D" w:rsidRDefault="003E3FD4" w:rsidP="005F2C74">
            <w:pPr>
              <w:pStyle w:val="TableText"/>
              <w:jc w:val="both"/>
              <w:rPr>
                <w:sz w:val="26"/>
                <w:szCs w:val="26"/>
                <w:lang w:val="en-US" w:eastAsia="en-US"/>
              </w:rPr>
            </w:pPr>
            <w:r w:rsidRPr="008D4A5D">
              <w:rPr>
                <w:rFonts w:eastAsia="TimesNewRomanPSMT"/>
                <w:sz w:val="26"/>
                <w:szCs w:val="26"/>
                <w:lang w:val="pt-BR" w:eastAsia="en-US"/>
              </w:rPr>
              <w:t>Vết nứt dọc, nứt ngang đơn lẻ</w:t>
            </w:r>
          </w:p>
        </w:tc>
        <w:tc>
          <w:tcPr>
            <w:tcW w:w="2869" w:type="dxa"/>
            <w:shd w:val="clear" w:color="auto" w:fill="auto"/>
            <w:vAlign w:val="center"/>
          </w:tcPr>
          <w:p w:rsidR="003E3FD4" w:rsidRPr="008D4A5D" w:rsidRDefault="003E3FD4" w:rsidP="001A75B7">
            <w:pPr>
              <w:spacing w:after="120"/>
              <w:jc w:val="both"/>
              <w:rPr>
                <w:rFonts w:ascii="Times New Roman" w:hAnsi="Times New Roman"/>
                <w:sz w:val="26"/>
                <w:szCs w:val="26"/>
              </w:rPr>
            </w:pPr>
            <w:r w:rsidRPr="008D4A5D">
              <w:rPr>
                <w:rFonts w:ascii="Times New Roman" w:hAnsi="Times New Roman"/>
                <w:sz w:val="26"/>
                <w:szCs w:val="26"/>
              </w:rPr>
              <w:t>Xử lý theo quy định tại Mục 5.4.3.5 của TCCS 07:2013/TCĐBVN</w:t>
            </w:r>
            <w:r w:rsidRPr="008D4A5D">
              <w:rPr>
                <w:rFonts w:ascii="Times New Roman" w:eastAsia="TimesNewRomanPSMT" w:hAnsi="Times New Roman"/>
                <w:sz w:val="26"/>
                <w:szCs w:val="26"/>
              </w:rPr>
              <w:t>.</w:t>
            </w:r>
          </w:p>
          <w:p w:rsidR="003E3FD4" w:rsidRPr="008D4A5D" w:rsidRDefault="003E3FD4" w:rsidP="001A75B7">
            <w:pPr>
              <w:pStyle w:val="Normal10"/>
              <w:spacing w:before="0"/>
              <w:jc w:val="both"/>
              <w:rPr>
                <w:sz w:val="26"/>
                <w:szCs w:val="26"/>
              </w:rPr>
            </w:pPr>
          </w:p>
        </w:tc>
        <w:tc>
          <w:tcPr>
            <w:tcW w:w="6521" w:type="dxa"/>
            <w:shd w:val="clear" w:color="auto" w:fill="auto"/>
          </w:tcPr>
          <w:p w:rsidR="003E3FD4" w:rsidRPr="008D4A5D" w:rsidRDefault="003E3FD4" w:rsidP="005F2C74">
            <w:pPr>
              <w:pStyle w:val="Normal10"/>
              <w:spacing w:before="0"/>
              <w:jc w:val="both"/>
              <w:rPr>
                <w:sz w:val="26"/>
                <w:szCs w:val="26"/>
                <w:lang w:val="en-US"/>
              </w:rPr>
            </w:pPr>
            <w:r w:rsidRPr="008D4A5D">
              <w:rPr>
                <w:sz w:val="26"/>
                <w:szCs w:val="26"/>
                <w:lang w:val="en-US"/>
              </w:rPr>
              <w:t xml:space="preserve">Trên mặt đường không có vết </w:t>
            </w:r>
            <w:r w:rsidR="00CF7173" w:rsidRPr="008D4A5D">
              <w:rPr>
                <w:sz w:val="26"/>
                <w:szCs w:val="26"/>
                <w:lang w:val="en-US"/>
              </w:rPr>
              <w:t xml:space="preserve">nứt </w:t>
            </w:r>
            <w:r w:rsidRPr="008D4A5D">
              <w:rPr>
                <w:sz w:val="26"/>
                <w:szCs w:val="26"/>
                <w:lang w:val="en-US"/>
              </w:rPr>
              <w:t xml:space="preserve">có độ rộng trên </w:t>
            </w:r>
            <w:r w:rsidR="000D047D" w:rsidRPr="008D4A5D">
              <w:rPr>
                <w:sz w:val="26"/>
                <w:szCs w:val="26"/>
                <w:lang w:val="en-US"/>
              </w:rPr>
              <w:t>0</w:t>
            </w:r>
            <w:r w:rsidRPr="008D4A5D">
              <w:rPr>
                <w:sz w:val="26"/>
                <w:szCs w:val="26"/>
                <w:lang w:val="en-US"/>
              </w:rPr>
              <w:t>5 mm.</w:t>
            </w:r>
          </w:p>
        </w:tc>
        <w:tc>
          <w:tcPr>
            <w:tcW w:w="2835" w:type="dxa"/>
            <w:shd w:val="clear" w:color="auto" w:fill="auto"/>
            <w:vAlign w:val="center"/>
          </w:tcPr>
          <w:p w:rsidR="003E3FD4" w:rsidRPr="008D4A5D" w:rsidRDefault="003E3FD4" w:rsidP="005F2C74">
            <w:pPr>
              <w:pStyle w:val="Normal10"/>
              <w:spacing w:before="0"/>
              <w:jc w:val="both"/>
              <w:rPr>
                <w:sz w:val="26"/>
                <w:szCs w:val="26"/>
              </w:rPr>
            </w:pPr>
            <w:r w:rsidRPr="008D4A5D">
              <w:rPr>
                <w:sz w:val="26"/>
                <w:szCs w:val="26"/>
                <w:lang w:val="en-US"/>
              </w:rPr>
              <w:t xml:space="preserve">Khi xuất hiện vết nứt loại này thì thời gian cho phép sửa chữa trong vòng </w:t>
            </w:r>
            <w:r w:rsidR="001D2AEB" w:rsidRPr="008D4A5D">
              <w:rPr>
                <w:sz w:val="26"/>
                <w:szCs w:val="26"/>
                <w:lang w:val="en-US"/>
              </w:rPr>
              <w:t>0</w:t>
            </w:r>
            <w:r w:rsidRPr="008D4A5D">
              <w:rPr>
                <w:sz w:val="26"/>
                <w:szCs w:val="26"/>
                <w:lang w:val="en-US"/>
              </w:rPr>
              <w:t>7 ngày đối với mùa mưa, 14 ngày đối với mùa khô</w:t>
            </w:r>
            <w:r w:rsidR="0002278F" w:rsidRPr="008D4A5D">
              <w:rPr>
                <w:sz w:val="26"/>
                <w:szCs w:val="26"/>
                <w:lang w:val="en-US"/>
              </w:rPr>
              <w:t>.</w:t>
            </w:r>
          </w:p>
        </w:tc>
      </w:tr>
      <w:tr w:rsidR="003E3FD4" w:rsidRPr="008D4A5D" w:rsidTr="001A75B7">
        <w:tc>
          <w:tcPr>
            <w:tcW w:w="815" w:type="dxa"/>
            <w:shd w:val="clear" w:color="auto" w:fill="auto"/>
            <w:vAlign w:val="center"/>
          </w:tcPr>
          <w:p w:rsidR="003E3FD4" w:rsidRPr="008D4A5D" w:rsidRDefault="003E3FD4" w:rsidP="00AD7EDC">
            <w:pPr>
              <w:pStyle w:val="TableText"/>
              <w:jc w:val="center"/>
              <w:rPr>
                <w:sz w:val="26"/>
                <w:szCs w:val="26"/>
                <w:lang w:val="en-US" w:eastAsia="en-US"/>
              </w:rPr>
            </w:pPr>
            <w:r w:rsidRPr="008D4A5D">
              <w:rPr>
                <w:sz w:val="26"/>
                <w:szCs w:val="26"/>
                <w:lang w:val="en-US" w:eastAsia="en-US"/>
              </w:rPr>
              <w:t>2.1.3</w:t>
            </w:r>
          </w:p>
        </w:tc>
        <w:tc>
          <w:tcPr>
            <w:tcW w:w="1561" w:type="dxa"/>
            <w:shd w:val="clear" w:color="auto" w:fill="auto"/>
            <w:vAlign w:val="center"/>
          </w:tcPr>
          <w:p w:rsidR="003E3FD4" w:rsidRPr="008D4A5D" w:rsidRDefault="003E3FD4" w:rsidP="005F2C74">
            <w:pPr>
              <w:pStyle w:val="TableText"/>
              <w:jc w:val="both"/>
              <w:rPr>
                <w:sz w:val="26"/>
                <w:szCs w:val="26"/>
                <w:lang w:val="en-US" w:eastAsia="en-US"/>
              </w:rPr>
            </w:pPr>
            <w:r w:rsidRPr="008D4A5D">
              <w:rPr>
                <w:rFonts w:eastAsia="TimesNewRomanPSMT"/>
                <w:sz w:val="26"/>
                <w:szCs w:val="26"/>
                <w:lang w:val="en-US" w:eastAsia="en-US"/>
              </w:rPr>
              <w:t>Xử lý nứt mai rùa và các dạng nứt dày đặc khác.</w:t>
            </w:r>
          </w:p>
        </w:tc>
        <w:tc>
          <w:tcPr>
            <w:tcW w:w="2869" w:type="dxa"/>
            <w:shd w:val="clear" w:color="auto" w:fill="auto"/>
            <w:vAlign w:val="center"/>
          </w:tcPr>
          <w:p w:rsidR="003E3FD4" w:rsidRPr="008D4A5D" w:rsidRDefault="003E3FD4" w:rsidP="001A75B7">
            <w:pPr>
              <w:spacing w:after="120"/>
              <w:jc w:val="both"/>
              <w:rPr>
                <w:rFonts w:ascii="Times New Roman" w:hAnsi="Times New Roman"/>
                <w:sz w:val="26"/>
                <w:szCs w:val="26"/>
              </w:rPr>
            </w:pPr>
            <w:r w:rsidRPr="008D4A5D">
              <w:rPr>
                <w:rFonts w:ascii="Times New Roman" w:hAnsi="Times New Roman"/>
                <w:sz w:val="26"/>
                <w:szCs w:val="26"/>
              </w:rPr>
              <w:t>Xử lý theo quy định tại Mục 5.4.3.4 của TCCS 07:2013/TCĐBVN</w:t>
            </w:r>
            <w:r w:rsidRPr="008D4A5D">
              <w:rPr>
                <w:rFonts w:ascii="Times New Roman" w:eastAsia="TimesNewRomanPSMT" w:hAnsi="Times New Roman"/>
                <w:sz w:val="26"/>
                <w:szCs w:val="26"/>
              </w:rPr>
              <w:t>.</w:t>
            </w:r>
          </w:p>
          <w:p w:rsidR="003E3FD4" w:rsidRPr="008D4A5D" w:rsidRDefault="003E3FD4" w:rsidP="001A75B7">
            <w:pPr>
              <w:pStyle w:val="Normal10"/>
              <w:spacing w:before="0"/>
              <w:jc w:val="both"/>
              <w:rPr>
                <w:sz w:val="26"/>
                <w:szCs w:val="26"/>
              </w:rPr>
            </w:pPr>
            <w:r w:rsidRPr="008D4A5D">
              <w:rPr>
                <w:rFonts w:eastAsia="TimesNewRomanPSMT"/>
                <w:sz w:val="26"/>
                <w:szCs w:val="26"/>
              </w:rPr>
              <w:t xml:space="preserve">Khi mặt đường xuất hiện các vết nứt, bong tróc phải xử lý ngay bằng cách láng nhựa nóng hoặc nhũ tương a xít hoặc bằng các vật liệu khác phù hợp đảm bảo </w:t>
            </w:r>
            <w:r w:rsidRPr="008D4A5D">
              <w:rPr>
                <w:rFonts w:eastAsia="TimesNewRomanPSMT"/>
                <w:sz w:val="26"/>
                <w:szCs w:val="26"/>
              </w:rPr>
              <w:lastRenderedPageBreak/>
              <w:t>ngăn không cho nước ngấm xuống lớp dưới và đảm bảo mặt đường êm thuận. Trình tự thực hiện theo Tiêu chuẩn thi công mặt đường láng nhựa nóng TCVN 8863:2011 hoặc láng nhựa nhũ tương nhựa đường a xít TCVN 9505:2012 tương ứng.</w:t>
            </w:r>
          </w:p>
        </w:tc>
        <w:tc>
          <w:tcPr>
            <w:tcW w:w="6521" w:type="dxa"/>
            <w:shd w:val="clear" w:color="auto" w:fill="auto"/>
          </w:tcPr>
          <w:p w:rsidR="003E3FD4" w:rsidRPr="008D4A5D" w:rsidRDefault="003E3FD4" w:rsidP="005F2C74">
            <w:pPr>
              <w:pStyle w:val="Normal10"/>
              <w:spacing w:before="0"/>
              <w:jc w:val="both"/>
              <w:rPr>
                <w:rFonts w:eastAsia="TimesNewRomanPSMT"/>
                <w:sz w:val="26"/>
                <w:szCs w:val="26"/>
              </w:rPr>
            </w:pPr>
            <w:r w:rsidRPr="008D4A5D">
              <w:rPr>
                <w:rFonts w:eastAsia="TimesNewRomanPSMT"/>
                <w:sz w:val="26"/>
                <w:szCs w:val="26"/>
              </w:rPr>
              <w:lastRenderedPageBreak/>
              <w:t>Diện tích mặt bị nứt không được vượt quá 10% diện tích mặt đường tính cho 50</w:t>
            </w:r>
            <w:r w:rsidR="000D047D" w:rsidRPr="008D4A5D">
              <w:rPr>
                <w:rFonts w:eastAsia="TimesNewRomanPSMT"/>
                <w:sz w:val="26"/>
                <w:szCs w:val="26"/>
              </w:rPr>
              <w:t xml:space="preserve"> </w:t>
            </w:r>
            <w:r w:rsidRPr="008D4A5D">
              <w:rPr>
                <w:rFonts w:eastAsia="TimesNewRomanPSMT"/>
                <w:sz w:val="26"/>
                <w:szCs w:val="26"/>
              </w:rPr>
              <w:t>m dài đường bất kỳ.</w:t>
            </w:r>
          </w:p>
          <w:p w:rsidR="003E3FD4" w:rsidRPr="008D4A5D" w:rsidRDefault="003E3FD4" w:rsidP="005F2C74">
            <w:pPr>
              <w:pStyle w:val="Normal10"/>
              <w:spacing w:before="0"/>
              <w:jc w:val="both"/>
              <w:rPr>
                <w:sz w:val="26"/>
                <w:szCs w:val="26"/>
              </w:rPr>
            </w:pPr>
          </w:p>
        </w:tc>
        <w:tc>
          <w:tcPr>
            <w:tcW w:w="2835" w:type="dxa"/>
            <w:shd w:val="clear" w:color="auto" w:fill="auto"/>
          </w:tcPr>
          <w:p w:rsidR="003E3FD4" w:rsidRPr="008D4A5D" w:rsidRDefault="003E3FD4" w:rsidP="00B31DCB">
            <w:pPr>
              <w:pStyle w:val="Normal10"/>
              <w:spacing w:before="0"/>
              <w:jc w:val="both"/>
              <w:rPr>
                <w:sz w:val="26"/>
                <w:szCs w:val="26"/>
              </w:rPr>
            </w:pPr>
            <w:r w:rsidRPr="008D4A5D">
              <w:rPr>
                <w:sz w:val="26"/>
                <w:szCs w:val="26"/>
                <w:lang w:val="en-US"/>
              </w:rPr>
              <w:t>Khi xuất hiện vết nứt loại này</w:t>
            </w:r>
            <w:r w:rsidR="00B31DCB" w:rsidRPr="008D4A5D">
              <w:rPr>
                <w:sz w:val="26"/>
                <w:szCs w:val="26"/>
                <w:lang w:val="en-US"/>
              </w:rPr>
              <w:t xml:space="preserve">, </w:t>
            </w:r>
            <w:r w:rsidRPr="008D4A5D">
              <w:rPr>
                <w:sz w:val="26"/>
                <w:szCs w:val="26"/>
                <w:lang w:val="en-US"/>
              </w:rPr>
              <w:t xml:space="preserve">thời gian cho phép sửa chữa trong vòng </w:t>
            </w:r>
            <w:r w:rsidR="001D2AEB" w:rsidRPr="008D4A5D">
              <w:rPr>
                <w:sz w:val="26"/>
                <w:szCs w:val="26"/>
                <w:lang w:val="en-US"/>
              </w:rPr>
              <w:t>0</w:t>
            </w:r>
            <w:r w:rsidRPr="008D4A5D">
              <w:rPr>
                <w:sz w:val="26"/>
                <w:szCs w:val="26"/>
                <w:lang w:val="en-US"/>
              </w:rPr>
              <w:t>7 ngày đối với mùa mưa, 14 ngày đối với mùa khô</w:t>
            </w:r>
            <w:r w:rsidR="0002278F" w:rsidRPr="008D4A5D">
              <w:rPr>
                <w:sz w:val="26"/>
                <w:szCs w:val="26"/>
                <w:lang w:val="en-US"/>
              </w:rPr>
              <w:t>.</w:t>
            </w:r>
          </w:p>
        </w:tc>
      </w:tr>
      <w:tr w:rsidR="003E3FD4" w:rsidRPr="008D4A5D" w:rsidTr="001A75B7">
        <w:tc>
          <w:tcPr>
            <w:tcW w:w="815" w:type="dxa"/>
            <w:shd w:val="clear" w:color="auto" w:fill="auto"/>
            <w:vAlign w:val="center"/>
          </w:tcPr>
          <w:p w:rsidR="003E3FD4" w:rsidRPr="008D4A5D" w:rsidRDefault="003E3FD4" w:rsidP="00AD7EDC">
            <w:pPr>
              <w:pStyle w:val="TableText"/>
              <w:jc w:val="center"/>
              <w:rPr>
                <w:sz w:val="26"/>
                <w:szCs w:val="26"/>
                <w:lang w:val="en-US" w:eastAsia="en-US"/>
              </w:rPr>
            </w:pPr>
            <w:r w:rsidRPr="008D4A5D">
              <w:rPr>
                <w:sz w:val="26"/>
                <w:szCs w:val="26"/>
                <w:lang w:val="en-US" w:eastAsia="en-US"/>
              </w:rPr>
              <w:lastRenderedPageBreak/>
              <w:t>2.1.4</w:t>
            </w:r>
          </w:p>
        </w:tc>
        <w:tc>
          <w:tcPr>
            <w:tcW w:w="1561" w:type="dxa"/>
            <w:shd w:val="clear" w:color="auto" w:fill="auto"/>
            <w:vAlign w:val="center"/>
          </w:tcPr>
          <w:p w:rsidR="003E3FD4" w:rsidRPr="008D4A5D" w:rsidRDefault="003E3FD4" w:rsidP="00734CD7">
            <w:pPr>
              <w:autoSpaceDE w:val="0"/>
              <w:autoSpaceDN w:val="0"/>
              <w:adjustRightInd w:val="0"/>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rPr>
              <w:t>Xử lý lún lõm, đẩy trồi, dồn nhựa, lún vệt bánh xe, bong bật và bong tróc</w:t>
            </w:r>
          </w:p>
        </w:tc>
        <w:tc>
          <w:tcPr>
            <w:tcW w:w="2869" w:type="dxa"/>
            <w:shd w:val="clear" w:color="auto" w:fill="auto"/>
            <w:vAlign w:val="center"/>
          </w:tcPr>
          <w:p w:rsidR="003E3FD4" w:rsidRPr="008D4A5D" w:rsidRDefault="003E3FD4" w:rsidP="001A75B7">
            <w:pPr>
              <w:autoSpaceDE w:val="0"/>
              <w:autoSpaceDN w:val="0"/>
              <w:adjustRightInd w:val="0"/>
              <w:spacing w:after="120"/>
              <w:jc w:val="both"/>
              <w:rPr>
                <w:rFonts w:ascii="Times New Roman" w:eastAsia="TimesNewRomanPSMT" w:hAnsi="Times New Roman"/>
                <w:sz w:val="26"/>
                <w:szCs w:val="26"/>
              </w:rPr>
            </w:pPr>
            <w:r w:rsidRPr="008D4A5D">
              <w:rPr>
                <w:rFonts w:ascii="Times New Roman" w:hAnsi="Times New Roman"/>
                <w:sz w:val="26"/>
                <w:szCs w:val="26"/>
              </w:rPr>
              <w:t>Xử lý theo quy định tại Mục 5.4.3.6, 5.4.3.7, 5.4.3.8 của TCCS 07:2013/TCĐBVN.</w:t>
            </w:r>
          </w:p>
          <w:p w:rsidR="003E3FD4" w:rsidRPr="008D4A5D" w:rsidRDefault="003E3FD4" w:rsidP="001A75B7">
            <w:pPr>
              <w:autoSpaceDE w:val="0"/>
              <w:autoSpaceDN w:val="0"/>
              <w:adjustRightInd w:val="0"/>
              <w:spacing w:after="120"/>
              <w:jc w:val="both"/>
              <w:rPr>
                <w:rFonts w:ascii="Times New Roman" w:eastAsia="TimesNewRomanPSMT" w:hAnsi="Times New Roman"/>
                <w:strike/>
                <w:sz w:val="26"/>
                <w:szCs w:val="26"/>
              </w:rPr>
            </w:pPr>
          </w:p>
        </w:tc>
        <w:tc>
          <w:tcPr>
            <w:tcW w:w="6521" w:type="dxa"/>
            <w:shd w:val="clear" w:color="auto" w:fill="auto"/>
          </w:tcPr>
          <w:p w:rsidR="003E3FD4" w:rsidRPr="008D4A5D" w:rsidRDefault="0013781D" w:rsidP="005F2C74">
            <w:pPr>
              <w:autoSpaceDE w:val="0"/>
              <w:autoSpaceDN w:val="0"/>
              <w:adjustRightInd w:val="0"/>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rPr>
              <w:t xml:space="preserve">a) </w:t>
            </w:r>
            <w:r w:rsidR="001D734B" w:rsidRPr="008D4A5D">
              <w:rPr>
                <w:rFonts w:ascii="Times New Roman" w:eastAsia="TimesNewRomanPSMT" w:hAnsi="Times New Roman"/>
                <w:sz w:val="26"/>
                <w:szCs w:val="26"/>
              </w:rPr>
              <w:t>K</w:t>
            </w:r>
            <w:r w:rsidR="003E3FD4" w:rsidRPr="008D4A5D">
              <w:rPr>
                <w:rFonts w:ascii="Times New Roman" w:eastAsia="TimesNewRomanPSMT" w:hAnsi="Times New Roman"/>
                <w:sz w:val="26"/>
                <w:szCs w:val="26"/>
              </w:rPr>
              <w:t>hông để tình trạng lún lõm quá 25 mm đối với đường bê tông nhựa, không quá 50 mm đối với đường láng nhựa.</w:t>
            </w:r>
          </w:p>
          <w:p w:rsidR="003E3FD4" w:rsidRPr="008D4A5D" w:rsidRDefault="0013781D" w:rsidP="005F2C74">
            <w:pPr>
              <w:autoSpaceDE w:val="0"/>
              <w:autoSpaceDN w:val="0"/>
              <w:adjustRightInd w:val="0"/>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rPr>
              <w:t xml:space="preserve">b) </w:t>
            </w:r>
            <w:r w:rsidR="003E3FD4" w:rsidRPr="008D4A5D">
              <w:rPr>
                <w:rFonts w:ascii="Times New Roman" w:eastAsia="TimesNewRomanPSMT" w:hAnsi="Times New Roman"/>
                <w:sz w:val="26"/>
                <w:szCs w:val="26"/>
              </w:rPr>
              <w:t>Các hư hỏng đẩy trồi, dồn nhựa không được hư hỏng mức độ M trở lên theo TCCS</w:t>
            </w:r>
            <w:r w:rsidRPr="008D4A5D">
              <w:rPr>
                <w:rFonts w:ascii="Times New Roman" w:eastAsia="TimesNewRomanPSMT" w:hAnsi="Times New Roman"/>
                <w:sz w:val="26"/>
                <w:szCs w:val="26"/>
              </w:rPr>
              <w:t xml:space="preserve"> </w:t>
            </w:r>
            <w:r w:rsidR="0068434B" w:rsidRPr="008D4A5D">
              <w:rPr>
                <w:rFonts w:ascii="Times New Roman" w:eastAsia="TimesNewRomanPSMT" w:hAnsi="Times New Roman"/>
                <w:sz w:val="26"/>
                <w:szCs w:val="26"/>
              </w:rPr>
              <w:t>07:2013/</w:t>
            </w:r>
            <w:r w:rsidR="003E3FD4" w:rsidRPr="008D4A5D">
              <w:rPr>
                <w:rFonts w:ascii="Times New Roman" w:eastAsia="TimesNewRomanPSMT" w:hAnsi="Times New Roman"/>
                <w:sz w:val="26"/>
                <w:szCs w:val="26"/>
              </w:rPr>
              <w:t xml:space="preserve">TCĐBVN. </w:t>
            </w:r>
          </w:p>
          <w:p w:rsidR="003E3FD4" w:rsidRPr="008D4A5D" w:rsidRDefault="0013781D" w:rsidP="005F2C74">
            <w:pPr>
              <w:spacing w:after="120"/>
              <w:jc w:val="both"/>
              <w:rPr>
                <w:rFonts w:ascii="Times New Roman" w:hAnsi="Times New Roman"/>
                <w:sz w:val="26"/>
                <w:szCs w:val="26"/>
              </w:rPr>
            </w:pPr>
            <w:r w:rsidRPr="008D4A5D">
              <w:rPr>
                <w:rFonts w:ascii="Times New Roman" w:hAnsi="Times New Roman"/>
                <w:sz w:val="26"/>
                <w:szCs w:val="26"/>
              </w:rPr>
              <w:t xml:space="preserve">c) </w:t>
            </w:r>
            <w:r w:rsidR="003E3FD4" w:rsidRPr="008D4A5D">
              <w:rPr>
                <w:rFonts w:ascii="Times New Roman" w:hAnsi="Times New Roman"/>
                <w:sz w:val="26"/>
                <w:szCs w:val="26"/>
              </w:rPr>
              <w:t>Vật liệu vá và các nội dung khác như đối với công tác vá ổ gà tại Mục 2.1.1.</w:t>
            </w:r>
          </w:p>
        </w:tc>
        <w:tc>
          <w:tcPr>
            <w:tcW w:w="2835" w:type="dxa"/>
            <w:shd w:val="clear" w:color="auto" w:fill="auto"/>
            <w:vAlign w:val="center"/>
          </w:tcPr>
          <w:p w:rsidR="003E3FD4" w:rsidRPr="008D4A5D" w:rsidRDefault="003E3FD4" w:rsidP="003C28F3">
            <w:pPr>
              <w:autoSpaceDE w:val="0"/>
              <w:autoSpaceDN w:val="0"/>
              <w:adjustRightInd w:val="0"/>
              <w:spacing w:after="120"/>
              <w:jc w:val="both"/>
              <w:rPr>
                <w:rFonts w:ascii="Times New Roman" w:eastAsia="TimesNewRomanPSMT" w:hAnsi="Times New Roman"/>
                <w:strike/>
                <w:sz w:val="26"/>
                <w:szCs w:val="26"/>
                <w:lang w:val="pt-BR"/>
              </w:rPr>
            </w:pPr>
            <w:r w:rsidRPr="008D4A5D">
              <w:rPr>
                <w:rFonts w:ascii="Times New Roman" w:eastAsia="TimesNewRomanPSMT" w:hAnsi="Times New Roman"/>
                <w:sz w:val="26"/>
                <w:szCs w:val="26"/>
              </w:rPr>
              <w:t>Các chỗ lún lõm vượt quá mức giới hạn phải được loại bỏ không quá 10 ngày (không tính các ngày trời mưa, mặt đường ẩm ướt không thi công được).</w:t>
            </w:r>
          </w:p>
        </w:tc>
      </w:tr>
      <w:tr w:rsidR="003E3FD4" w:rsidRPr="008D4A5D" w:rsidTr="001A75B7">
        <w:tc>
          <w:tcPr>
            <w:tcW w:w="815" w:type="dxa"/>
            <w:shd w:val="clear" w:color="auto" w:fill="auto"/>
            <w:vAlign w:val="center"/>
          </w:tcPr>
          <w:p w:rsidR="003E3FD4" w:rsidRPr="008D4A5D" w:rsidRDefault="003E3FD4" w:rsidP="00AD7EDC">
            <w:pPr>
              <w:pStyle w:val="TableText"/>
              <w:jc w:val="center"/>
              <w:rPr>
                <w:sz w:val="26"/>
                <w:szCs w:val="26"/>
                <w:lang w:val="en-US" w:eastAsia="en-US"/>
              </w:rPr>
            </w:pPr>
            <w:r w:rsidRPr="008D4A5D">
              <w:rPr>
                <w:sz w:val="26"/>
                <w:szCs w:val="26"/>
                <w:lang w:val="en-US" w:eastAsia="en-US"/>
              </w:rPr>
              <w:t>2.1.5</w:t>
            </w:r>
          </w:p>
        </w:tc>
        <w:tc>
          <w:tcPr>
            <w:tcW w:w="1561" w:type="dxa"/>
            <w:shd w:val="clear" w:color="auto" w:fill="auto"/>
            <w:vAlign w:val="center"/>
          </w:tcPr>
          <w:p w:rsidR="003E3FD4" w:rsidRPr="008D4A5D" w:rsidRDefault="003E3FD4" w:rsidP="00FD5E30">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Sình lún</w:t>
            </w:r>
          </w:p>
        </w:tc>
        <w:tc>
          <w:tcPr>
            <w:tcW w:w="2869" w:type="dxa"/>
            <w:shd w:val="clear" w:color="auto" w:fill="auto"/>
            <w:vAlign w:val="center"/>
          </w:tcPr>
          <w:p w:rsidR="003E3FD4" w:rsidRPr="008D4A5D" w:rsidRDefault="003E3FD4" w:rsidP="001A75B7">
            <w:pPr>
              <w:autoSpaceDE w:val="0"/>
              <w:autoSpaceDN w:val="0"/>
              <w:adjustRightInd w:val="0"/>
              <w:spacing w:after="120"/>
              <w:jc w:val="both"/>
              <w:rPr>
                <w:rFonts w:ascii="Times New Roman" w:eastAsia="TimesNewRomanPSMT" w:hAnsi="Times New Roman"/>
                <w:sz w:val="26"/>
                <w:szCs w:val="26"/>
              </w:rPr>
            </w:pPr>
            <w:r w:rsidRPr="008D4A5D">
              <w:rPr>
                <w:rFonts w:ascii="Times New Roman" w:hAnsi="Times New Roman"/>
                <w:sz w:val="26"/>
                <w:szCs w:val="26"/>
              </w:rPr>
              <w:t>Xử lý theo quy định tại Mục 5.4.3.10 của TCCS 07:2013/TCĐBVN.</w:t>
            </w:r>
          </w:p>
          <w:p w:rsidR="003E3FD4" w:rsidRPr="008D4A5D" w:rsidRDefault="003E3FD4" w:rsidP="001A75B7">
            <w:pPr>
              <w:autoSpaceDE w:val="0"/>
              <w:autoSpaceDN w:val="0"/>
              <w:adjustRightInd w:val="0"/>
              <w:spacing w:after="120"/>
              <w:jc w:val="both"/>
              <w:rPr>
                <w:rFonts w:ascii="Times New Roman" w:eastAsia="TimesNewRomanPSMT" w:hAnsi="Times New Roman"/>
                <w:sz w:val="26"/>
                <w:szCs w:val="26"/>
              </w:rPr>
            </w:pPr>
          </w:p>
        </w:tc>
        <w:tc>
          <w:tcPr>
            <w:tcW w:w="6521" w:type="dxa"/>
            <w:shd w:val="clear" w:color="auto" w:fill="auto"/>
          </w:tcPr>
          <w:p w:rsidR="003E3FD4" w:rsidRPr="008D4A5D" w:rsidRDefault="00BA5CED" w:rsidP="005F2C74">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a) </w:t>
            </w:r>
            <w:r w:rsidR="003E3FD4" w:rsidRPr="008D4A5D">
              <w:rPr>
                <w:rFonts w:ascii="Times New Roman" w:eastAsia="TimesNewRomanPSMT" w:hAnsi="Times New Roman"/>
                <w:sz w:val="26"/>
                <w:szCs w:val="26"/>
                <w:lang w:val="pt-BR"/>
              </w:rPr>
              <w:t>Không được để sình lún phát triển thành rạn nứt lớn và không được để lún lõm quá 25 mm đối với đường bê tông nhựa, 50 mm đối với đường láng nhựa, thấm nhập nhựa. Đồng thời, không được quá 0,5% diện tích mặt đường rạn nứt và lún lõm nhỏ hơn các quy định trên.</w:t>
            </w:r>
          </w:p>
          <w:p w:rsidR="003E3FD4" w:rsidRPr="008D4A5D" w:rsidRDefault="00BA5CED" w:rsidP="00EE768D">
            <w:pPr>
              <w:spacing w:after="120"/>
              <w:jc w:val="both"/>
              <w:rPr>
                <w:rFonts w:ascii="Times New Roman" w:hAnsi="Times New Roman"/>
                <w:sz w:val="26"/>
                <w:szCs w:val="26"/>
              </w:rPr>
            </w:pPr>
            <w:r w:rsidRPr="008D4A5D">
              <w:rPr>
                <w:rFonts w:ascii="Times New Roman" w:hAnsi="Times New Roman"/>
                <w:sz w:val="26"/>
                <w:szCs w:val="26"/>
              </w:rPr>
              <w:t xml:space="preserve">b) </w:t>
            </w:r>
            <w:r w:rsidR="003E3FD4" w:rsidRPr="008D4A5D">
              <w:rPr>
                <w:rFonts w:ascii="Times New Roman" w:hAnsi="Times New Roman"/>
                <w:sz w:val="26"/>
                <w:szCs w:val="26"/>
              </w:rPr>
              <w:t>Yêu cầu mức độ đáp ứng khi xử lý sình lún như đối với công tác vá ổ gà tại Mục 2.1.1.</w:t>
            </w:r>
          </w:p>
        </w:tc>
        <w:tc>
          <w:tcPr>
            <w:tcW w:w="2835" w:type="dxa"/>
            <w:shd w:val="clear" w:color="auto" w:fill="auto"/>
          </w:tcPr>
          <w:p w:rsidR="003E3FD4" w:rsidRPr="008D4A5D" w:rsidRDefault="003E3FD4" w:rsidP="00B31DCB">
            <w:pPr>
              <w:autoSpaceDE w:val="0"/>
              <w:autoSpaceDN w:val="0"/>
              <w:adjustRightInd w:val="0"/>
              <w:spacing w:after="120"/>
              <w:jc w:val="both"/>
              <w:rPr>
                <w:rFonts w:ascii="Times New Roman" w:eastAsia="TimesNewRomanPSMT" w:hAnsi="Times New Roman"/>
                <w:strike/>
                <w:sz w:val="26"/>
                <w:szCs w:val="26"/>
                <w:lang w:val="pt-BR"/>
              </w:rPr>
            </w:pPr>
            <w:r w:rsidRPr="008D4A5D">
              <w:rPr>
                <w:rFonts w:ascii="Times New Roman" w:eastAsia="TimesNewRomanPSMT" w:hAnsi="Times New Roman"/>
                <w:sz w:val="26"/>
                <w:szCs w:val="26"/>
                <w:lang w:val="pt-BR"/>
              </w:rPr>
              <w:t xml:space="preserve">Các chỗ sình lún phải được loại bỏ trong vòng 10 ngày </w:t>
            </w:r>
            <w:r w:rsidRPr="008D4A5D">
              <w:rPr>
                <w:rFonts w:ascii="Times New Roman" w:eastAsia="TimesNewRomanPSMT" w:hAnsi="Times New Roman"/>
                <w:sz w:val="26"/>
                <w:szCs w:val="26"/>
              </w:rPr>
              <w:t>(không tính các ngày trời mưa, mặt đường ẩm ướt không thi công được).</w:t>
            </w:r>
            <w:r w:rsidRPr="008D4A5D">
              <w:rPr>
                <w:rFonts w:ascii="Times New Roman" w:eastAsia="TimesNewRomanPSMT" w:hAnsi="Times New Roman"/>
                <w:sz w:val="26"/>
                <w:szCs w:val="26"/>
                <w:lang w:val="pt-BR"/>
              </w:rPr>
              <w:t xml:space="preserve"> </w:t>
            </w:r>
          </w:p>
        </w:tc>
      </w:tr>
      <w:tr w:rsidR="00264C51" w:rsidRPr="008D4A5D" w:rsidTr="001A75B7">
        <w:trPr>
          <w:trHeight w:val="1684"/>
        </w:trPr>
        <w:tc>
          <w:tcPr>
            <w:tcW w:w="815" w:type="dxa"/>
            <w:vMerge w:val="restart"/>
            <w:shd w:val="clear" w:color="auto" w:fill="auto"/>
            <w:vAlign w:val="center"/>
          </w:tcPr>
          <w:p w:rsidR="00264C51" w:rsidRPr="008D4A5D" w:rsidRDefault="00264C51" w:rsidP="00AD7EDC">
            <w:pPr>
              <w:pStyle w:val="TableText"/>
              <w:jc w:val="center"/>
              <w:rPr>
                <w:sz w:val="26"/>
                <w:szCs w:val="26"/>
                <w:lang w:val="en-US" w:eastAsia="en-US"/>
              </w:rPr>
            </w:pPr>
            <w:r w:rsidRPr="008D4A5D">
              <w:rPr>
                <w:sz w:val="26"/>
                <w:szCs w:val="26"/>
                <w:lang w:val="en-US" w:eastAsia="en-US"/>
              </w:rPr>
              <w:lastRenderedPageBreak/>
              <w:t>2.1.6</w:t>
            </w:r>
          </w:p>
        </w:tc>
        <w:tc>
          <w:tcPr>
            <w:tcW w:w="1561" w:type="dxa"/>
            <w:vMerge w:val="restart"/>
            <w:shd w:val="clear" w:color="auto" w:fill="auto"/>
            <w:vAlign w:val="center"/>
          </w:tcPr>
          <w:p w:rsidR="00264C51" w:rsidRPr="008D4A5D" w:rsidRDefault="00264C51" w:rsidP="00FD5E30">
            <w:pPr>
              <w:pStyle w:val="TableText"/>
              <w:jc w:val="both"/>
              <w:rPr>
                <w:sz w:val="26"/>
                <w:szCs w:val="26"/>
                <w:lang w:val="en-US" w:eastAsia="en-US"/>
              </w:rPr>
            </w:pPr>
            <w:r w:rsidRPr="008D4A5D">
              <w:rPr>
                <w:sz w:val="26"/>
                <w:szCs w:val="26"/>
                <w:lang w:val="en-US" w:eastAsia="en-US"/>
              </w:rPr>
              <w:t>Vệ sinh mặt đường</w:t>
            </w:r>
          </w:p>
        </w:tc>
        <w:tc>
          <w:tcPr>
            <w:tcW w:w="2869" w:type="dxa"/>
            <w:vMerge w:val="restart"/>
            <w:shd w:val="clear" w:color="auto" w:fill="auto"/>
            <w:vAlign w:val="center"/>
          </w:tcPr>
          <w:p w:rsidR="00264C51" w:rsidRPr="008D4A5D" w:rsidRDefault="00264C51" w:rsidP="001A75B7">
            <w:pPr>
              <w:autoSpaceDE w:val="0"/>
              <w:autoSpaceDN w:val="0"/>
              <w:adjustRightInd w:val="0"/>
              <w:spacing w:after="120"/>
              <w:jc w:val="both"/>
              <w:rPr>
                <w:rFonts w:ascii="Times New Roman" w:eastAsia="TimesNewRomanPSMT" w:hAnsi="Times New Roman"/>
                <w:sz w:val="26"/>
                <w:szCs w:val="26"/>
              </w:rPr>
            </w:pPr>
            <w:r w:rsidRPr="008D4A5D">
              <w:rPr>
                <w:rFonts w:ascii="Times New Roman" w:hAnsi="Times New Roman"/>
                <w:sz w:val="26"/>
                <w:szCs w:val="26"/>
              </w:rPr>
              <w:t>Xử lý theo quy định tại Mục 5.4.2.1 của TCCS 07:2013/TCĐBVN.</w:t>
            </w:r>
          </w:p>
          <w:p w:rsidR="00264C51" w:rsidRPr="008D4A5D" w:rsidRDefault="00264C51" w:rsidP="001A75B7">
            <w:pPr>
              <w:pStyle w:val="Normal10"/>
              <w:spacing w:before="0"/>
              <w:jc w:val="both"/>
              <w:rPr>
                <w:sz w:val="26"/>
                <w:szCs w:val="26"/>
              </w:rPr>
            </w:pPr>
          </w:p>
        </w:tc>
        <w:tc>
          <w:tcPr>
            <w:tcW w:w="6521" w:type="dxa"/>
            <w:shd w:val="clear" w:color="auto" w:fill="auto"/>
          </w:tcPr>
          <w:p w:rsidR="00264C51" w:rsidRPr="008D4A5D" w:rsidRDefault="00264C51" w:rsidP="001D734B">
            <w:pPr>
              <w:autoSpaceDE w:val="0"/>
              <w:autoSpaceDN w:val="0"/>
              <w:adjustRightInd w:val="0"/>
              <w:spacing w:after="120"/>
              <w:jc w:val="both"/>
              <w:rPr>
                <w:sz w:val="26"/>
                <w:szCs w:val="26"/>
              </w:rPr>
            </w:pPr>
            <w:r w:rsidRPr="008D4A5D">
              <w:rPr>
                <w:rFonts w:ascii="Times New Roman" w:eastAsia="TimesNewRomanPSMT" w:hAnsi="Times New Roman"/>
                <w:sz w:val="26"/>
                <w:szCs w:val="26"/>
                <w:lang w:val="pt-BR"/>
              </w:rPr>
              <w:t>Mặt đường (bao gồm cả dải phân cách giữa) và lề đường phải luôn được giữ vệ sinh sạch (không được có rác, cành cây và các chướng ngại vật khác); không để đọng đất, cát trên mặt đường; dải phân cách không để bụi đất bám làm mất tác dụng của sơn báo hiệu</w:t>
            </w:r>
            <w:r w:rsidR="001D734B" w:rsidRPr="008D4A5D">
              <w:rPr>
                <w:rFonts w:ascii="Times New Roman" w:eastAsia="TimesNewRomanPSMT" w:hAnsi="Times New Roman"/>
                <w:sz w:val="26"/>
                <w:szCs w:val="26"/>
                <w:lang w:val="pt-BR"/>
              </w:rPr>
              <w:t>; đáp ứng các yêu cầu sau:</w:t>
            </w:r>
          </w:p>
        </w:tc>
        <w:tc>
          <w:tcPr>
            <w:tcW w:w="2835" w:type="dxa"/>
            <w:shd w:val="clear" w:color="auto" w:fill="auto"/>
          </w:tcPr>
          <w:p w:rsidR="00264C51" w:rsidRPr="008D4A5D" w:rsidRDefault="00264C51" w:rsidP="005F2C74">
            <w:pPr>
              <w:pStyle w:val="Normal10"/>
              <w:spacing w:before="0"/>
              <w:ind w:left="720"/>
              <w:rPr>
                <w:sz w:val="26"/>
                <w:szCs w:val="26"/>
                <w:lang w:val="en-US"/>
              </w:rPr>
            </w:pPr>
          </w:p>
          <w:p w:rsidR="00264C51" w:rsidRPr="008D4A5D" w:rsidRDefault="00264C51" w:rsidP="005F2C74">
            <w:pPr>
              <w:pStyle w:val="Normal10"/>
              <w:spacing w:before="0"/>
              <w:ind w:left="720"/>
              <w:rPr>
                <w:sz w:val="26"/>
                <w:szCs w:val="26"/>
                <w:lang w:val="en-US"/>
              </w:rPr>
            </w:pPr>
          </w:p>
          <w:p w:rsidR="00264C51" w:rsidRPr="008D4A5D" w:rsidRDefault="00264C51" w:rsidP="00264C51">
            <w:pPr>
              <w:pStyle w:val="Normal10"/>
              <w:spacing w:before="0"/>
              <w:rPr>
                <w:sz w:val="26"/>
                <w:szCs w:val="26"/>
                <w:lang w:val="en-US"/>
              </w:rPr>
            </w:pPr>
          </w:p>
        </w:tc>
      </w:tr>
      <w:tr w:rsidR="00264C51" w:rsidRPr="008D4A5D" w:rsidTr="00FB3FF9">
        <w:trPr>
          <w:trHeight w:val="695"/>
        </w:trPr>
        <w:tc>
          <w:tcPr>
            <w:tcW w:w="815" w:type="dxa"/>
            <w:vMerge/>
            <w:shd w:val="clear" w:color="auto" w:fill="auto"/>
            <w:vAlign w:val="center"/>
          </w:tcPr>
          <w:p w:rsidR="00264C51" w:rsidRPr="008D4A5D" w:rsidRDefault="00264C51" w:rsidP="00AD7EDC">
            <w:pPr>
              <w:pStyle w:val="TableText"/>
              <w:jc w:val="center"/>
              <w:rPr>
                <w:sz w:val="26"/>
                <w:szCs w:val="26"/>
                <w:lang w:val="en-US" w:eastAsia="en-US"/>
              </w:rPr>
            </w:pPr>
          </w:p>
        </w:tc>
        <w:tc>
          <w:tcPr>
            <w:tcW w:w="1561" w:type="dxa"/>
            <w:vMerge/>
            <w:shd w:val="clear" w:color="auto" w:fill="auto"/>
            <w:vAlign w:val="center"/>
          </w:tcPr>
          <w:p w:rsidR="00264C51" w:rsidRPr="008D4A5D" w:rsidRDefault="00264C51" w:rsidP="00FD5E30">
            <w:pPr>
              <w:pStyle w:val="TableText"/>
              <w:jc w:val="both"/>
              <w:rPr>
                <w:sz w:val="26"/>
                <w:szCs w:val="26"/>
                <w:lang w:val="en-US" w:eastAsia="en-US"/>
              </w:rPr>
            </w:pPr>
          </w:p>
        </w:tc>
        <w:tc>
          <w:tcPr>
            <w:tcW w:w="2869" w:type="dxa"/>
            <w:vMerge/>
            <w:shd w:val="clear" w:color="auto" w:fill="auto"/>
          </w:tcPr>
          <w:p w:rsidR="00264C51" w:rsidRPr="008D4A5D" w:rsidRDefault="00264C51" w:rsidP="005F2C74">
            <w:pPr>
              <w:autoSpaceDE w:val="0"/>
              <w:autoSpaceDN w:val="0"/>
              <w:adjustRightInd w:val="0"/>
              <w:spacing w:after="120"/>
              <w:jc w:val="both"/>
              <w:rPr>
                <w:rFonts w:ascii="Times New Roman" w:hAnsi="Times New Roman"/>
                <w:sz w:val="26"/>
                <w:szCs w:val="26"/>
              </w:rPr>
            </w:pPr>
          </w:p>
        </w:tc>
        <w:tc>
          <w:tcPr>
            <w:tcW w:w="6521" w:type="dxa"/>
            <w:shd w:val="clear" w:color="auto" w:fill="auto"/>
          </w:tcPr>
          <w:p w:rsidR="00264C51" w:rsidRPr="008D4A5D" w:rsidRDefault="001D734B" w:rsidP="005F2C74">
            <w:pPr>
              <w:pStyle w:val="Normal10"/>
              <w:spacing w:before="0"/>
              <w:jc w:val="both"/>
              <w:rPr>
                <w:rFonts w:eastAsia="TimesNewRomanPSMT"/>
                <w:sz w:val="26"/>
                <w:szCs w:val="26"/>
                <w:lang w:val="pt-BR"/>
              </w:rPr>
            </w:pPr>
            <w:r w:rsidRPr="008D4A5D">
              <w:rPr>
                <w:sz w:val="26"/>
                <w:szCs w:val="26"/>
                <w:lang w:val="en-US"/>
              </w:rPr>
              <w:t>a</w:t>
            </w:r>
            <w:r w:rsidR="00561368" w:rsidRPr="008D4A5D">
              <w:rPr>
                <w:sz w:val="26"/>
                <w:szCs w:val="26"/>
                <w:lang w:val="en-US"/>
              </w:rPr>
              <w:t xml:space="preserve">) </w:t>
            </w:r>
            <w:r w:rsidR="00264C51" w:rsidRPr="008D4A5D">
              <w:rPr>
                <w:sz w:val="26"/>
                <w:szCs w:val="26"/>
                <w:lang w:val="en-US"/>
              </w:rPr>
              <w:t>Khắc phục các chướng ngại vật đe dọa tới công tác an toàn giao thông như: đất, đá, động vật chết, vật liệu</w:t>
            </w:r>
            <w:r w:rsidR="005040C3" w:rsidRPr="008D4A5D">
              <w:rPr>
                <w:sz w:val="26"/>
                <w:szCs w:val="26"/>
                <w:lang w:val="en-US"/>
              </w:rPr>
              <w:t>.</w:t>
            </w:r>
            <w:r w:rsidR="00264C51" w:rsidRPr="008D4A5D">
              <w:rPr>
                <w:sz w:val="26"/>
                <w:szCs w:val="26"/>
                <w:lang w:val="en-US"/>
              </w:rPr>
              <w:t xml:space="preserve"> </w:t>
            </w:r>
          </w:p>
        </w:tc>
        <w:tc>
          <w:tcPr>
            <w:tcW w:w="2835" w:type="dxa"/>
            <w:shd w:val="clear" w:color="auto" w:fill="auto"/>
            <w:vAlign w:val="center"/>
          </w:tcPr>
          <w:p w:rsidR="00264C51" w:rsidRPr="008D4A5D" w:rsidRDefault="00264C51" w:rsidP="006F6FE3">
            <w:pPr>
              <w:pStyle w:val="Normal10"/>
              <w:spacing w:before="0"/>
              <w:jc w:val="both"/>
              <w:rPr>
                <w:sz w:val="26"/>
                <w:szCs w:val="26"/>
                <w:lang w:val="en-US"/>
              </w:rPr>
            </w:pPr>
            <w:r w:rsidRPr="008D4A5D">
              <w:rPr>
                <w:sz w:val="26"/>
                <w:szCs w:val="26"/>
                <w:lang w:val="en-US"/>
              </w:rPr>
              <w:t>01 giờ</w:t>
            </w:r>
            <w:r w:rsidR="00F6677C" w:rsidRPr="008D4A5D">
              <w:rPr>
                <w:sz w:val="26"/>
                <w:szCs w:val="26"/>
                <w:lang w:val="en-US"/>
              </w:rPr>
              <w:t xml:space="preserve"> kể từ khi phát hiện</w:t>
            </w:r>
            <w:r w:rsidR="00C4276F" w:rsidRPr="008D4A5D">
              <w:rPr>
                <w:sz w:val="26"/>
                <w:szCs w:val="26"/>
                <w:lang w:val="en-US"/>
              </w:rPr>
              <w:t>.</w:t>
            </w:r>
          </w:p>
        </w:tc>
      </w:tr>
      <w:tr w:rsidR="00264C51" w:rsidRPr="008D4A5D" w:rsidTr="00FB3FF9">
        <w:trPr>
          <w:trHeight w:val="707"/>
        </w:trPr>
        <w:tc>
          <w:tcPr>
            <w:tcW w:w="815" w:type="dxa"/>
            <w:vMerge/>
            <w:shd w:val="clear" w:color="auto" w:fill="auto"/>
            <w:vAlign w:val="center"/>
          </w:tcPr>
          <w:p w:rsidR="00264C51" w:rsidRPr="008D4A5D" w:rsidRDefault="00264C51" w:rsidP="00AD7EDC">
            <w:pPr>
              <w:pStyle w:val="TableText"/>
              <w:jc w:val="center"/>
              <w:rPr>
                <w:sz w:val="26"/>
                <w:szCs w:val="26"/>
                <w:lang w:val="en-US" w:eastAsia="en-US"/>
              </w:rPr>
            </w:pPr>
          </w:p>
        </w:tc>
        <w:tc>
          <w:tcPr>
            <w:tcW w:w="1561" w:type="dxa"/>
            <w:vMerge/>
            <w:shd w:val="clear" w:color="auto" w:fill="auto"/>
            <w:vAlign w:val="center"/>
          </w:tcPr>
          <w:p w:rsidR="00264C51" w:rsidRPr="008D4A5D" w:rsidRDefault="00264C51" w:rsidP="00FD5E30">
            <w:pPr>
              <w:pStyle w:val="TableText"/>
              <w:jc w:val="both"/>
              <w:rPr>
                <w:sz w:val="26"/>
                <w:szCs w:val="26"/>
                <w:lang w:val="en-US" w:eastAsia="en-US"/>
              </w:rPr>
            </w:pPr>
          </w:p>
        </w:tc>
        <w:tc>
          <w:tcPr>
            <w:tcW w:w="2869" w:type="dxa"/>
            <w:vMerge/>
            <w:shd w:val="clear" w:color="auto" w:fill="auto"/>
          </w:tcPr>
          <w:p w:rsidR="00264C51" w:rsidRPr="008D4A5D" w:rsidRDefault="00264C51" w:rsidP="005F2C74">
            <w:pPr>
              <w:autoSpaceDE w:val="0"/>
              <w:autoSpaceDN w:val="0"/>
              <w:adjustRightInd w:val="0"/>
              <w:spacing w:after="120"/>
              <w:jc w:val="both"/>
              <w:rPr>
                <w:rFonts w:ascii="Times New Roman" w:hAnsi="Times New Roman"/>
                <w:sz w:val="26"/>
                <w:szCs w:val="26"/>
              </w:rPr>
            </w:pPr>
          </w:p>
        </w:tc>
        <w:tc>
          <w:tcPr>
            <w:tcW w:w="6521" w:type="dxa"/>
            <w:shd w:val="clear" w:color="auto" w:fill="auto"/>
          </w:tcPr>
          <w:p w:rsidR="00264C51" w:rsidRPr="008D4A5D" w:rsidRDefault="001D734B" w:rsidP="005F2C74">
            <w:pPr>
              <w:pStyle w:val="Normal10"/>
              <w:spacing w:before="0"/>
              <w:jc w:val="both"/>
              <w:rPr>
                <w:sz w:val="26"/>
                <w:szCs w:val="26"/>
                <w:lang w:val="en-US"/>
              </w:rPr>
            </w:pPr>
            <w:r w:rsidRPr="008D4A5D">
              <w:rPr>
                <w:sz w:val="26"/>
                <w:szCs w:val="26"/>
                <w:lang w:val="en-US"/>
              </w:rPr>
              <w:t>b</w:t>
            </w:r>
            <w:r w:rsidR="00561368" w:rsidRPr="008D4A5D">
              <w:rPr>
                <w:sz w:val="26"/>
                <w:szCs w:val="26"/>
                <w:lang w:val="en-US"/>
              </w:rPr>
              <w:t xml:space="preserve">) </w:t>
            </w:r>
            <w:r w:rsidR="00264C51" w:rsidRPr="008D4A5D">
              <w:rPr>
                <w:sz w:val="26"/>
                <w:szCs w:val="26"/>
                <w:lang w:val="en-US"/>
              </w:rPr>
              <w:t>Khắc phục các vật liệu dễ cháy trên mặt đường như: nhiên liệu, dầu hoặc chất hóa học.</w:t>
            </w:r>
          </w:p>
        </w:tc>
        <w:tc>
          <w:tcPr>
            <w:tcW w:w="2835" w:type="dxa"/>
            <w:shd w:val="clear" w:color="auto" w:fill="auto"/>
            <w:vAlign w:val="center"/>
          </w:tcPr>
          <w:p w:rsidR="00264C51" w:rsidRPr="008D4A5D" w:rsidRDefault="00264C51" w:rsidP="006F6FE3">
            <w:pPr>
              <w:pStyle w:val="Normal10"/>
              <w:spacing w:before="0"/>
              <w:jc w:val="both"/>
              <w:rPr>
                <w:sz w:val="26"/>
                <w:szCs w:val="26"/>
                <w:lang w:val="en-US"/>
              </w:rPr>
            </w:pPr>
            <w:r w:rsidRPr="008D4A5D">
              <w:rPr>
                <w:sz w:val="26"/>
                <w:szCs w:val="26"/>
                <w:lang w:val="en-US"/>
              </w:rPr>
              <w:t>04 giờ</w:t>
            </w:r>
            <w:r w:rsidR="00F6677C" w:rsidRPr="008D4A5D">
              <w:rPr>
                <w:sz w:val="26"/>
                <w:szCs w:val="26"/>
                <w:lang w:val="en-US"/>
              </w:rPr>
              <w:t xml:space="preserve"> kể từ khi phát hiện</w:t>
            </w:r>
            <w:r w:rsidR="00C4276F" w:rsidRPr="008D4A5D">
              <w:rPr>
                <w:sz w:val="26"/>
                <w:szCs w:val="26"/>
                <w:lang w:val="en-US"/>
              </w:rPr>
              <w:t>.</w:t>
            </w:r>
          </w:p>
        </w:tc>
      </w:tr>
      <w:tr w:rsidR="00264C51" w:rsidRPr="008D4A5D" w:rsidTr="00FB3FF9">
        <w:trPr>
          <w:trHeight w:val="774"/>
        </w:trPr>
        <w:tc>
          <w:tcPr>
            <w:tcW w:w="815" w:type="dxa"/>
            <w:vMerge/>
            <w:shd w:val="clear" w:color="auto" w:fill="auto"/>
            <w:vAlign w:val="center"/>
          </w:tcPr>
          <w:p w:rsidR="00264C51" w:rsidRPr="008D4A5D" w:rsidRDefault="00264C51" w:rsidP="00AD7EDC">
            <w:pPr>
              <w:pStyle w:val="TableText"/>
              <w:jc w:val="center"/>
              <w:rPr>
                <w:sz w:val="26"/>
                <w:szCs w:val="26"/>
                <w:lang w:val="en-US" w:eastAsia="en-US"/>
              </w:rPr>
            </w:pPr>
          </w:p>
        </w:tc>
        <w:tc>
          <w:tcPr>
            <w:tcW w:w="1561" w:type="dxa"/>
            <w:vMerge/>
            <w:shd w:val="clear" w:color="auto" w:fill="auto"/>
            <w:vAlign w:val="center"/>
          </w:tcPr>
          <w:p w:rsidR="00264C51" w:rsidRPr="008D4A5D" w:rsidRDefault="00264C51" w:rsidP="00FD5E30">
            <w:pPr>
              <w:pStyle w:val="TableText"/>
              <w:jc w:val="both"/>
              <w:rPr>
                <w:sz w:val="26"/>
                <w:szCs w:val="26"/>
                <w:lang w:val="en-US" w:eastAsia="en-US"/>
              </w:rPr>
            </w:pPr>
          </w:p>
        </w:tc>
        <w:tc>
          <w:tcPr>
            <w:tcW w:w="2869" w:type="dxa"/>
            <w:vMerge/>
            <w:shd w:val="clear" w:color="auto" w:fill="auto"/>
          </w:tcPr>
          <w:p w:rsidR="00264C51" w:rsidRPr="008D4A5D" w:rsidRDefault="00264C51" w:rsidP="005F2C74">
            <w:pPr>
              <w:autoSpaceDE w:val="0"/>
              <w:autoSpaceDN w:val="0"/>
              <w:adjustRightInd w:val="0"/>
              <w:spacing w:after="120"/>
              <w:jc w:val="both"/>
              <w:rPr>
                <w:rFonts w:ascii="Times New Roman" w:hAnsi="Times New Roman"/>
                <w:sz w:val="26"/>
                <w:szCs w:val="26"/>
              </w:rPr>
            </w:pPr>
          </w:p>
        </w:tc>
        <w:tc>
          <w:tcPr>
            <w:tcW w:w="6521" w:type="dxa"/>
            <w:shd w:val="clear" w:color="auto" w:fill="auto"/>
          </w:tcPr>
          <w:p w:rsidR="00264C51" w:rsidRPr="008D4A5D" w:rsidRDefault="001D734B" w:rsidP="00EE768D">
            <w:pPr>
              <w:pStyle w:val="Normal10"/>
              <w:spacing w:before="0"/>
              <w:jc w:val="both"/>
              <w:rPr>
                <w:sz w:val="26"/>
                <w:szCs w:val="26"/>
                <w:lang w:val="en-US"/>
              </w:rPr>
            </w:pPr>
            <w:r w:rsidRPr="008D4A5D">
              <w:rPr>
                <w:sz w:val="26"/>
                <w:szCs w:val="26"/>
                <w:lang w:val="en-US"/>
              </w:rPr>
              <w:t>c</w:t>
            </w:r>
            <w:r w:rsidR="00561368" w:rsidRPr="008D4A5D">
              <w:rPr>
                <w:sz w:val="26"/>
                <w:szCs w:val="26"/>
                <w:lang w:val="en-US"/>
              </w:rPr>
              <w:t xml:space="preserve">) </w:t>
            </w:r>
            <w:r w:rsidR="00264C51" w:rsidRPr="008D4A5D">
              <w:rPr>
                <w:sz w:val="26"/>
                <w:szCs w:val="26"/>
                <w:lang w:val="en-US"/>
              </w:rPr>
              <w:t xml:space="preserve">Khắc phục các mảnh vỡ khác không đe dọa trực tiếp tới an toàn giao thông. </w:t>
            </w:r>
          </w:p>
        </w:tc>
        <w:tc>
          <w:tcPr>
            <w:tcW w:w="2835" w:type="dxa"/>
            <w:shd w:val="clear" w:color="auto" w:fill="auto"/>
            <w:vAlign w:val="center"/>
          </w:tcPr>
          <w:p w:rsidR="00264C51" w:rsidRPr="008D4A5D" w:rsidRDefault="00264C51" w:rsidP="006F6FE3">
            <w:pPr>
              <w:pStyle w:val="Normal10"/>
              <w:spacing w:before="0"/>
              <w:jc w:val="both"/>
              <w:rPr>
                <w:sz w:val="26"/>
                <w:szCs w:val="26"/>
                <w:lang w:val="en-US"/>
              </w:rPr>
            </w:pPr>
            <w:r w:rsidRPr="008D4A5D">
              <w:rPr>
                <w:sz w:val="26"/>
                <w:szCs w:val="26"/>
                <w:lang w:val="en-US"/>
              </w:rPr>
              <w:t>07 ngày</w:t>
            </w:r>
            <w:r w:rsidR="00F6677C" w:rsidRPr="008D4A5D">
              <w:rPr>
                <w:sz w:val="26"/>
                <w:szCs w:val="26"/>
                <w:lang w:val="en-US"/>
              </w:rPr>
              <w:t xml:space="preserve"> kể từ khi phát hiện</w:t>
            </w:r>
            <w:r w:rsidR="00C4276F" w:rsidRPr="008D4A5D">
              <w:rPr>
                <w:sz w:val="26"/>
                <w:szCs w:val="26"/>
                <w:lang w:val="en-US"/>
              </w:rPr>
              <w:t>.</w:t>
            </w:r>
          </w:p>
        </w:tc>
      </w:tr>
      <w:tr w:rsidR="003E3FD4" w:rsidRPr="008D4A5D" w:rsidTr="00FB3FF9">
        <w:tc>
          <w:tcPr>
            <w:tcW w:w="815" w:type="dxa"/>
            <w:shd w:val="clear" w:color="auto" w:fill="auto"/>
            <w:vAlign w:val="center"/>
          </w:tcPr>
          <w:p w:rsidR="003E3FD4" w:rsidRPr="008D4A5D" w:rsidRDefault="003E3FD4" w:rsidP="005F2C74">
            <w:pPr>
              <w:pStyle w:val="TableText"/>
              <w:jc w:val="center"/>
              <w:rPr>
                <w:b/>
                <w:sz w:val="26"/>
                <w:szCs w:val="26"/>
                <w:lang w:val="en-US" w:eastAsia="en-US"/>
              </w:rPr>
            </w:pPr>
            <w:r w:rsidRPr="008D4A5D">
              <w:rPr>
                <w:rFonts w:eastAsia="TimesNewRomanPSMT"/>
                <w:b/>
                <w:sz w:val="26"/>
                <w:szCs w:val="26"/>
                <w:lang w:val="pt-BR" w:eastAsia="en-US"/>
              </w:rPr>
              <w:t>2.2.</w:t>
            </w:r>
          </w:p>
        </w:tc>
        <w:tc>
          <w:tcPr>
            <w:tcW w:w="4430" w:type="dxa"/>
            <w:gridSpan w:val="2"/>
            <w:shd w:val="clear" w:color="auto" w:fill="auto"/>
            <w:vAlign w:val="center"/>
          </w:tcPr>
          <w:p w:rsidR="003E3FD4" w:rsidRPr="008D4A5D" w:rsidRDefault="003E3FD4" w:rsidP="005F2C74">
            <w:pPr>
              <w:pStyle w:val="Normal10"/>
              <w:spacing w:before="0"/>
              <w:jc w:val="both"/>
              <w:rPr>
                <w:sz w:val="26"/>
                <w:szCs w:val="26"/>
              </w:rPr>
            </w:pPr>
            <w:r w:rsidRPr="008D4A5D">
              <w:rPr>
                <w:rFonts w:eastAsia="TimesNewRomanPSMT"/>
                <w:b/>
                <w:sz w:val="26"/>
                <w:szCs w:val="26"/>
                <w:lang w:val="pt-BR"/>
              </w:rPr>
              <w:t>Đường bê tông xi măng</w:t>
            </w:r>
          </w:p>
        </w:tc>
        <w:tc>
          <w:tcPr>
            <w:tcW w:w="6521" w:type="dxa"/>
            <w:shd w:val="clear" w:color="auto" w:fill="auto"/>
            <w:vAlign w:val="center"/>
          </w:tcPr>
          <w:p w:rsidR="003E3FD4" w:rsidRPr="008D4A5D" w:rsidRDefault="003E3FD4" w:rsidP="005F2C74">
            <w:pPr>
              <w:pStyle w:val="Normal10"/>
              <w:spacing w:before="0"/>
              <w:jc w:val="both"/>
              <w:rPr>
                <w:sz w:val="26"/>
                <w:szCs w:val="26"/>
              </w:rPr>
            </w:pPr>
          </w:p>
        </w:tc>
        <w:tc>
          <w:tcPr>
            <w:tcW w:w="2835" w:type="dxa"/>
            <w:shd w:val="clear" w:color="auto" w:fill="auto"/>
            <w:vAlign w:val="center"/>
          </w:tcPr>
          <w:p w:rsidR="003E3FD4" w:rsidRPr="008D4A5D" w:rsidRDefault="003E3FD4" w:rsidP="005F2C74">
            <w:pPr>
              <w:pStyle w:val="Normal10"/>
              <w:spacing w:before="0"/>
              <w:jc w:val="center"/>
              <w:rPr>
                <w:sz w:val="26"/>
                <w:szCs w:val="26"/>
              </w:rPr>
            </w:pPr>
          </w:p>
        </w:tc>
      </w:tr>
      <w:tr w:rsidR="003E3FD4" w:rsidRPr="008D4A5D" w:rsidTr="001A75B7">
        <w:tc>
          <w:tcPr>
            <w:tcW w:w="815" w:type="dxa"/>
            <w:shd w:val="clear" w:color="auto" w:fill="auto"/>
            <w:vAlign w:val="center"/>
          </w:tcPr>
          <w:p w:rsidR="003E3FD4" w:rsidRPr="008D4A5D" w:rsidRDefault="003E3FD4" w:rsidP="005F2C74">
            <w:pPr>
              <w:pStyle w:val="TableText"/>
              <w:jc w:val="center"/>
              <w:rPr>
                <w:sz w:val="26"/>
                <w:szCs w:val="26"/>
                <w:lang w:val="en-US" w:eastAsia="en-US"/>
              </w:rPr>
            </w:pPr>
            <w:r w:rsidRPr="008D4A5D">
              <w:rPr>
                <w:sz w:val="26"/>
                <w:szCs w:val="26"/>
                <w:lang w:val="en-US" w:eastAsia="en-US"/>
              </w:rPr>
              <w:t>2.2.1</w:t>
            </w:r>
          </w:p>
        </w:tc>
        <w:tc>
          <w:tcPr>
            <w:tcW w:w="1561" w:type="dxa"/>
            <w:shd w:val="clear" w:color="auto" w:fill="auto"/>
            <w:vAlign w:val="center"/>
          </w:tcPr>
          <w:p w:rsidR="003E3FD4" w:rsidRPr="008D4A5D" w:rsidRDefault="003E3FD4" w:rsidP="00FD5E30">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Xử lý khe co, khe giãn và khe dọc</w:t>
            </w:r>
          </w:p>
        </w:tc>
        <w:tc>
          <w:tcPr>
            <w:tcW w:w="2869" w:type="dxa"/>
            <w:shd w:val="clear" w:color="auto" w:fill="auto"/>
            <w:vAlign w:val="center"/>
          </w:tcPr>
          <w:p w:rsidR="003E3FD4" w:rsidRPr="008D4A5D" w:rsidRDefault="003E3FD4" w:rsidP="001A75B7">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Xử lý theo quy định tại Mục 5.4.2.2, 5.4.2.2 của TCCS 07:2013/TCĐBVN.</w:t>
            </w:r>
          </w:p>
        </w:tc>
        <w:tc>
          <w:tcPr>
            <w:tcW w:w="6521" w:type="dxa"/>
            <w:shd w:val="clear" w:color="auto" w:fill="auto"/>
          </w:tcPr>
          <w:p w:rsidR="003E3FD4" w:rsidRPr="008D4A5D" w:rsidRDefault="003E3FD4" w:rsidP="005F2C74">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Các khe co, khe giãn, khe dọc không bị bong bật mất vật liệu chèn khe có mức độ hư hỏng M trở lên</w:t>
            </w:r>
            <w:r w:rsidRPr="008D4A5D">
              <w:rPr>
                <w:rStyle w:val="FootnoteReference"/>
                <w:rFonts w:ascii="Times New Roman" w:eastAsia="TimesNewRomanPSMT" w:hAnsi="Times New Roman"/>
                <w:sz w:val="26"/>
                <w:szCs w:val="26"/>
                <w:lang w:val="pt-BR"/>
              </w:rPr>
              <w:footnoteReference w:id="3"/>
            </w:r>
            <w:r w:rsidRPr="008D4A5D">
              <w:rPr>
                <w:rFonts w:ascii="Times New Roman" w:eastAsia="TimesNewRomanPSMT" w:hAnsi="Times New Roman"/>
                <w:sz w:val="26"/>
                <w:szCs w:val="26"/>
                <w:lang w:val="pt-BR"/>
              </w:rPr>
              <w:t xml:space="preserve">. </w:t>
            </w:r>
          </w:p>
          <w:p w:rsidR="003E3FD4" w:rsidRPr="008D4A5D" w:rsidRDefault="003E3FD4" w:rsidP="005F2C74">
            <w:pPr>
              <w:autoSpaceDE w:val="0"/>
              <w:autoSpaceDN w:val="0"/>
              <w:adjustRightInd w:val="0"/>
              <w:spacing w:after="120"/>
              <w:jc w:val="both"/>
              <w:rPr>
                <w:rFonts w:ascii="Times New Roman" w:eastAsia="TimesNewRomanPSMT" w:hAnsi="Times New Roman"/>
                <w:b/>
                <w:sz w:val="26"/>
                <w:szCs w:val="26"/>
                <w:lang w:val="pt-BR"/>
              </w:rPr>
            </w:pPr>
          </w:p>
        </w:tc>
        <w:tc>
          <w:tcPr>
            <w:tcW w:w="2835" w:type="dxa"/>
            <w:shd w:val="clear" w:color="auto" w:fill="auto"/>
          </w:tcPr>
          <w:p w:rsidR="003E3FD4" w:rsidRPr="008D4A5D" w:rsidRDefault="003E3FD4" w:rsidP="00B31DCB">
            <w:pPr>
              <w:autoSpaceDE w:val="0"/>
              <w:autoSpaceDN w:val="0"/>
              <w:adjustRightInd w:val="0"/>
              <w:spacing w:after="120"/>
              <w:jc w:val="both"/>
              <w:rPr>
                <w:rFonts w:ascii="Times New Roman" w:eastAsia="TimesNewRomanPSMT" w:hAnsi="Times New Roman"/>
                <w:strike/>
                <w:sz w:val="26"/>
                <w:szCs w:val="26"/>
                <w:lang w:val="pt-BR"/>
              </w:rPr>
            </w:pPr>
            <w:r w:rsidRPr="008D4A5D">
              <w:rPr>
                <w:rFonts w:ascii="Times New Roman" w:eastAsia="TimesNewRomanPSMT" w:hAnsi="Times New Roman"/>
                <w:sz w:val="26"/>
                <w:szCs w:val="26"/>
              </w:rPr>
              <w:t xml:space="preserve">Phải xử lý trong vòng </w:t>
            </w:r>
            <w:r w:rsidR="00E4264E" w:rsidRPr="008D4A5D">
              <w:rPr>
                <w:rFonts w:ascii="Times New Roman" w:eastAsia="TimesNewRomanPSMT" w:hAnsi="Times New Roman"/>
                <w:sz w:val="26"/>
                <w:szCs w:val="26"/>
              </w:rPr>
              <w:t>0</w:t>
            </w:r>
            <w:r w:rsidRPr="008D4A5D">
              <w:rPr>
                <w:rFonts w:ascii="Times New Roman" w:eastAsia="TimesNewRomanPSMT" w:hAnsi="Times New Roman"/>
                <w:sz w:val="26"/>
                <w:szCs w:val="26"/>
              </w:rPr>
              <w:t>7 ngày sau khi phát hiện (không tính các ngày trời mưa, mặt đường ẩm ướt không thi công được).</w:t>
            </w:r>
            <w:r w:rsidRPr="008D4A5D">
              <w:rPr>
                <w:rFonts w:ascii="Times New Roman" w:eastAsia="TimesNewRomanPSMT" w:hAnsi="Times New Roman"/>
                <w:sz w:val="26"/>
                <w:szCs w:val="26"/>
                <w:lang w:val="pt-BR"/>
              </w:rPr>
              <w:t xml:space="preserve"> </w:t>
            </w:r>
          </w:p>
        </w:tc>
      </w:tr>
      <w:tr w:rsidR="003E3FD4" w:rsidRPr="008D4A5D" w:rsidTr="001A75B7">
        <w:tc>
          <w:tcPr>
            <w:tcW w:w="815" w:type="dxa"/>
            <w:shd w:val="clear" w:color="auto" w:fill="auto"/>
            <w:vAlign w:val="center"/>
          </w:tcPr>
          <w:p w:rsidR="003E3FD4" w:rsidRPr="008D4A5D" w:rsidRDefault="003E3FD4" w:rsidP="005F2C74">
            <w:pPr>
              <w:pStyle w:val="TableText"/>
              <w:jc w:val="center"/>
              <w:rPr>
                <w:sz w:val="26"/>
                <w:szCs w:val="26"/>
                <w:lang w:val="en-US" w:eastAsia="en-US"/>
              </w:rPr>
            </w:pPr>
            <w:r w:rsidRPr="008D4A5D">
              <w:rPr>
                <w:sz w:val="26"/>
                <w:szCs w:val="26"/>
                <w:lang w:val="en-US" w:eastAsia="en-US"/>
              </w:rPr>
              <w:t>2.2.2</w:t>
            </w:r>
          </w:p>
        </w:tc>
        <w:tc>
          <w:tcPr>
            <w:tcW w:w="1561" w:type="dxa"/>
            <w:shd w:val="clear" w:color="auto" w:fill="auto"/>
            <w:vAlign w:val="center"/>
          </w:tcPr>
          <w:p w:rsidR="003E3FD4" w:rsidRPr="008D4A5D" w:rsidRDefault="003E3FD4" w:rsidP="00FD5E30">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Xử lý vết nứt </w:t>
            </w:r>
          </w:p>
        </w:tc>
        <w:tc>
          <w:tcPr>
            <w:tcW w:w="2869" w:type="dxa"/>
            <w:shd w:val="clear" w:color="auto" w:fill="auto"/>
            <w:vAlign w:val="center"/>
          </w:tcPr>
          <w:p w:rsidR="003E3FD4" w:rsidRPr="008D4A5D" w:rsidRDefault="003E3FD4" w:rsidP="001A75B7">
            <w:pPr>
              <w:autoSpaceDE w:val="0"/>
              <w:autoSpaceDN w:val="0"/>
              <w:adjustRightInd w:val="0"/>
              <w:spacing w:after="120"/>
              <w:jc w:val="both"/>
              <w:rPr>
                <w:rFonts w:ascii="Times New Roman" w:eastAsia="TimesNewRomanPSMT" w:hAnsi="Times New Roman"/>
                <w:sz w:val="26"/>
                <w:szCs w:val="26"/>
              </w:rPr>
            </w:pPr>
            <w:r w:rsidRPr="008D4A5D">
              <w:rPr>
                <w:rFonts w:ascii="Times New Roman" w:hAnsi="Times New Roman"/>
                <w:sz w:val="26"/>
                <w:szCs w:val="26"/>
              </w:rPr>
              <w:t>Xử lý theo quy định tại Mục 5.4.2.4  - 5.4.2.7 của TCCS 07:2013/TCĐBVN.</w:t>
            </w:r>
          </w:p>
          <w:p w:rsidR="003E3FD4" w:rsidRPr="008D4A5D" w:rsidRDefault="003E3FD4" w:rsidP="001A75B7">
            <w:pPr>
              <w:autoSpaceDE w:val="0"/>
              <w:autoSpaceDN w:val="0"/>
              <w:adjustRightInd w:val="0"/>
              <w:spacing w:after="120"/>
              <w:jc w:val="both"/>
              <w:rPr>
                <w:rFonts w:ascii="Times New Roman" w:eastAsia="TimesNewRomanPSMT" w:hAnsi="Times New Roman"/>
                <w:sz w:val="26"/>
                <w:szCs w:val="26"/>
                <w:lang w:val="pt-BR"/>
              </w:rPr>
            </w:pPr>
          </w:p>
        </w:tc>
        <w:tc>
          <w:tcPr>
            <w:tcW w:w="6521" w:type="dxa"/>
            <w:shd w:val="clear" w:color="auto" w:fill="auto"/>
          </w:tcPr>
          <w:p w:rsidR="003E3FD4" w:rsidRPr="008D4A5D" w:rsidRDefault="003E3FD4" w:rsidP="005F2C74">
            <w:pPr>
              <w:autoSpaceDE w:val="0"/>
              <w:autoSpaceDN w:val="0"/>
              <w:adjustRightInd w:val="0"/>
              <w:spacing w:after="120"/>
              <w:jc w:val="both"/>
              <w:rPr>
                <w:rFonts w:ascii="Times New Roman" w:eastAsia="TimesNewRomanPSMT" w:hAnsi="Times New Roman"/>
                <w:strike/>
                <w:sz w:val="26"/>
                <w:szCs w:val="26"/>
                <w:lang w:val="pt-BR"/>
              </w:rPr>
            </w:pPr>
            <w:r w:rsidRPr="008D4A5D">
              <w:rPr>
                <w:rFonts w:ascii="Times New Roman" w:eastAsia="TimesNewRomanPSMT" w:hAnsi="Times New Roman"/>
                <w:sz w:val="26"/>
                <w:szCs w:val="26"/>
                <w:lang w:val="pt-BR"/>
              </w:rPr>
              <w:t>Không để xuất hiện vết nứt có mức độ hư hỏng M trở lên.</w:t>
            </w:r>
          </w:p>
          <w:p w:rsidR="003E3FD4" w:rsidRPr="008D4A5D" w:rsidRDefault="003E3FD4" w:rsidP="002916FF">
            <w:pPr>
              <w:autoSpaceDE w:val="0"/>
              <w:autoSpaceDN w:val="0"/>
              <w:adjustRightInd w:val="0"/>
              <w:spacing w:before="60" w:after="60"/>
              <w:jc w:val="both"/>
              <w:rPr>
                <w:rFonts w:ascii="Times New Roman" w:eastAsia="TimesNewRomanPSMT" w:hAnsi="Times New Roman"/>
                <w:sz w:val="26"/>
                <w:szCs w:val="26"/>
                <w:lang w:val="pt-BR"/>
              </w:rPr>
            </w:pPr>
          </w:p>
        </w:tc>
        <w:tc>
          <w:tcPr>
            <w:tcW w:w="2835" w:type="dxa"/>
            <w:shd w:val="clear" w:color="auto" w:fill="auto"/>
          </w:tcPr>
          <w:p w:rsidR="003E3FD4" w:rsidRPr="008D4A5D" w:rsidRDefault="003E3FD4" w:rsidP="00B930AF">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Phải sửa chữa trong vòng </w:t>
            </w:r>
            <w:r w:rsidR="00E4264E" w:rsidRPr="008D4A5D">
              <w:rPr>
                <w:rFonts w:ascii="Times New Roman" w:eastAsia="TimesNewRomanPSMT" w:hAnsi="Times New Roman"/>
                <w:sz w:val="26"/>
                <w:szCs w:val="26"/>
                <w:lang w:val="pt-BR"/>
              </w:rPr>
              <w:t>0</w:t>
            </w:r>
            <w:r w:rsidRPr="008D4A5D">
              <w:rPr>
                <w:rFonts w:ascii="Times New Roman" w:eastAsia="TimesNewRomanPSMT" w:hAnsi="Times New Roman"/>
                <w:sz w:val="26"/>
                <w:szCs w:val="26"/>
                <w:lang w:val="pt-BR"/>
              </w:rPr>
              <w:t>7 ngày sau khi phát hiện (đối với mùa mưa), 14 ngày (đối với mùa khô)</w:t>
            </w:r>
          </w:p>
        </w:tc>
      </w:tr>
      <w:tr w:rsidR="00EF7FA5" w:rsidRPr="008D4A5D" w:rsidTr="001A75B7">
        <w:trPr>
          <w:trHeight w:val="1616"/>
        </w:trPr>
        <w:tc>
          <w:tcPr>
            <w:tcW w:w="815" w:type="dxa"/>
            <w:vMerge w:val="restart"/>
            <w:shd w:val="clear" w:color="auto" w:fill="auto"/>
            <w:vAlign w:val="center"/>
          </w:tcPr>
          <w:p w:rsidR="00EF7FA5" w:rsidRPr="008D4A5D" w:rsidRDefault="00EF7FA5" w:rsidP="005F2C74">
            <w:pPr>
              <w:pStyle w:val="TableText"/>
              <w:jc w:val="center"/>
              <w:rPr>
                <w:sz w:val="26"/>
                <w:szCs w:val="26"/>
                <w:lang w:val="en-US" w:eastAsia="en-US"/>
              </w:rPr>
            </w:pPr>
            <w:r w:rsidRPr="008D4A5D">
              <w:rPr>
                <w:sz w:val="26"/>
                <w:szCs w:val="26"/>
                <w:lang w:val="en-US" w:eastAsia="en-US"/>
              </w:rPr>
              <w:lastRenderedPageBreak/>
              <w:t>2.2.3</w:t>
            </w:r>
          </w:p>
        </w:tc>
        <w:tc>
          <w:tcPr>
            <w:tcW w:w="1561" w:type="dxa"/>
            <w:vMerge w:val="restart"/>
            <w:shd w:val="clear" w:color="auto" w:fill="auto"/>
            <w:vAlign w:val="center"/>
          </w:tcPr>
          <w:p w:rsidR="00EF7FA5" w:rsidRPr="008D4A5D" w:rsidRDefault="00EF7FA5" w:rsidP="00FD5E30">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Vệ sinh mặt đường</w:t>
            </w:r>
          </w:p>
        </w:tc>
        <w:tc>
          <w:tcPr>
            <w:tcW w:w="2869" w:type="dxa"/>
            <w:vMerge w:val="restart"/>
            <w:shd w:val="clear" w:color="auto" w:fill="auto"/>
            <w:vAlign w:val="center"/>
          </w:tcPr>
          <w:p w:rsidR="00EF7FA5" w:rsidRPr="008D4A5D" w:rsidRDefault="00EF7FA5" w:rsidP="001A75B7">
            <w:pPr>
              <w:autoSpaceDE w:val="0"/>
              <w:autoSpaceDN w:val="0"/>
              <w:adjustRightInd w:val="0"/>
              <w:spacing w:after="120"/>
              <w:jc w:val="both"/>
              <w:rPr>
                <w:rFonts w:ascii="Times New Roman" w:eastAsia="TimesNewRomanPSMT" w:hAnsi="Times New Roman"/>
                <w:sz w:val="26"/>
                <w:szCs w:val="26"/>
              </w:rPr>
            </w:pPr>
            <w:r w:rsidRPr="008D4A5D">
              <w:rPr>
                <w:rFonts w:ascii="Times New Roman" w:hAnsi="Times New Roman"/>
                <w:sz w:val="26"/>
                <w:szCs w:val="26"/>
              </w:rPr>
              <w:t>Xử lý theo quy định tại Mục 5.4.2.1 của TCCS 07:2013/TCĐBVN.</w:t>
            </w:r>
          </w:p>
          <w:p w:rsidR="00EF7FA5" w:rsidRPr="008D4A5D" w:rsidRDefault="00EF7FA5" w:rsidP="001A75B7">
            <w:pPr>
              <w:pStyle w:val="Normal10"/>
              <w:spacing w:before="0"/>
              <w:jc w:val="both"/>
              <w:rPr>
                <w:rFonts w:eastAsia="TimesNewRomanPSMT"/>
                <w:sz w:val="26"/>
                <w:szCs w:val="26"/>
                <w:lang w:val="pt-BR"/>
              </w:rPr>
            </w:pPr>
          </w:p>
        </w:tc>
        <w:tc>
          <w:tcPr>
            <w:tcW w:w="6521" w:type="dxa"/>
            <w:shd w:val="clear" w:color="auto" w:fill="auto"/>
          </w:tcPr>
          <w:p w:rsidR="00EF7FA5" w:rsidRPr="008D4A5D" w:rsidRDefault="00EF7FA5" w:rsidP="001D734B">
            <w:pPr>
              <w:autoSpaceDE w:val="0"/>
              <w:autoSpaceDN w:val="0"/>
              <w:adjustRightInd w:val="0"/>
              <w:spacing w:after="120"/>
              <w:jc w:val="both"/>
              <w:rPr>
                <w:sz w:val="26"/>
                <w:szCs w:val="26"/>
              </w:rPr>
            </w:pPr>
            <w:r w:rsidRPr="008D4A5D">
              <w:rPr>
                <w:rFonts w:ascii="Times New Roman" w:eastAsia="TimesNewRomanPSMT" w:hAnsi="Times New Roman"/>
                <w:sz w:val="26"/>
                <w:szCs w:val="26"/>
                <w:lang w:val="pt-BR"/>
              </w:rPr>
              <w:t>Mặt đường (bao gồm cả dải phân cách giữa) và lề đường phải luôn được giữ vệ sinh sạch (không được có rác, cành cây và các chướng ngại vật khác); không để đọng đất, cát trên mặt đường; dải phân cách không để bụi đất bám làm mất tác dụng của sơn báo hiệu</w:t>
            </w:r>
            <w:r w:rsidR="001D734B" w:rsidRPr="008D4A5D">
              <w:rPr>
                <w:rFonts w:ascii="Times New Roman" w:eastAsia="TimesNewRomanPSMT" w:hAnsi="Times New Roman"/>
                <w:sz w:val="26"/>
                <w:szCs w:val="26"/>
                <w:lang w:val="pt-BR"/>
              </w:rPr>
              <w:t>; đáp ứng các yêu cầu sau:</w:t>
            </w:r>
          </w:p>
        </w:tc>
        <w:tc>
          <w:tcPr>
            <w:tcW w:w="2835" w:type="dxa"/>
            <w:shd w:val="clear" w:color="auto" w:fill="auto"/>
          </w:tcPr>
          <w:p w:rsidR="00EF7FA5" w:rsidRPr="008D4A5D" w:rsidRDefault="00EF7FA5" w:rsidP="005F2C74">
            <w:pPr>
              <w:pStyle w:val="Normal10"/>
              <w:spacing w:before="0"/>
              <w:ind w:left="720"/>
              <w:rPr>
                <w:sz w:val="26"/>
                <w:szCs w:val="26"/>
                <w:lang w:val="en-US"/>
              </w:rPr>
            </w:pPr>
          </w:p>
          <w:p w:rsidR="00EF7FA5" w:rsidRPr="008D4A5D" w:rsidRDefault="00EF7FA5" w:rsidP="005F2C74">
            <w:pPr>
              <w:pStyle w:val="Normal10"/>
              <w:spacing w:before="0"/>
              <w:ind w:left="720"/>
              <w:rPr>
                <w:sz w:val="26"/>
                <w:szCs w:val="26"/>
                <w:lang w:val="en-US"/>
              </w:rPr>
            </w:pPr>
          </w:p>
          <w:p w:rsidR="00EF7FA5" w:rsidRPr="008D4A5D" w:rsidRDefault="00EF7FA5" w:rsidP="005F2C74">
            <w:pPr>
              <w:pStyle w:val="Normal10"/>
              <w:spacing w:before="0"/>
              <w:ind w:left="720"/>
              <w:rPr>
                <w:sz w:val="26"/>
                <w:szCs w:val="26"/>
                <w:lang w:val="en-US"/>
              </w:rPr>
            </w:pPr>
          </w:p>
          <w:p w:rsidR="00EF7FA5" w:rsidRPr="008D4A5D" w:rsidRDefault="00EF7FA5" w:rsidP="00EF7FA5">
            <w:pPr>
              <w:pStyle w:val="Normal10"/>
              <w:spacing w:before="0"/>
              <w:rPr>
                <w:sz w:val="26"/>
                <w:szCs w:val="26"/>
                <w:lang w:val="en-US"/>
              </w:rPr>
            </w:pPr>
          </w:p>
        </w:tc>
      </w:tr>
      <w:tr w:rsidR="00EF7FA5" w:rsidRPr="008D4A5D" w:rsidTr="00FB3FF9">
        <w:trPr>
          <w:trHeight w:val="679"/>
        </w:trPr>
        <w:tc>
          <w:tcPr>
            <w:tcW w:w="815" w:type="dxa"/>
            <w:vMerge/>
            <w:shd w:val="clear" w:color="auto" w:fill="auto"/>
            <w:vAlign w:val="center"/>
          </w:tcPr>
          <w:p w:rsidR="00EF7FA5" w:rsidRPr="008D4A5D" w:rsidRDefault="00EF7FA5" w:rsidP="005F2C74">
            <w:pPr>
              <w:pStyle w:val="TableText"/>
              <w:jc w:val="center"/>
              <w:rPr>
                <w:sz w:val="26"/>
                <w:szCs w:val="26"/>
                <w:lang w:val="en-US" w:eastAsia="en-US"/>
              </w:rPr>
            </w:pPr>
          </w:p>
        </w:tc>
        <w:tc>
          <w:tcPr>
            <w:tcW w:w="1561" w:type="dxa"/>
            <w:vMerge/>
            <w:shd w:val="clear" w:color="auto" w:fill="auto"/>
            <w:vAlign w:val="center"/>
          </w:tcPr>
          <w:p w:rsidR="00EF7FA5" w:rsidRPr="008D4A5D" w:rsidRDefault="00EF7FA5" w:rsidP="00FD5E30">
            <w:pPr>
              <w:autoSpaceDE w:val="0"/>
              <w:autoSpaceDN w:val="0"/>
              <w:adjustRightInd w:val="0"/>
              <w:spacing w:after="120"/>
              <w:jc w:val="both"/>
              <w:rPr>
                <w:rFonts w:ascii="Times New Roman" w:eastAsia="TimesNewRomanPSMT" w:hAnsi="Times New Roman"/>
                <w:sz w:val="26"/>
                <w:szCs w:val="26"/>
                <w:lang w:val="pt-BR"/>
              </w:rPr>
            </w:pPr>
          </w:p>
        </w:tc>
        <w:tc>
          <w:tcPr>
            <w:tcW w:w="2869" w:type="dxa"/>
            <w:vMerge/>
            <w:shd w:val="clear" w:color="auto" w:fill="auto"/>
          </w:tcPr>
          <w:p w:rsidR="00EF7FA5" w:rsidRPr="008D4A5D" w:rsidRDefault="00EF7FA5" w:rsidP="009A36EB">
            <w:pPr>
              <w:autoSpaceDE w:val="0"/>
              <w:autoSpaceDN w:val="0"/>
              <w:adjustRightInd w:val="0"/>
              <w:spacing w:after="120"/>
              <w:jc w:val="both"/>
              <w:rPr>
                <w:rFonts w:ascii="Times New Roman" w:hAnsi="Times New Roman"/>
                <w:sz w:val="26"/>
                <w:szCs w:val="26"/>
              </w:rPr>
            </w:pPr>
          </w:p>
        </w:tc>
        <w:tc>
          <w:tcPr>
            <w:tcW w:w="6521" w:type="dxa"/>
            <w:shd w:val="clear" w:color="auto" w:fill="auto"/>
            <w:vAlign w:val="center"/>
          </w:tcPr>
          <w:p w:rsidR="00EF7FA5" w:rsidRPr="008D4A5D" w:rsidRDefault="001D734B" w:rsidP="00D40936">
            <w:pPr>
              <w:pStyle w:val="Normal10"/>
              <w:spacing w:before="0"/>
              <w:rPr>
                <w:rFonts w:eastAsia="TimesNewRomanPSMT"/>
                <w:sz w:val="26"/>
                <w:szCs w:val="26"/>
                <w:lang w:val="pt-BR"/>
              </w:rPr>
            </w:pPr>
            <w:r w:rsidRPr="008D4A5D">
              <w:rPr>
                <w:sz w:val="26"/>
                <w:szCs w:val="26"/>
                <w:lang w:val="en-US"/>
              </w:rPr>
              <w:t>a</w:t>
            </w:r>
            <w:r w:rsidR="00EF7FA5" w:rsidRPr="008D4A5D">
              <w:rPr>
                <w:sz w:val="26"/>
                <w:szCs w:val="26"/>
                <w:lang w:val="en-US"/>
              </w:rPr>
              <w:t>) Khắc phục chướng ngại vật đe dọa tới công tác an toàn giao thông như đất, đá, động vật chết, vật liệu bị đổ đi.</w:t>
            </w:r>
          </w:p>
        </w:tc>
        <w:tc>
          <w:tcPr>
            <w:tcW w:w="2835" w:type="dxa"/>
            <w:shd w:val="clear" w:color="auto" w:fill="auto"/>
            <w:vAlign w:val="center"/>
          </w:tcPr>
          <w:p w:rsidR="00EF7FA5" w:rsidRPr="008D4A5D" w:rsidRDefault="00EF7FA5" w:rsidP="00D40936">
            <w:pPr>
              <w:pStyle w:val="Normal10"/>
              <w:spacing w:before="0"/>
              <w:jc w:val="both"/>
              <w:rPr>
                <w:sz w:val="26"/>
                <w:szCs w:val="26"/>
                <w:lang w:val="en-US"/>
              </w:rPr>
            </w:pPr>
            <w:r w:rsidRPr="008D4A5D">
              <w:rPr>
                <w:sz w:val="26"/>
                <w:szCs w:val="26"/>
                <w:lang w:val="en-US"/>
              </w:rPr>
              <w:t>01 giờ kể từ khi phát hiện.</w:t>
            </w:r>
          </w:p>
        </w:tc>
      </w:tr>
      <w:tr w:rsidR="00EF7FA5" w:rsidRPr="008D4A5D" w:rsidTr="00FB3FF9">
        <w:trPr>
          <w:trHeight w:val="692"/>
        </w:trPr>
        <w:tc>
          <w:tcPr>
            <w:tcW w:w="815" w:type="dxa"/>
            <w:vMerge/>
            <w:shd w:val="clear" w:color="auto" w:fill="auto"/>
            <w:vAlign w:val="center"/>
          </w:tcPr>
          <w:p w:rsidR="00EF7FA5" w:rsidRPr="008D4A5D" w:rsidRDefault="00EF7FA5" w:rsidP="005F2C74">
            <w:pPr>
              <w:pStyle w:val="TableText"/>
              <w:jc w:val="center"/>
              <w:rPr>
                <w:sz w:val="26"/>
                <w:szCs w:val="26"/>
                <w:lang w:val="en-US" w:eastAsia="en-US"/>
              </w:rPr>
            </w:pPr>
          </w:p>
        </w:tc>
        <w:tc>
          <w:tcPr>
            <w:tcW w:w="1561" w:type="dxa"/>
            <w:vMerge/>
            <w:shd w:val="clear" w:color="auto" w:fill="auto"/>
            <w:vAlign w:val="center"/>
          </w:tcPr>
          <w:p w:rsidR="00EF7FA5" w:rsidRPr="008D4A5D" w:rsidRDefault="00EF7FA5" w:rsidP="00FD5E30">
            <w:pPr>
              <w:autoSpaceDE w:val="0"/>
              <w:autoSpaceDN w:val="0"/>
              <w:adjustRightInd w:val="0"/>
              <w:spacing w:after="120"/>
              <w:jc w:val="both"/>
              <w:rPr>
                <w:rFonts w:ascii="Times New Roman" w:eastAsia="TimesNewRomanPSMT" w:hAnsi="Times New Roman"/>
                <w:sz w:val="26"/>
                <w:szCs w:val="26"/>
                <w:lang w:val="pt-BR"/>
              </w:rPr>
            </w:pPr>
          </w:p>
        </w:tc>
        <w:tc>
          <w:tcPr>
            <w:tcW w:w="2869" w:type="dxa"/>
            <w:vMerge/>
            <w:shd w:val="clear" w:color="auto" w:fill="auto"/>
          </w:tcPr>
          <w:p w:rsidR="00EF7FA5" w:rsidRPr="008D4A5D" w:rsidRDefault="00EF7FA5" w:rsidP="009A36EB">
            <w:pPr>
              <w:autoSpaceDE w:val="0"/>
              <w:autoSpaceDN w:val="0"/>
              <w:adjustRightInd w:val="0"/>
              <w:spacing w:after="120"/>
              <w:jc w:val="both"/>
              <w:rPr>
                <w:rFonts w:ascii="Times New Roman" w:hAnsi="Times New Roman"/>
                <w:sz w:val="26"/>
                <w:szCs w:val="26"/>
              </w:rPr>
            </w:pPr>
          </w:p>
        </w:tc>
        <w:tc>
          <w:tcPr>
            <w:tcW w:w="6521" w:type="dxa"/>
            <w:shd w:val="clear" w:color="auto" w:fill="auto"/>
            <w:vAlign w:val="center"/>
          </w:tcPr>
          <w:p w:rsidR="00EF7FA5" w:rsidRPr="008D4A5D" w:rsidRDefault="001D734B" w:rsidP="00D40936">
            <w:pPr>
              <w:pStyle w:val="Normal10"/>
              <w:spacing w:before="0"/>
              <w:rPr>
                <w:sz w:val="26"/>
                <w:szCs w:val="26"/>
                <w:lang w:val="en-US"/>
              </w:rPr>
            </w:pPr>
            <w:r w:rsidRPr="008D4A5D">
              <w:rPr>
                <w:sz w:val="26"/>
                <w:szCs w:val="26"/>
                <w:lang w:val="en-US"/>
              </w:rPr>
              <w:t>b</w:t>
            </w:r>
            <w:r w:rsidR="00EF7FA5" w:rsidRPr="008D4A5D">
              <w:rPr>
                <w:sz w:val="26"/>
                <w:szCs w:val="26"/>
                <w:lang w:val="en-US"/>
              </w:rPr>
              <w:t>) Khắc phục các vật liệu dễ cháy trên mặt đường như nhiên liệu, dầu hoặc chất hóa học.</w:t>
            </w:r>
          </w:p>
        </w:tc>
        <w:tc>
          <w:tcPr>
            <w:tcW w:w="2835" w:type="dxa"/>
            <w:shd w:val="clear" w:color="auto" w:fill="auto"/>
            <w:vAlign w:val="center"/>
          </w:tcPr>
          <w:p w:rsidR="00EF7FA5" w:rsidRPr="008D4A5D" w:rsidRDefault="00EF7FA5" w:rsidP="00D40936">
            <w:pPr>
              <w:pStyle w:val="Normal10"/>
              <w:spacing w:before="0"/>
              <w:jc w:val="both"/>
              <w:rPr>
                <w:sz w:val="26"/>
                <w:szCs w:val="26"/>
                <w:lang w:val="en-US"/>
              </w:rPr>
            </w:pPr>
            <w:r w:rsidRPr="008D4A5D">
              <w:rPr>
                <w:sz w:val="26"/>
                <w:szCs w:val="26"/>
                <w:lang w:val="en-US"/>
              </w:rPr>
              <w:t>04 giờ kể từ khi phát hiện.</w:t>
            </w:r>
          </w:p>
        </w:tc>
      </w:tr>
      <w:tr w:rsidR="00EF7FA5" w:rsidRPr="008D4A5D" w:rsidTr="00FB3FF9">
        <w:trPr>
          <w:trHeight w:val="842"/>
        </w:trPr>
        <w:tc>
          <w:tcPr>
            <w:tcW w:w="815" w:type="dxa"/>
            <w:vMerge/>
            <w:shd w:val="clear" w:color="auto" w:fill="auto"/>
            <w:vAlign w:val="center"/>
          </w:tcPr>
          <w:p w:rsidR="00EF7FA5" w:rsidRPr="008D4A5D" w:rsidRDefault="00EF7FA5" w:rsidP="005F2C74">
            <w:pPr>
              <w:pStyle w:val="TableText"/>
              <w:jc w:val="center"/>
              <w:rPr>
                <w:sz w:val="26"/>
                <w:szCs w:val="26"/>
                <w:lang w:val="en-US" w:eastAsia="en-US"/>
              </w:rPr>
            </w:pPr>
          </w:p>
        </w:tc>
        <w:tc>
          <w:tcPr>
            <w:tcW w:w="1561" w:type="dxa"/>
            <w:vMerge/>
            <w:shd w:val="clear" w:color="auto" w:fill="auto"/>
            <w:vAlign w:val="center"/>
          </w:tcPr>
          <w:p w:rsidR="00EF7FA5" w:rsidRPr="008D4A5D" w:rsidRDefault="00EF7FA5" w:rsidP="00FD5E30">
            <w:pPr>
              <w:autoSpaceDE w:val="0"/>
              <w:autoSpaceDN w:val="0"/>
              <w:adjustRightInd w:val="0"/>
              <w:spacing w:after="120"/>
              <w:jc w:val="both"/>
              <w:rPr>
                <w:rFonts w:ascii="Times New Roman" w:eastAsia="TimesNewRomanPSMT" w:hAnsi="Times New Roman"/>
                <w:sz w:val="26"/>
                <w:szCs w:val="26"/>
                <w:lang w:val="pt-BR"/>
              </w:rPr>
            </w:pPr>
          </w:p>
        </w:tc>
        <w:tc>
          <w:tcPr>
            <w:tcW w:w="2869" w:type="dxa"/>
            <w:vMerge/>
            <w:shd w:val="clear" w:color="auto" w:fill="auto"/>
          </w:tcPr>
          <w:p w:rsidR="00EF7FA5" w:rsidRPr="008D4A5D" w:rsidRDefault="00EF7FA5" w:rsidP="009A36EB">
            <w:pPr>
              <w:autoSpaceDE w:val="0"/>
              <w:autoSpaceDN w:val="0"/>
              <w:adjustRightInd w:val="0"/>
              <w:spacing w:after="120"/>
              <w:jc w:val="both"/>
              <w:rPr>
                <w:rFonts w:ascii="Times New Roman" w:hAnsi="Times New Roman"/>
                <w:sz w:val="26"/>
                <w:szCs w:val="26"/>
              </w:rPr>
            </w:pPr>
          </w:p>
        </w:tc>
        <w:tc>
          <w:tcPr>
            <w:tcW w:w="6521" w:type="dxa"/>
            <w:shd w:val="clear" w:color="auto" w:fill="auto"/>
            <w:vAlign w:val="center"/>
          </w:tcPr>
          <w:p w:rsidR="00EF7FA5" w:rsidRPr="008D4A5D" w:rsidRDefault="001D734B" w:rsidP="00D40936">
            <w:pPr>
              <w:pStyle w:val="Normal10"/>
              <w:spacing w:before="0"/>
              <w:rPr>
                <w:sz w:val="26"/>
                <w:szCs w:val="26"/>
                <w:lang w:val="en-US"/>
              </w:rPr>
            </w:pPr>
            <w:r w:rsidRPr="008D4A5D">
              <w:rPr>
                <w:sz w:val="26"/>
                <w:szCs w:val="26"/>
                <w:lang w:val="en-US"/>
              </w:rPr>
              <w:t>c</w:t>
            </w:r>
            <w:r w:rsidR="00EF7FA5" w:rsidRPr="008D4A5D">
              <w:rPr>
                <w:sz w:val="26"/>
                <w:szCs w:val="26"/>
                <w:lang w:val="en-US"/>
              </w:rPr>
              <w:t>) Khắc phục các mảnh vỡ khác với không đe dọa trực tiếp tới an toàn giao thông.</w:t>
            </w:r>
          </w:p>
        </w:tc>
        <w:tc>
          <w:tcPr>
            <w:tcW w:w="2835" w:type="dxa"/>
            <w:shd w:val="clear" w:color="auto" w:fill="auto"/>
            <w:vAlign w:val="center"/>
          </w:tcPr>
          <w:p w:rsidR="00EF7FA5" w:rsidRPr="008D4A5D" w:rsidRDefault="00EF7FA5" w:rsidP="00D40936">
            <w:pPr>
              <w:pStyle w:val="Normal10"/>
              <w:spacing w:before="0"/>
              <w:jc w:val="both"/>
              <w:rPr>
                <w:sz w:val="26"/>
                <w:szCs w:val="26"/>
                <w:lang w:val="en-US"/>
              </w:rPr>
            </w:pPr>
            <w:r w:rsidRPr="008D4A5D">
              <w:rPr>
                <w:sz w:val="26"/>
                <w:szCs w:val="26"/>
                <w:lang w:val="en-US"/>
              </w:rPr>
              <w:t>07 ngày kể từ khi phát hiện.</w:t>
            </w:r>
          </w:p>
        </w:tc>
      </w:tr>
      <w:tr w:rsidR="003E3FD4" w:rsidRPr="008D4A5D" w:rsidTr="00FB3FF9">
        <w:tc>
          <w:tcPr>
            <w:tcW w:w="815" w:type="dxa"/>
            <w:shd w:val="clear" w:color="auto" w:fill="auto"/>
            <w:vAlign w:val="center"/>
          </w:tcPr>
          <w:p w:rsidR="003E3FD4" w:rsidRPr="008D4A5D" w:rsidRDefault="003E3FD4" w:rsidP="005F2C74">
            <w:pPr>
              <w:pStyle w:val="TableText"/>
              <w:jc w:val="center"/>
              <w:rPr>
                <w:b/>
                <w:sz w:val="26"/>
                <w:szCs w:val="26"/>
                <w:lang w:val="en-US" w:eastAsia="en-US"/>
              </w:rPr>
            </w:pPr>
            <w:r w:rsidRPr="008D4A5D">
              <w:rPr>
                <w:b/>
                <w:sz w:val="26"/>
                <w:szCs w:val="26"/>
                <w:lang w:val="en-US" w:eastAsia="en-US"/>
              </w:rPr>
              <w:t>2.3</w:t>
            </w:r>
          </w:p>
        </w:tc>
        <w:tc>
          <w:tcPr>
            <w:tcW w:w="4430" w:type="dxa"/>
            <w:gridSpan w:val="2"/>
            <w:shd w:val="clear" w:color="auto" w:fill="auto"/>
            <w:vAlign w:val="center"/>
          </w:tcPr>
          <w:p w:rsidR="003E3FD4" w:rsidRPr="008D4A5D" w:rsidRDefault="003E3FD4" w:rsidP="005F2C74">
            <w:pPr>
              <w:pStyle w:val="Normal10"/>
              <w:spacing w:before="0"/>
              <w:jc w:val="both"/>
              <w:rPr>
                <w:sz w:val="26"/>
                <w:szCs w:val="26"/>
              </w:rPr>
            </w:pPr>
            <w:r w:rsidRPr="008D4A5D">
              <w:rPr>
                <w:rFonts w:eastAsia="TimesNewRomanPSMT"/>
                <w:b/>
                <w:sz w:val="26"/>
                <w:szCs w:val="26"/>
                <w:lang w:val="pt-BR"/>
              </w:rPr>
              <w:t>Đường đá dăm, cấp phối tự nhiên</w:t>
            </w:r>
          </w:p>
        </w:tc>
        <w:tc>
          <w:tcPr>
            <w:tcW w:w="6521" w:type="dxa"/>
            <w:shd w:val="clear" w:color="auto" w:fill="auto"/>
            <w:vAlign w:val="center"/>
          </w:tcPr>
          <w:p w:rsidR="003E3FD4" w:rsidRPr="008D4A5D" w:rsidRDefault="003E3FD4" w:rsidP="005F2C74">
            <w:pPr>
              <w:pStyle w:val="Normal10"/>
              <w:spacing w:before="0"/>
              <w:jc w:val="both"/>
              <w:rPr>
                <w:sz w:val="26"/>
                <w:szCs w:val="26"/>
              </w:rPr>
            </w:pPr>
          </w:p>
        </w:tc>
        <w:tc>
          <w:tcPr>
            <w:tcW w:w="2835" w:type="dxa"/>
            <w:shd w:val="clear" w:color="auto" w:fill="auto"/>
            <w:vAlign w:val="center"/>
          </w:tcPr>
          <w:p w:rsidR="003E3FD4" w:rsidRPr="008D4A5D" w:rsidRDefault="003E3FD4" w:rsidP="005F2C74">
            <w:pPr>
              <w:pStyle w:val="Normal10"/>
              <w:spacing w:before="0"/>
              <w:jc w:val="center"/>
              <w:rPr>
                <w:sz w:val="26"/>
                <w:szCs w:val="26"/>
              </w:rPr>
            </w:pPr>
          </w:p>
        </w:tc>
      </w:tr>
      <w:tr w:rsidR="003E3FD4" w:rsidRPr="008D4A5D" w:rsidTr="001A75B7">
        <w:tc>
          <w:tcPr>
            <w:tcW w:w="815" w:type="dxa"/>
            <w:shd w:val="clear" w:color="auto" w:fill="auto"/>
            <w:vAlign w:val="center"/>
          </w:tcPr>
          <w:p w:rsidR="003E3FD4" w:rsidRPr="008D4A5D" w:rsidRDefault="003E3FD4" w:rsidP="005F2C74">
            <w:pPr>
              <w:pStyle w:val="TableText"/>
              <w:jc w:val="center"/>
              <w:rPr>
                <w:sz w:val="26"/>
                <w:szCs w:val="26"/>
                <w:lang w:val="en-US" w:eastAsia="en-US"/>
              </w:rPr>
            </w:pPr>
            <w:r w:rsidRPr="008D4A5D">
              <w:rPr>
                <w:sz w:val="26"/>
                <w:szCs w:val="26"/>
                <w:lang w:val="en-US" w:eastAsia="en-US"/>
              </w:rPr>
              <w:t>2.3.1</w:t>
            </w:r>
          </w:p>
        </w:tc>
        <w:tc>
          <w:tcPr>
            <w:tcW w:w="1561" w:type="dxa"/>
            <w:shd w:val="clear" w:color="auto" w:fill="auto"/>
            <w:vAlign w:val="center"/>
          </w:tcPr>
          <w:p w:rsidR="003E3FD4" w:rsidRPr="008D4A5D" w:rsidRDefault="003E3FD4" w:rsidP="00FD5E30">
            <w:pPr>
              <w:keepNext/>
              <w:keepLines/>
              <w:tabs>
                <w:tab w:val="left" w:pos="380"/>
                <w:tab w:val="left" w:pos="418"/>
                <w:tab w:val="left" w:pos="1701"/>
                <w:tab w:val="left" w:pos="2268"/>
              </w:tabs>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Vá ổ gà, lún lõm cục bộ</w:t>
            </w:r>
          </w:p>
        </w:tc>
        <w:tc>
          <w:tcPr>
            <w:tcW w:w="2869" w:type="dxa"/>
            <w:shd w:val="clear" w:color="auto" w:fill="auto"/>
            <w:vAlign w:val="center"/>
          </w:tcPr>
          <w:p w:rsidR="003E3FD4" w:rsidRPr="008D4A5D" w:rsidRDefault="003E3FD4" w:rsidP="001A75B7">
            <w:pPr>
              <w:autoSpaceDE w:val="0"/>
              <w:autoSpaceDN w:val="0"/>
              <w:adjustRightInd w:val="0"/>
              <w:spacing w:after="120"/>
              <w:jc w:val="both"/>
              <w:rPr>
                <w:rFonts w:ascii="Times New Roman" w:eastAsia="TimesNewRomanPSMT" w:hAnsi="Times New Roman"/>
                <w:sz w:val="26"/>
                <w:szCs w:val="26"/>
              </w:rPr>
            </w:pPr>
            <w:r w:rsidRPr="008D4A5D">
              <w:rPr>
                <w:rFonts w:ascii="Times New Roman" w:hAnsi="Times New Roman"/>
                <w:sz w:val="26"/>
                <w:szCs w:val="26"/>
              </w:rPr>
              <w:t>Xử lý theo quy định tại Mục 5.4.4.2, 5.4.5.5 của TCCS 07:2013/TCĐBVN.</w:t>
            </w:r>
          </w:p>
          <w:p w:rsidR="003E3FD4" w:rsidRPr="008D4A5D" w:rsidRDefault="003E3FD4" w:rsidP="001A75B7">
            <w:pPr>
              <w:keepNext/>
              <w:keepLines/>
              <w:tabs>
                <w:tab w:val="left" w:pos="380"/>
                <w:tab w:val="left" w:pos="418"/>
                <w:tab w:val="left" w:pos="1701"/>
                <w:tab w:val="left" w:pos="2268"/>
              </w:tabs>
              <w:spacing w:after="120"/>
              <w:jc w:val="both"/>
              <w:rPr>
                <w:rFonts w:ascii="Times New Roman" w:eastAsia="TimesNewRomanPSMT" w:hAnsi="Times New Roman"/>
                <w:sz w:val="26"/>
                <w:szCs w:val="26"/>
              </w:rPr>
            </w:pPr>
          </w:p>
        </w:tc>
        <w:tc>
          <w:tcPr>
            <w:tcW w:w="6521" w:type="dxa"/>
            <w:shd w:val="clear" w:color="auto" w:fill="auto"/>
          </w:tcPr>
          <w:p w:rsidR="003E3FD4" w:rsidRPr="008D4A5D" w:rsidRDefault="003E3FD4" w:rsidP="00B31DCB">
            <w:pPr>
              <w:keepNext/>
              <w:keepLines/>
              <w:tabs>
                <w:tab w:val="left" w:pos="380"/>
                <w:tab w:val="left" w:pos="418"/>
                <w:tab w:val="left" w:pos="1701"/>
                <w:tab w:val="left" w:pos="2268"/>
              </w:tabs>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rPr>
              <w:t>Không có ổ gà, lún lõm cục bộ trên mặt đường đang khai thác. Trường hợp có ổ gà thì phải được vá sửa.</w:t>
            </w:r>
            <w:r w:rsidR="00B31DCB" w:rsidRPr="008D4A5D">
              <w:rPr>
                <w:rFonts w:ascii="Times New Roman" w:eastAsia="TimesNewRomanPSMT" w:hAnsi="Times New Roman"/>
                <w:sz w:val="26"/>
                <w:szCs w:val="26"/>
              </w:rPr>
              <w:t xml:space="preserve"> </w:t>
            </w:r>
            <w:r w:rsidRPr="008D4A5D">
              <w:rPr>
                <w:rFonts w:ascii="Times New Roman" w:eastAsia="TimesNewRomanPSMT" w:hAnsi="Times New Roman"/>
                <w:sz w:val="26"/>
                <w:szCs w:val="26"/>
              </w:rPr>
              <w:t>Trường hợp gặp trời mưa liên tục hoặc vì lý do bất khả kháng cho phép sửa chữa đảm bảo giao thông tạm bằng vật liệu khác nhưng sau đó phải thực hiện như yêu cầu.</w:t>
            </w:r>
          </w:p>
        </w:tc>
        <w:tc>
          <w:tcPr>
            <w:tcW w:w="2835" w:type="dxa"/>
            <w:shd w:val="clear" w:color="auto" w:fill="auto"/>
            <w:vAlign w:val="center"/>
          </w:tcPr>
          <w:p w:rsidR="003E3FD4" w:rsidRPr="008D4A5D" w:rsidRDefault="006108F4" w:rsidP="00316874">
            <w:pPr>
              <w:pStyle w:val="Normal10"/>
              <w:spacing w:before="0"/>
              <w:jc w:val="both"/>
              <w:rPr>
                <w:rFonts w:eastAsia="TimesNewRomanPSMT"/>
                <w:strike/>
                <w:sz w:val="26"/>
                <w:szCs w:val="26"/>
              </w:rPr>
            </w:pPr>
            <w:r w:rsidRPr="008D4A5D">
              <w:rPr>
                <w:sz w:val="26"/>
                <w:szCs w:val="26"/>
              </w:rPr>
              <w:t xml:space="preserve">Thời gian cho phép khắc phục trong vòng </w:t>
            </w:r>
            <w:r w:rsidR="00B31DCB" w:rsidRPr="008D4A5D">
              <w:rPr>
                <w:rFonts w:eastAsia="TimesNewRomanPSMT"/>
                <w:sz w:val="26"/>
                <w:szCs w:val="26"/>
              </w:rPr>
              <w:t>0</w:t>
            </w:r>
            <w:r w:rsidR="003E3FD4" w:rsidRPr="008D4A5D">
              <w:rPr>
                <w:rFonts w:eastAsia="TimesNewRomanPSMT"/>
                <w:sz w:val="26"/>
                <w:szCs w:val="26"/>
              </w:rPr>
              <w:t>5 ngày sau khi phát hiện.</w:t>
            </w:r>
          </w:p>
          <w:p w:rsidR="003E3FD4" w:rsidRPr="008D4A5D" w:rsidRDefault="003E3FD4" w:rsidP="00316874">
            <w:pPr>
              <w:pStyle w:val="Normal10"/>
              <w:spacing w:before="0"/>
              <w:jc w:val="both"/>
              <w:rPr>
                <w:sz w:val="26"/>
                <w:szCs w:val="26"/>
                <w:lang w:val="en-US"/>
              </w:rPr>
            </w:pPr>
          </w:p>
        </w:tc>
      </w:tr>
      <w:tr w:rsidR="003E3FD4" w:rsidRPr="008D4A5D" w:rsidTr="001A75B7">
        <w:tc>
          <w:tcPr>
            <w:tcW w:w="815" w:type="dxa"/>
            <w:shd w:val="clear" w:color="auto" w:fill="auto"/>
            <w:vAlign w:val="center"/>
          </w:tcPr>
          <w:p w:rsidR="003E3FD4" w:rsidRPr="008D4A5D" w:rsidRDefault="003E3FD4" w:rsidP="005F2C74">
            <w:pPr>
              <w:pStyle w:val="TableText"/>
              <w:jc w:val="center"/>
              <w:rPr>
                <w:sz w:val="26"/>
                <w:szCs w:val="26"/>
                <w:lang w:val="en-US" w:eastAsia="en-US"/>
              </w:rPr>
            </w:pPr>
            <w:r w:rsidRPr="008D4A5D">
              <w:rPr>
                <w:sz w:val="26"/>
                <w:szCs w:val="26"/>
                <w:lang w:val="en-US" w:eastAsia="en-US"/>
              </w:rPr>
              <w:t>2.3.2</w:t>
            </w:r>
          </w:p>
        </w:tc>
        <w:tc>
          <w:tcPr>
            <w:tcW w:w="1561" w:type="dxa"/>
            <w:shd w:val="clear" w:color="auto" w:fill="auto"/>
            <w:vAlign w:val="center"/>
          </w:tcPr>
          <w:p w:rsidR="003E3FD4" w:rsidRPr="008D4A5D" w:rsidRDefault="003E3FD4" w:rsidP="00FD5E30">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Xử lý lún lõm, gồ ghề</w:t>
            </w:r>
          </w:p>
          <w:p w:rsidR="003E3FD4" w:rsidRPr="008D4A5D" w:rsidRDefault="003E3FD4" w:rsidP="00FD5E30">
            <w:pPr>
              <w:autoSpaceDE w:val="0"/>
              <w:autoSpaceDN w:val="0"/>
              <w:adjustRightInd w:val="0"/>
              <w:spacing w:after="120"/>
              <w:jc w:val="both"/>
              <w:rPr>
                <w:rFonts w:ascii="Times New Roman" w:eastAsia="TimesNewRomanPSMT" w:hAnsi="Times New Roman"/>
                <w:sz w:val="26"/>
                <w:szCs w:val="26"/>
                <w:lang w:val="pt-BR"/>
              </w:rPr>
            </w:pPr>
          </w:p>
        </w:tc>
        <w:tc>
          <w:tcPr>
            <w:tcW w:w="2869" w:type="dxa"/>
            <w:shd w:val="clear" w:color="auto" w:fill="auto"/>
            <w:vAlign w:val="center"/>
          </w:tcPr>
          <w:p w:rsidR="003E3FD4" w:rsidRPr="008D4A5D" w:rsidRDefault="003E3FD4" w:rsidP="001A75B7">
            <w:pPr>
              <w:autoSpaceDE w:val="0"/>
              <w:autoSpaceDN w:val="0"/>
              <w:adjustRightInd w:val="0"/>
              <w:spacing w:after="120"/>
              <w:jc w:val="both"/>
              <w:rPr>
                <w:rFonts w:ascii="Times New Roman" w:eastAsia="TimesNewRomanPSMT" w:hAnsi="Times New Roman"/>
                <w:sz w:val="26"/>
                <w:szCs w:val="26"/>
              </w:rPr>
            </w:pPr>
            <w:r w:rsidRPr="008D4A5D">
              <w:rPr>
                <w:rFonts w:ascii="Times New Roman" w:hAnsi="Times New Roman"/>
                <w:sz w:val="26"/>
                <w:szCs w:val="26"/>
              </w:rPr>
              <w:t>Xử lý theo quy định tại Mục 5.4.4.1 của TCCS 07:2013/TCĐBVN.</w:t>
            </w:r>
          </w:p>
          <w:p w:rsidR="003E3FD4" w:rsidRPr="008D4A5D" w:rsidRDefault="003E3FD4" w:rsidP="001A75B7">
            <w:pPr>
              <w:autoSpaceDE w:val="0"/>
              <w:autoSpaceDN w:val="0"/>
              <w:adjustRightInd w:val="0"/>
              <w:spacing w:after="120"/>
              <w:jc w:val="both"/>
              <w:rPr>
                <w:rFonts w:ascii="Times New Roman" w:eastAsia="TimesNewRomanPSMT" w:hAnsi="Times New Roman"/>
                <w:sz w:val="26"/>
                <w:szCs w:val="26"/>
                <w:lang w:val="pt-BR"/>
              </w:rPr>
            </w:pPr>
          </w:p>
        </w:tc>
        <w:tc>
          <w:tcPr>
            <w:tcW w:w="6521" w:type="dxa"/>
            <w:shd w:val="clear" w:color="auto" w:fill="auto"/>
          </w:tcPr>
          <w:p w:rsidR="003E3FD4" w:rsidRPr="008D4A5D" w:rsidRDefault="003E3FD4" w:rsidP="005F2C74">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Không được để các chỗ lún lõm, trồi lún quá 50 mm hoặc gây ảnh hưởng đến người tham gia giao thông, mặt đường còn nguyên mui luyện, không đọng nước. </w:t>
            </w:r>
          </w:p>
          <w:p w:rsidR="003E3FD4" w:rsidRPr="008D4A5D" w:rsidRDefault="003E3FD4" w:rsidP="005F2C74">
            <w:pPr>
              <w:autoSpaceDE w:val="0"/>
              <w:autoSpaceDN w:val="0"/>
              <w:adjustRightInd w:val="0"/>
              <w:spacing w:after="120"/>
              <w:jc w:val="both"/>
              <w:rPr>
                <w:rFonts w:ascii="Times New Roman" w:eastAsia="TimesNewRomanPSMT" w:hAnsi="Times New Roman"/>
                <w:sz w:val="26"/>
                <w:szCs w:val="26"/>
                <w:lang w:val="pt-BR"/>
              </w:rPr>
            </w:pPr>
          </w:p>
        </w:tc>
        <w:tc>
          <w:tcPr>
            <w:tcW w:w="2835" w:type="dxa"/>
            <w:shd w:val="clear" w:color="auto" w:fill="auto"/>
          </w:tcPr>
          <w:p w:rsidR="003E3FD4" w:rsidRPr="008D4A5D" w:rsidRDefault="00B03F37" w:rsidP="00B31DCB">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hAnsi="Times New Roman"/>
                <w:sz w:val="26"/>
                <w:szCs w:val="26"/>
              </w:rPr>
              <w:t xml:space="preserve">Thời gian cho phép khắc phục trong vòng </w:t>
            </w:r>
            <w:r w:rsidR="003E3FD4" w:rsidRPr="008D4A5D">
              <w:rPr>
                <w:rFonts w:ascii="Times New Roman" w:eastAsia="TimesNewRomanPSMT" w:hAnsi="Times New Roman"/>
                <w:sz w:val="26"/>
                <w:szCs w:val="26"/>
                <w:lang w:val="pt-BR"/>
              </w:rPr>
              <w:t xml:space="preserve">10 ngày sau khi phát hiện </w:t>
            </w:r>
            <w:r w:rsidR="003E3FD4" w:rsidRPr="008D4A5D">
              <w:rPr>
                <w:rFonts w:ascii="Times New Roman" w:eastAsia="TimesNewRomanPSMT" w:hAnsi="Times New Roman"/>
                <w:sz w:val="26"/>
                <w:szCs w:val="26"/>
              </w:rPr>
              <w:t>(không tính các ngày trời mưa, mặt đường bị ngập không thi công được).</w:t>
            </w:r>
          </w:p>
        </w:tc>
      </w:tr>
      <w:tr w:rsidR="003E3FD4" w:rsidRPr="008D4A5D" w:rsidTr="001A75B7">
        <w:tc>
          <w:tcPr>
            <w:tcW w:w="815" w:type="dxa"/>
            <w:shd w:val="clear" w:color="auto" w:fill="auto"/>
            <w:vAlign w:val="center"/>
          </w:tcPr>
          <w:p w:rsidR="003E3FD4" w:rsidRPr="008D4A5D" w:rsidRDefault="003E3FD4" w:rsidP="005F2C74">
            <w:pPr>
              <w:pStyle w:val="TableText"/>
              <w:jc w:val="center"/>
              <w:rPr>
                <w:sz w:val="26"/>
                <w:szCs w:val="26"/>
                <w:lang w:val="en-US" w:eastAsia="en-US"/>
              </w:rPr>
            </w:pPr>
            <w:r w:rsidRPr="008D4A5D">
              <w:rPr>
                <w:sz w:val="26"/>
                <w:szCs w:val="26"/>
                <w:lang w:val="en-US" w:eastAsia="en-US"/>
              </w:rPr>
              <w:t>2.3.3</w:t>
            </w:r>
          </w:p>
        </w:tc>
        <w:tc>
          <w:tcPr>
            <w:tcW w:w="1561" w:type="dxa"/>
            <w:shd w:val="clear" w:color="auto" w:fill="auto"/>
            <w:vAlign w:val="center"/>
          </w:tcPr>
          <w:p w:rsidR="003E3FD4" w:rsidRPr="008D4A5D" w:rsidRDefault="003E3FD4" w:rsidP="00FD5E30">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Sình lún</w:t>
            </w:r>
          </w:p>
        </w:tc>
        <w:tc>
          <w:tcPr>
            <w:tcW w:w="2869" w:type="dxa"/>
            <w:shd w:val="clear" w:color="auto" w:fill="auto"/>
            <w:vAlign w:val="center"/>
          </w:tcPr>
          <w:p w:rsidR="003E3FD4" w:rsidRPr="008D4A5D" w:rsidRDefault="003E3FD4" w:rsidP="001A75B7">
            <w:pPr>
              <w:autoSpaceDE w:val="0"/>
              <w:autoSpaceDN w:val="0"/>
              <w:adjustRightInd w:val="0"/>
              <w:spacing w:after="120"/>
              <w:jc w:val="both"/>
              <w:rPr>
                <w:rFonts w:ascii="Times New Roman" w:eastAsia="TimesNewRomanPSMT" w:hAnsi="Times New Roman"/>
                <w:sz w:val="26"/>
                <w:szCs w:val="26"/>
              </w:rPr>
            </w:pPr>
            <w:r w:rsidRPr="008D4A5D">
              <w:rPr>
                <w:rFonts w:ascii="Times New Roman" w:hAnsi="Times New Roman"/>
                <w:sz w:val="26"/>
                <w:szCs w:val="26"/>
              </w:rPr>
              <w:t xml:space="preserve">Xử lý theo quy định tại </w:t>
            </w:r>
            <w:r w:rsidRPr="008D4A5D">
              <w:rPr>
                <w:rFonts w:ascii="Times New Roman" w:hAnsi="Times New Roman"/>
                <w:sz w:val="26"/>
                <w:szCs w:val="26"/>
              </w:rPr>
              <w:lastRenderedPageBreak/>
              <w:t>Mục 5.4.5.6 của TCCS 07:2013/TCĐBVN.</w:t>
            </w:r>
          </w:p>
          <w:p w:rsidR="003E3FD4" w:rsidRPr="008D4A5D" w:rsidRDefault="003E3FD4" w:rsidP="001A75B7">
            <w:pPr>
              <w:autoSpaceDE w:val="0"/>
              <w:autoSpaceDN w:val="0"/>
              <w:adjustRightInd w:val="0"/>
              <w:spacing w:after="120"/>
              <w:jc w:val="both"/>
              <w:rPr>
                <w:rFonts w:ascii="Times New Roman" w:eastAsia="TimesNewRomanPSMT" w:hAnsi="Times New Roman"/>
                <w:sz w:val="26"/>
                <w:szCs w:val="26"/>
                <w:lang w:val="pt-BR"/>
              </w:rPr>
            </w:pPr>
          </w:p>
        </w:tc>
        <w:tc>
          <w:tcPr>
            <w:tcW w:w="6521" w:type="dxa"/>
            <w:shd w:val="clear" w:color="auto" w:fill="auto"/>
          </w:tcPr>
          <w:p w:rsidR="003E3FD4" w:rsidRPr="008D4A5D" w:rsidRDefault="003E3FD4" w:rsidP="005F2C74">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lastRenderedPageBreak/>
              <w:t xml:space="preserve">Không được để sình lún phát triển thành rạn nứt lớn, lún </w:t>
            </w:r>
            <w:r w:rsidRPr="008D4A5D">
              <w:rPr>
                <w:rFonts w:ascii="Times New Roman" w:eastAsia="TimesNewRomanPSMT" w:hAnsi="Times New Roman"/>
                <w:sz w:val="26"/>
                <w:szCs w:val="26"/>
                <w:lang w:val="pt-BR"/>
              </w:rPr>
              <w:lastRenderedPageBreak/>
              <w:t>lõm quá 50mm. Diện tích sình lún không được quá 0,5% diện tích mặt đường.</w:t>
            </w:r>
          </w:p>
          <w:p w:rsidR="003E3FD4" w:rsidRPr="008D4A5D" w:rsidRDefault="003E3FD4" w:rsidP="005F2C74">
            <w:pPr>
              <w:autoSpaceDE w:val="0"/>
              <w:autoSpaceDN w:val="0"/>
              <w:adjustRightInd w:val="0"/>
              <w:spacing w:after="120"/>
              <w:jc w:val="both"/>
              <w:rPr>
                <w:rFonts w:ascii="Times New Roman" w:eastAsia="TimesNewRomanPSMT" w:hAnsi="Times New Roman"/>
                <w:sz w:val="26"/>
                <w:szCs w:val="26"/>
                <w:lang w:val="pt-BR"/>
              </w:rPr>
            </w:pPr>
          </w:p>
        </w:tc>
        <w:tc>
          <w:tcPr>
            <w:tcW w:w="2835" w:type="dxa"/>
            <w:shd w:val="clear" w:color="auto" w:fill="auto"/>
          </w:tcPr>
          <w:p w:rsidR="003E3FD4" w:rsidRPr="008D4A5D" w:rsidRDefault="003E3FD4" w:rsidP="001D4E22">
            <w:pPr>
              <w:autoSpaceDE w:val="0"/>
              <w:autoSpaceDN w:val="0"/>
              <w:adjustRightInd w:val="0"/>
              <w:spacing w:after="120"/>
              <w:jc w:val="both"/>
              <w:rPr>
                <w:rFonts w:ascii="Times New Roman" w:eastAsia="TimesNewRomanPSMT" w:hAnsi="Times New Roman"/>
                <w:strike/>
                <w:sz w:val="26"/>
                <w:szCs w:val="26"/>
                <w:lang w:val="pt-BR"/>
              </w:rPr>
            </w:pPr>
            <w:r w:rsidRPr="008D4A5D">
              <w:rPr>
                <w:rFonts w:ascii="Times New Roman" w:eastAsia="TimesNewRomanPSMT" w:hAnsi="Times New Roman"/>
                <w:sz w:val="26"/>
                <w:szCs w:val="26"/>
                <w:lang w:val="pt-BR"/>
              </w:rPr>
              <w:lastRenderedPageBreak/>
              <w:t xml:space="preserve">Các chỗ sình lún phải </w:t>
            </w:r>
            <w:r w:rsidRPr="008D4A5D">
              <w:rPr>
                <w:rFonts w:ascii="Times New Roman" w:eastAsia="TimesNewRomanPSMT" w:hAnsi="Times New Roman"/>
                <w:sz w:val="26"/>
                <w:szCs w:val="26"/>
                <w:lang w:val="pt-BR"/>
              </w:rPr>
              <w:lastRenderedPageBreak/>
              <w:t xml:space="preserve">được loại bỏ trong vòng 10 ngày </w:t>
            </w:r>
            <w:r w:rsidRPr="008D4A5D">
              <w:rPr>
                <w:rFonts w:ascii="Times New Roman" w:eastAsia="TimesNewRomanPSMT" w:hAnsi="Times New Roman"/>
                <w:sz w:val="26"/>
                <w:szCs w:val="26"/>
              </w:rPr>
              <w:t>(không tính các ngày trời mưa, mặt đường ẩm ướt không thi công được).</w:t>
            </w:r>
          </w:p>
        </w:tc>
      </w:tr>
      <w:tr w:rsidR="003E3FD4" w:rsidRPr="008D4A5D" w:rsidTr="001A75B7">
        <w:tc>
          <w:tcPr>
            <w:tcW w:w="815" w:type="dxa"/>
            <w:shd w:val="clear" w:color="auto" w:fill="auto"/>
            <w:vAlign w:val="center"/>
          </w:tcPr>
          <w:p w:rsidR="003E3FD4" w:rsidRPr="008D4A5D" w:rsidRDefault="003E3FD4" w:rsidP="005F2C74">
            <w:pPr>
              <w:autoSpaceDE w:val="0"/>
              <w:autoSpaceDN w:val="0"/>
              <w:adjustRightInd w:val="0"/>
              <w:spacing w:after="120"/>
              <w:jc w:val="center"/>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lastRenderedPageBreak/>
              <w:t>2.3.4</w:t>
            </w:r>
          </w:p>
        </w:tc>
        <w:tc>
          <w:tcPr>
            <w:tcW w:w="1561" w:type="dxa"/>
            <w:shd w:val="clear" w:color="auto" w:fill="auto"/>
            <w:vAlign w:val="center"/>
          </w:tcPr>
          <w:p w:rsidR="003E3FD4" w:rsidRPr="008D4A5D" w:rsidRDefault="003E3FD4" w:rsidP="00FD5E30">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Vệ sinh mặt đường</w:t>
            </w:r>
          </w:p>
        </w:tc>
        <w:tc>
          <w:tcPr>
            <w:tcW w:w="2869" w:type="dxa"/>
            <w:shd w:val="clear" w:color="auto" w:fill="auto"/>
            <w:vAlign w:val="center"/>
          </w:tcPr>
          <w:p w:rsidR="003E3FD4" w:rsidRPr="008D4A5D" w:rsidRDefault="003E3FD4" w:rsidP="001A75B7">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Tùy theo mức độ bẩn của mặt đường để bố trí số lần vệ sinh, tưới nước chống bụi vào những ngày hanh khô</w:t>
            </w:r>
            <w:r w:rsidR="006576D1" w:rsidRPr="008D4A5D">
              <w:rPr>
                <w:rFonts w:ascii="Times New Roman" w:eastAsia="TimesNewRomanPSMT" w:hAnsi="Times New Roman"/>
                <w:sz w:val="26"/>
                <w:szCs w:val="26"/>
                <w:lang w:val="pt-BR"/>
              </w:rPr>
              <w:t>.</w:t>
            </w:r>
          </w:p>
        </w:tc>
        <w:tc>
          <w:tcPr>
            <w:tcW w:w="6521" w:type="dxa"/>
            <w:shd w:val="clear" w:color="auto" w:fill="auto"/>
          </w:tcPr>
          <w:p w:rsidR="003E3FD4" w:rsidRPr="008D4A5D" w:rsidRDefault="003E3FD4" w:rsidP="005F2C74">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Mặt đường (bao gồm cả dải phân cách giữa) và lề đường không được có rác, cành cây và các chướng ngại vật khác.</w:t>
            </w:r>
          </w:p>
          <w:p w:rsidR="003E3FD4" w:rsidRPr="008D4A5D" w:rsidRDefault="003E3FD4" w:rsidP="005F2C74">
            <w:pPr>
              <w:autoSpaceDE w:val="0"/>
              <w:autoSpaceDN w:val="0"/>
              <w:adjustRightInd w:val="0"/>
              <w:spacing w:after="120"/>
              <w:jc w:val="both"/>
              <w:rPr>
                <w:rFonts w:ascii="Times New Roman" w:eastAsia="TimesNewRomanPSMT" w:hAnsi="Times New Roman"/>
                <w:sz w:val="26"/>
                <w:szCs w:val="26"/>
                <w:lang w:val="pt-BR"/>
              </w:rPr>
            </w:pPr>
          </w:p>
        </w:tc>
        <w:tc>
          <w:tcPr>
            <w:tcW w:w="2835" w:type="dxa"/>
            <w:shd w:val="clear" w:color="auto" w:fill="auto"/>
            <w:vAlign w:val="center"/>
          </w:tcPr>
          <w:p w:rsidR="003E3FD4" w:rsidRPr="008D4A5D" w:rsidRDefault="003E3FD4" w:rsidP="001D4E22">
            <w:pPr>
              <w:pStyle w:val="Normal10"/>
              <w:spacing w:before="0"/>
              <w:jc w:val="both"/>
              <w:rPr>
                <w:sz w:val="26"/>
                <w:szCs w:val="26"/>
                <w:lang w:val="en-US"/>
              </w:rPr>
            </w:pPr>
            <w:r w:rsidRPr="008D4A5D">
              <w:rPr>
                <w:rFonts w:eastAsia="TimesNewRomanPSMT"/>
                <w:sz w:val="26"/>
                <w:szCs w:val="26"/>
                <w:lang w:val="pt-BR"/>
              </w:rPr>
              <w:t xml:space="preserve">Khắc phục trong vòng </w:t>
            </w:r>
            <w:r w:rsidR="00E4264E" w:rsidRPr="008D4A5D">
              <w:rPr>
                <w:rFonts w:eastAsia="TimesNewRomanPSMT"/>
                <w:sz w:val="26"/>
                <w:szCs w:val="26"/>
                <w:lang w:val="pt-BR"/>
              </w:rPr>
              <w:t>0</w:t>
            </w:r>
            <w:r w:rsidRPr="008D4A5D">
              <w:rPr>
                <w:rFonts w:eastAsia="TimesNewRomanPSMT"/>
                <w:sz w:val="26"/>
                <w:szCs w:val="26"/>
                <w:lang w:val="pt-BR"/>
              </w:rPr>
              <w:t xml:space="preserve">1 giờ nếu gây nguy hiểm mất an toàn giao thông; trong vòng </w:t>
            </w:r>
            <w:r w:rsidR="00E4264E" w:rsidRPr="008D4A5D">
              <w:rPr>
                <w:rFonts w:eastAsia="TimesNewRomanPSMT"/>
                <w:sz w:val="26"/>
                <w:szCs w:val="26"/>
                <w:lang w:val="pt-BR"/>
              </w:rPr>
              <w:t>0</w:t>
            </w:r>
            <w:r w:rsidRPr="008D4A5D">
              <w:rPr>
                <w:rFonts w:eastAsia="TimesNewRomanPSMT"/>
                <w:sz w:val="26"/>
                <w:szCs w:val="26"/>
                <w:lang w:val="pt-BR"/>
              </w:rPr>
              <w:t>7 ngày đối với trường hợp còn lại.</w:t>
            </w:r>
          </w:p>
        </w:tc>
      </w:tr>
      <w:tr w:rsidR="003E3FD4" w:rsidRPr="008D4A5D" w:rsidTr="001A75B7">
        <w:tc>
          <w:tcPr>
            <w:tcW w:w="815" w:type="dxa"/>
            <w:shd w:val="clear" w:color="auto" w:fill="auto"/>
            <w:vAlign w:val="center"/>
          </w:tcPr>
          <w:p w:rsidR="003E3FD4" w:rsidRPr="008D4A5D" w:rsidRDefault="003E3FD4" w:rsidP="005F2C74">
            <w:pPr>
              <w:autoSpaceDE w:val="0"/>
              <w:autoSpaceDN w:val="0"/>
              <w:adjustRightInd w:val="0"/>
              <w:spacing w:after="120"/>
              <w:jc w:val="center"/>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2.3.5</w:t>
            </w:r>
          </w:p>
        </w:tc>
        <w:tc>
          <w:tcPr>
            <w:tcW w:w="1561" w:type="dxa"/>
            <w:shd w:val="clear" w:color="auto" w:fill="auto"/>
            <w:vAlign w:val="center"/>
          </w:tcPr>
          <w:p w:rsidR="003E3FD4" w:rsidRPr="008D4A5D" w:rsidRDefault="003E3FD4" w:rsidP="00FD5E30">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Các nội dung khác</w:t>
            </w:r>
          </w:p>
        </w:tc>
        <w:tc>
          <w:tcPr>
            <w:tcW w:w="2869" w:type="dxa"/>
            <w:shd w:val="clear" w:color="auto" w:fill="auto"/>
            <w:vAlign w:val="center"/>
          </w:tcPr>
          <w:p w:rsidR="003E3FD4" w:rsidRPr="008D4A5D" w:rsidRDefault="003E3FD4" w:rsidP="001A75B7">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Khi có nước trên mặt đường phải tổ chức khơi thông nước, bổ sung kết cấu mặt bù vào các vị trí lún lõm;</w:t>
            </w:r>
          </w:p>
          <w:p w:rsidR="003E3FD4" w:rsidRPr="008D4A5D" w:rsidRDefault="003E3FD4" w:rsidP="001A75B7">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Tùy theo điều kiện nguồn vốn và quy định tại hợp đồng để bổ sung, điều chỉnh các nội dung phù hợp.</w:t>
            </w:r>
          </w:p>
        </w:tc>
        <w:tc>
          <w:tcPr>
            <w:tcW w:w="6521" w:type="dxa"/>
            <w:shd w:val="clear" w:color="auto" w:fill="auto"/>
          </w:tcPr>
          <w:p w:rsidR="003E3FD4" w:rsidRPr="008D4A5D" w:rsidRDefault="003E3FD4" w:rsidP="009246FD">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Không để mặt đường đọng nước</w:t>
            </w:r>
            <w:r w:rsidR="00E2295A" w:rsidRPr="008D4A5D">
              <w:rPr>
                <w:rFonts w:ascii="Times New Roman" w:eastAsia="TimesNewRomanPSMT" w:hAnsi="Times New Roman"/>
                <w:sz w:val="26"/>
                <w:szCs w:val="26"/>
                <w:lang w:val="pt-BR"/>
              </w:rPr>
              <w:t>.</w:t>
            </w:r>
            <w:r w:rsidRPr="008D4A5D">
              <w:rPr>
                <w:rFonts w:ascii="Times New Roman" w:eastAsia="TimesNewRomanPSMT" w:hAnsi="Times New Roman"/>
                <w:sz w:val="26"/>
                <w:szCs w:val="26"/>
                <w:lang w:val="pt-BR"/>
              </w:rPr>
              <w:t xml:space="preserve"> </w:t>
            </w:r>
          </w:p>
        </w:tc>
        <w:tc>
          <w:tcPr>
            <w:tcW w:w="2835" w:type="dxa"/>
            <w:shd w:val="clear" w:color="auto" w:fill="auto"/>
          </w:tcPr>
          <w:p w:rsidR="003E3FD4" w:rsidRPr="008D4A5D" w:rsidRDefault="0024011E" w:rsidP="0024011E">
            <w:pPr>
              <w:pStyle w:val="Normal10"/>
              <w:spacing w:before="0"/>
              <w:rPr>
                <w:rFonts w:eastAsia="TimesNewRomanPSMT"/>
                <w:sz w:val="26"/>
                <w:szCs w:val="26"/>
                <w:lang w:val="pt-BR"/>
              </w:rPr>
            </w:pPr>
            <w:r w:rsidRPr="008D4A5D">
              <w:rPr>
                <w:sz w:val="26"/>
                <w:szCs w:val="26"/>
              </w:rPr>
              <w:t>Thời gian cho phép khắc phục k</w:t>
            </w:r>
            <w:r w:rsidR="003E3FD4" w:rsidRPr="008D4A5D">
              <w:rPr>
                <w:rFonts w:eastAsia="TimesNewRomanPSMT"/>
                <w:sz w:val="26"/>
                <w:szCs w:val="26"/>
                <w:lang w:val="pt-BR"/>
              </w:rPr>
              <w:t>hông quá 24 giờ</w:t>
            </w:r>
            <w:r w:rsidR="002023D9" w:rsidRPr="008D4A5D">
              <w:rPr>
                <w:rFonts w:eastAsia="TimesNewRomanPSMT"/>
                <w:sz w:val="26"/>
                <w:szCs w:val="26"/>
                <w:lang w:val="pt-BR"/>
              </w:rPr>
              <w:t>.</w:t>
            </w:r>
          </w:p>
        </w:tc>
      </w:tr>
    </w:tbl>
    <w:p w:rsidR="00C72052" w:rsidRPr="008D4A5D" w:rsidRDefault="00C72052" w:rsidP="00B31DCB">
      <w:pPr>
        <w:shd w:val="clear" w:color="auto" w:fill="FFFFFF"/>
        <w:spacing w:before="240" w:after="240"/>
        <w:ind w:firstLine="567"/>
        <w:jc w:val="both"/>
        <w:rPr>
          <w:rFonts w:ascii="Times New Roman" w:hAnsi="Times New Roman"/>
          <w:i/>
          <w:sz w:val="26"/>
          <w:szCs w:val="26"/>
        </w:rPr>
      </w:pPr>
      <w:r w:rsidRPr="008D4A5D">
        <w:rPr>
          <w:rFonts w:ascii="Times New Roman" w:hAnsi="Times New Roman"/>
          <w:i/>
          <w:sz w:val="26"/>
          <w:szCs w:val="26"/>
        </w:rPr>
        <w:t xml:space="preserve">3. Tiêu chí chất lượng hệ thống an toàn giao thông và hệ thống chiếu sáng </w:t>
      </w:r>
    </w:p>
    <w:tbl>
      <w:tblPr>
        <w:tblW w:w="146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90"/>
        <w:gridCol w:w="1586"/>
        <w:gridCol w:w="2869"/>
        <w:gridCol w:w="6521"/>
        <w:gridCol w:w="2835"/>
      </w:tblGrid>
      <w:tr w:rsidR="003E3FD4" w:rsidRPr="008D4A5D" w:rsidTr="00FB3FF9">
        <w:trPr>
          <w:tblHeader/>
        </w:trPr>
        <w:tc>
          <w:tcPr>
            <w:tcW w:w="790" w:type="dxa"/>
            <w:shd w:val="clear" w:color="auto" w:fill="auto"/>
            <w:vAlign w:val="center"/>
          </w:tcPr>
          <w:p w:rsidR="003E3FD4" w:rsidRPr="008D4A5D" w:rsidRDefault="003E3FD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TT</w:t>
            </w:r>
          </w:p>
        </w:tc>
        <w:tc>
          <w:tcPr>
            <w:tcW w:w="1586" w:type="dxa"/>
            <w:shd w:val="clear" w:color="auto" w:fill="auto"/>
            <w:vAlign w:val="center"/>
          </w:tcPr>
          <w:p w:rsidR="003E3FD4" w:rsidRPr="008D4A5D" w:rsidRDefault="003E3FD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Hạng mục</w:t>
            </w:r>
          </w:p>
        </w:tc>
        <w:tc>
          <w:tcPr>
            <w:tcW w:w="2869" w:type="dxa"/>
            <w:shd w:val="clear" w:color="auto" w:fill="auto"/>
            <w:vAlign w:val="center"/>
          </w:tcPr>
          <w:p w:rsidR="003E3FD4" w:rsidRPr="008D4A5D" w:rsidRDefault="003E3FD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 xml:space="preserve">Nội dung yêu cầu kỹ thuật, chất lượng </w:t>
            </w:r>
          </w:p>
        </w:tc>
        <w:tc>
          <w:tcPr>
            <w:tcW w:w="6521" w:type="dxa"/>
            <w:shd w:val="clear" w:color="auto" w:fill="auto"/>
            <w:vAlign w:val="center"/>
          </w:tcPr>
          <w:p w:rsidR="003E3FD4" w:rsidRPr="008D4A5D" w:rsidRDefault="003E3FD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Mức độ đáp ứng</w:t>
            </w:r>
          </w:p>
        </w:tc>
        <w:tc>
          <w:tcPr>
            <w:tcW w:w="2835" w:type="dxa"/>
            <w:shd w:val="clear" w:color="auto" w:fill="auto"/>
            <w:vAlign w:val="center"/>
          </w:tcPr>
          <w:p w:rsidR="003E3FD4" w:rsidRPr="008D4A5D" w:rsidRDefault="003E3FD4" w:rsidP="001D4E22">
            <w:pPr>
              <w:pStyle w:val="Tableboldcentred"/>
              <w:spacing w:after="120" w:line="240" w:lineRule="auto"/>
              <w:rPr>
                <w:rFonts w:ascii="Times New Roman" w:hAnsi="Times New Roman"/>
                <w:sz w:val="26"/>
                <w:szCs w:val="26"/>
              </w:rPr>
            </w:pPr>
            <w:r w:rsidRPr="008D4A5D">
              <w:rPr>
                <w:rFonts w:ascii="Times New Roman" w:hAnsi="Times New Roman"/>
                <w:sz w:val="26"/>
                <w:szCs w:val="26"/>
              </w:rPr>
              <w:t>Thời gian cho phép khắc phục tồn tại</w:t>
            </w:r>
          </w:p>
        </w:tc>
      </w:tr>
      <w:tr w:rsidR="003E3FD4" w:rsidRPr="008D4A5D" w:rsidTr="001A75B7">
        <w:tc>
          <w:tcPr>
            <w:tcW w:w="790" w:type="dxa"/>
            <w:shd w:val="clear" w:color="auto" w:fill="auto"/>
            <w:vAlign w:val="center"/>
          </w:tcPr>
          <w:p w:rsidR="003E3FD4" w:rsidRPr="008D4A5D" w:rsidRDefault="003E3FD4" w:rsidP="005F2C74">
            <w:pPr>
              <w:pStyle w:val="Normal10"/>
              <w:spacing w:before="0"/>
              <w:jc w:val="center"/>
              <w:rPr>
                <w:sz w:val="26"/>
                <w:szCs w:val="26"/>
              </w:rPr>
            </w:pPr>
            <w:r w:rsidRPr="008D4A5D">
              <w:rPr>
                <w:sz w:val="26"/>
                <w:szCs w:val="26"/>
              </w:rPr>
              <w:lastRenderedPageBreak/>
              <w:t>3.1</w:t>
            </w:r>
          </w:p>
        </w:tc>
        <w:tc>
          <w:tcPr>
            <w:tcW w:w="1586" w:type="dxa"/>
            <w:shd w:val="clear" w:color="auto" w:fill="auto"/>
            <w:vAlign w:val="center"/>
          </w:tcPr>
          <w:p w:rsidR="003E3FD4" w:rsidRPr="008D4A5D" w:rsidRDefault="003E3FD4" w:rsidP="00FD5E30">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Biển báo</w:t>
            </w:r>
          </w:p>
        </w:tc>
        <w:tc>
          <w:tcPr>
            <w:tcW w:w="2869" w:type="dxa"/>
            <w:shd w:val="clear" w:color="auto" w:fill="auto"/>
            <w:vAlign w:val="center"/>
          </w:tcPr>
          <w:p w:rsidR="003E3FD4" w:rsidRPr="008D4A5D" w:rsidRDefault="003E3FD4" w:rsidP="001A75B7">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Thực hiện theo quy định tại Mục 5.12.1 của TCCS 07:2013/TCĐBVN.</w:t>
            </w:r>
          </w:p>
        </w:tc>
        <w:tc>
          <w:tcPr>
            <w:tcW w:w="6521" w:type="dxa"/>
            <w:shd w:val="clear" w:color="auto" w:fill="auto"/>
          </w:tcPr>
          <w:p w:rsidR="003E3FD4" w:rsidRPr="008D4A5D" w:rsidRDefault="003E3FD4"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Bảo quản đầy đủ biển báo từ khi nhận bàn giao; đảm bảo chất lượng, rõ ràng, không bị bẩn, chắc chắn, dễ nhận biết từ xa và phải quan sát được rõ cả ngày và đêm.</w:t>
            </w:r>
          </w:p>
          <w:p w:rsidR="003E3FD4" w:rsidRPr="008D4A5D" w:rsidRDefault="003E3FD4" w:rsidP="005F2C74">
            <w:pPr>
              <w:autoSpaceDE w:val="0"/>
              <w:autoSpaceDN w:val="0"/>
              <w:adjustRightInd w:val="0"/>
              <w:spacing w:after="120"/>
              <w:jc w:val="both"/>
              <w:rPr>
                <w:rFonts w:ascii="Times New Roman" w:hAnsi="Times New Roman"/>
                <w:sz w:val="26"/>
                <w:szCs w:val="26"/>
              </w:rPr>
            </w:pPr>
          </w:p>
        </w:tc>
        <w:tc>
          <w:tcPr>
            <w:tcW w:w="2835" w:type="dxa"/>
            <w:shd w:val="clear" w:color="auto" w:fill="auto"/>
          </w:tcPr>
          <w:p w:rsidR="003E3FD4" w:rsidRPr="008D4A5D" w:rsidRDefault="003E3FD4" w:rsidP="0077586F">
            <w:pPr>
              <w:pStyle w:val="Normal10"/>
              <w:spacing w:before="0"/>
              <w:jc w:val="both"/>
              <w:rPr>
                <w:sz w:val="26"/>
                <w:szCs w:val="26"/>
              </w:rPr>
            </w:pPr>
            <w:r w:rsidRPr="008D4A5D">
              <w:rPr>
                <w:sz w:val="26"/>
                <w:szCs w:val="26"/>
              </w:rPr>
              <w:t xml:space="preserve">Đối với hư hỏng, mất phải sửa chữa thay thế trong vòng 01 ngày đối với </w:t>
            </w:r>
            <w:r w:rsidR="0077586F" w:rsidRPr="008D4A5D">
              <w:rPr>
                <w:sz w:val="26"/>
                <w:szCs w:val="26"/>
              </w:rPr>
              <w:t>b</w:t>
            </w:r>
            <w:r w:rsidRPr="008D4A5D">
              <w:rPr>
                <w:sz w:val="26"/>
                <w:szCs w:val="26"/>
              </w:rPr>
              <w:t>iển báo cấm, biển hiệu lệnh; 03 ngày với các biển còn lại sau khi phát hiện.</w:t>
            </w:r>
          </w:p>
        </w:tc>
      </w:tr>
      <w:tr w:rsidR="003E3FD4" w:rsidRPr="008D4A5D" w:rsidTr="001A75B7">
        <w:tc>
          <w:tcPr>
            <w:tcW w:w="790" w:type="dxa"/>
            <w:shd w:val="clear" w:color="auto" w:fill="auto"/>
            <w:vAlign w:val="center"/>
          </w:tcPr>
          <w:p w:rsidR="003E3FD4" w:rsidRPr="008D4A5D" w:rsidRDefault="003E3FD4" w:rsidP="005F2C74">
            <w:pPr>
              <w:pStyle w:val="Normal10"/>
              <w:spacing w:before="0"/>
              <w:jc w:val="center"/>
              <w:rPr>
                <w:sz w:val="26"/>
                <w:szCs w:val="26"/>
              </w:rPr>
            </w:pPr>
            <w:r w:rsidRPr="008D4A5D">
              <w:rPr>
                <w:sz w:val="26"/>
                <w:szCs w:val="26"/>
              </w:rPr>
              <w:t>3.2</w:t>
            </w:r>
          </w:p>
        </w:tc>
        <w:tc>
          <w:tcPr>
            <w:tcW w:w="1586" w:type="dxa"/>
            <w:shd w:val="clear" w:color="auto" w:fill="auto"/>
            <w:vAlign w:val="center"/>
          </w:tcPr>
          <w:p w:rsidR="003E3FD4" w:rsidRPr="008D4A5D" w:rsidRDefault="003E3FD4" w:rsidP="00FD5E30">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Vạch sơn kẻ đường, gờ giảm tốc.</w:t>
            </w:r>
          </w:p>
        </w:tc>
        <w:tc>
          <w:tcPr>
            <w:tcW w:w="2869" w:type="dxa"/>
            <w:shd w:val="clear" w:color="auto" w:fill="auto"/>
            <w:vAlign w:val="center"/>
          </w:tcPr>
          <w:p w:rsidR="003E3FD4" w:rsidRPr="008D4A5D" w:rsidRDefault="003E3FD4" w:rsidP="001A75B7">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Thực hiện theo quy định tại Mục 5.12.2 của TCCS 07:2013/TCĐBVN.</w:t>
            </w:r>
          </w:p>
        </w:tc>
        <w:tc>
          <w:tcPr>
            <w:tcW w:w="6521" w:type="dxa"/>
            <w:shd w:val="clear" w:color="auto" w:fill="auto"/>
          </w:tcPr>
          <w:p w:rsidR="003E3FD4" w:rsidRPr="008D4A5D" w:rsidRDefault="003E3FD4"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 xml:space="preserve">Duy trì các vạch </w:t>
            </w:r>
            <w:r w:rsidRPr="008D4A5D">
              <w:rPr>
                <w:rFonts w:ascii="Times New Roman" w:eastAsia="TimesNewRomanPSMT" w:hAnsi="Times New Roman"/>
                <w:sz w:val="26"/>
                <w:szCs w:val="26"/>
                <w:lang w:val="pt-BR"/>
              </w:rPr>
              <w:t>sơn</w:t>
            </w:r>
            <w:r w:rsidRPr="008D4A5D">
              <w:rPr>
                <w:rFonts w:ascii="Times New Roman" w:hAnsi="Times New Roman"/>
                <w:sz w:val="26"/>
                <w:szCs w:val="26"/>
              </w:rPr>
              <w:t xml:space="preserve"> khi nhận bàn giao, thường xuyên vệ sinh bảo đảm sáng rõ, không bị cát bụi lấp, dễ nhận biết; không bị mờ hoặc bong tróc.</w:t>
            </w:r>
          </w:p>
          <w:p w:rsidR="003E3FD4" w:rsidRPr="008D4A5D" w:rsidRDefault="003E3FD4" w:rsidP="005F2C74">
            <w:pPr>
              <w:autoSpaceDE w:val="0"/>
              <w:autoSpaceDN w:val="0"/>
              <w:adjustRightInd w:val="0"/>
              <w:spacing w:after="120"/>
              <w:jc w:val="both"/>
              <w:rPr>
                <w:rFonts w:ascii="Times New Roman" w:hAnsi="Times New Roman"/>
                <w:sz w:val="26"/>
                <w:szCs w:val="26"/>
              </w:rPr>
            </w:pPr>
          </w:p>
        </w:tc>
        <w:tc>
          <w:tcPr>
            <w:tcW w:w="2835" w:type="dxa"/>
            <w:shd w:val="clear" w:color="auto" w:fill="auto"/>
          </w:tcPr>
          <w:p w:rsidR="003E3FD4" w:rsidRPr="008D4A5D" w:rsidRDefault="003E3FD4" w:rsidP="00EC4BE6">
            <w:pPr>
              <w:pStyle w:val="Normal10"/>
              <w:spacing w:before="0"/>
              <w:jc w:val="both"/>
              <w:rPr>
                <w:sz w:val="26"/>
                <w:szCs w:val="26"/>
              </w:rPr>
            </w:pPr>
            <w:r w:rsidRPr="008D4A5D">
              <w:rPr>
                <w:sz w:val="26"/>
                <w:szCs w:val="26"/>
              </w:rPr>
              <w:t>Đối với những vạch sơn mặt đường hư hỏng cục bộ phải được sơn dặm trong vòng 28 ngày.</w:t>
            </w:r>
          </w:p>
        </w:tc>
      </w:tr>
      <w:tr w:rsidR="003E3FD4" w:rsidRPr="008D4A5D" w:rsidTr="001A75B7">
        <w:tc>
          <w:tcPr>
            <w:tcW w:w="790" w:type="dxa"/>
            <w:shd w:val="clear" w:color="auto" w:fill="auto"/>
            <w:vAlign w:val="center"/>
          </w:tcPr>
          <w:p w:rsidR="003E3FD4" w:rsidRPr="008D4A5D" w:rsidRDefault="003E3FD4" w:rsidP="005F2C74">
            <w:pPr>
              <w:pStyle w:val="Normal10"/>
              <w:spacing w:before="0"/>
              <w:jc w:val="center"/>
              <w:rPr>
                <w:sz w:val="26"/>
                <w:szCs w:val="26"/>
              </w:rPr>
            </w:pPr>
            <w:r w:rsidRPr="008D4A5D">
              <w:rPr>
                <w:sz w:val="26"/>
                <w:szCs w:val="26"/>
              </w:rPr>
              <w:t>3.3</w:t>
            </w:r>
          </w:p>
        </w:tc>
        <w:tc>
          <w:tcPr>
            <w:tcW w:w="1586" w:type="dxa"/>
            <w:shd w:val="clear" w:color="auto" w:fill="auto"/>
            <w:vAlign w:val="center"/>
          </w:tcPr>
          <w:p w:rsidR="003E3FD4" w:rsidRPr="008D4A5D" w:rsidRDefault="003E3FD4" w:rsidP="00FD5E30">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Cột Km, cọc H, cọc mốc giải phóng mặt bằng, cọc mốc lộ giới, mốc đất của đường bộ và cọc tiêu</w:t>
            </w:r>
          </w:p>
        </w:tc>
        <w:tc>
          <w:tcPr>
            <w:tcW w:w="2869" w:type="dxa"/>
            <w:shd w:val="clear" w:color="auto" w:fill="auto"/>
            <w:vAlign w:val="center"/>
          </w:tcPr>
          <w:p w:rsidR="003E3FD4" w:rsidRPr="008D4A5D" w:rsidRDefault="003E3FD4" w:rsidP="001A75B7">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Thực hiện theo quy định tại Mục 5.12.12 của TCCS 07:2013/TCĐBVN.</w:t>
            </w:r>
          </w:p>
        </w:tc>
        <w:tc>
          <w:tcPr>
            <w:tcW w:w="6521" w:type="dxa"/>
            <w:shd w:val="clear" w:color="auto" w:fill="auto"/>
          </w:tcPr>
          <w:p w:rsidR="003E3FD4" w:rsidRPr="008D4A5D" w:rsidRDefault="003E3FD4"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Đảm bảo dễ nhận biết, dễ đọc, không xiêu vẹ</w:t>
            </w:r>
            <w:r w:rsidR="00963616" w:rsidRPr="008D4A5D">
              <w:rPr>
                <w:rFonts w:ascii="Times New Roman" w:hAnsi="Times New Roman"/>
                <w:sz w:val="26"/>
                <w:szCs w:val="26"/>
              </w:rPr>
              <w:t>o, đúng quy định; hư hỏng, mất</w:t>
            </w:r>
            <w:r w:rsidRPr="008D4A5D">
              <w:rPr>
                <w:rFonts w:ascii="Times New Roman" w:hAnsi="Times New Roman"/>
                <w:sz w:val="26"/>
                <w:szCs w:val="26"/>
              </w:rPr>
              <w:t xml:space="preserve"> phải được sửa chữa kịp thời.</w:t>
            </w:r>
          </w:p>
          <w:p w:rsidR="003E3FD4" w:rsidRPr="008D4A5D" w:rsidRDefault="003E3FD4" w:rsidP="005F2C74">
            <w:pPr>
              <w:autoSpaceDE w:val="0"/>
              <w:autoSpaceDN w:val="0"/>
              <w:adjustRightInd w:val="0"/>
              <w:spacing w:after="120"/>
              <w:jc w:val="both"/>
              <w:rPr>
                <w:rFonts w:ascii="Times New Roman" w:hAnsi="Times New Roman"/>
                <w:sz w:val="26"/>
                <w:szCs w:val="26"/>
              </w:rPr>
            </w:pPr>
          </w:p>
        </w:tc>
        <w:tc>
          <w:tcPr>
            <w:tcW w:w="2835" w:type="dxa"/>
            <w:shd w:val="clear" w:color="auto" w:fill="auto"/>
          </w:tcPr>
          <w:p w:rsidR="003E3FD4" w:rsidRPr="008D4A5D" w:rsidRDefault="003E3FD4" w:rsidP="005F2C74">
            <w:pPr>
              <w:pStyle w:val="Normal10"/>
              <w:spacing w:before="0"/>
              <w:jc w:val="both"/>
              <w:rPr>
                <w:sz w:val="26"/>
                <w:szCs w:val="26"/>
              </w:rPr>
            </w:pPr>
            <w:r w:rsidRPr="008D4A5D">
              <w:rPr>
                <w:sz w:val="26"/>
                <w:szCs w:val="26"/>
              </w:rPr>
              <w:t xml:space="preserve">Sửa chữa, thay thế trong vòng </w:t>
            </w:r>
            <w:r w:rsidR="00A64CE5" w:rsidRPr="008D4A5D">
              <w:rPr>
                <w:sz w:val="26"/>
                <w:szCs w:val="26"/>
              </w:rPr>
              <w:t>0</w:t>
            </w:r>
            <w:r w:rsidRPr="008D4A5D">
              <w:rPr>
                <w:sz w:val="26"/>
                <w:szCs w:val="26"/>
              </w:rPr>
              <w:t>7 ngày.</w:t>
            </w:r>
          </w:p>
        </w:tc>
      </w:tr>
      <w:tr w:rsidR="003E3FD4" w:rsidRPr="008D4A5D" w:rsidTr="001A75B7">
        <w:tc>
          <w:tcPr>
            <w:tcW w:w="790" w:type="dxa"/>
            <w:shd w:val="clear" w:color="auto" w:fill="auto"/>
            <w:vAlign w:val="center"/>
          </w:tcPr>
          <w:p w:rsidR="003E3FD4" w:rsidRPr="008D4A5D" w:rsidRDefault="003E3FD4" w:rsidP="005F2C74">
            <w:pPr>
              <w:pStyle w:val="Normal10"/>
              <w:spacing w:before="0"/>
              <w:jc w:val="center"/>
              <w:rPr>
                <w:sz w:val="26"/>
                <w:szCs w:val="26"/>
              </w:rPr>
            </w:pPr>
            <w:r w:rsidRPr="008D4A5D">
              <w:rPr>
                <w:sz w:val="26"/>
                <w:szCs w:val="26"/>
              </w:rPr>
              <w:t>3.4</w:t>
            </w:r>
          </w:p>
        </w:tc>
        <w:tc>
          <w:tcPr>
            <w:tcW w:w="1586" w:type="dxa"/>
            <w:shd w:val="clear" w:color="auto" w:fill="auto"/>
            <w:vAlign w:val="center"/>
          </w:tcPr>
          <w:p w:rsidR="003E3FD4" w:rsidRPr="008D4A5D" w:rsidRDefault="003E3FD4" w:rsidP="00FD5E30">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Tường hộ lan, tôn sóng</w:t>
            </w:r>
          </w:p>
        </w:tc>
        <w:tc>
          <w:tcPr>
            <w:tcW w:w="2869" w:type="dxa"/>
            <w:shd w:val="clear" w:color="auto" w:fill="auto"/>
            <w:vAlign w:val="center"/>
          </w:tcPr>
          <w:p w:rsidR="003E3FD4" w:rsidRPr="008D4A5D" w:rsidRDefault="003E3FD4" w:rsidP="001A75B7">
            <w:pPr>
              <w:autoSpaceDE w:val="0"/>
              <w:autoSpaceDN w:val="0"/>
              <w:adjustRightInd w:val="0"/>
              <w:spacing w:after="120"/>
              <w:ind w:right="87"/>
              <w:jc w:val="both"/>
              <w:rPr>
                <w:rFonts w:ascii="Times New Roman" w:hAnsi="Times New Roman"/>
                <w:sz w:val="26"/>
                <w:szCs w:val="26"/>
              </w:rPr>
            </w:pPr>
            <w:r w:rsidRPr="008D4A5D">
              <w:rPr>
                <w:rFonts w:ascii="Times New Roman" w:hAnsi="Times New Roman"/>
                <w:sz w:val="26"/>
                <w:szCs w:val="26"/>
              </w:rPr>
              <w:t>Thực hiện theo quy định tại Mục 5.12.8 của TCCS 07:2013/TCĐBVN.</w:t>
            </w:r>
          </w:p>
        </w:tc>
        <w:tc>
          <w:tcPr>
            <w:tcW w:w="6521" w:type="dxa"/>
            <w:shd w:val="clear" w:color="auto" w:fill="auto"/>
          </w:tcPr>
          <w:p w:rsidR="003E3FD4" w:rsidRPr="008D4A5D" w:rsidRDefault="000A66C3" w:rsidP="00942017">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 xml:space="preserve">a) </w:t>
            </w:r>
            <w:r w:rsidR="003E3FD4" w:rsidRPr="008D4A5D">
              <w:rPr>
                <w:rFonts w:ascii="Times New Roman" w:hAnsi="Times New Roman"/>
                <w:sz w:val="26"/>
                <w:szCs w:val="26"/>
              </w:rPr>
              <w:t>Bảo quản đầy đủ tường hộ lan, tôn sóng từ khi nhận bàn giao.</w:t>
            </w:r>
          </w:p>
          <w:p w:rsidR="003E3FD4" w:rsidRPr="008D4A5D" w:rsidRDefault="000A66C3" w:rsidP="00810B3B">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 xml:space="preserve">b) </w:t>
            </w:r>
            <w:r w:rsidR="003E3FD4" w:rsidRPr="008D4A5D">
              <w:rPr>
                <w:rFonts w:ascii="Times New Roman" w:hAnsi="Times New Roman"/>
                <w:sz w:val="26"/>
                <w:szCs w:val="26"/>
              </w:rPr>
              <w:t xml:space="preserve">Đảm bảo dễ nhận biết, không xiêu vẹo, đúng quy định; hư hỏng phải được sửa chữa kịp thời. Trường hợp hỏng do tai nạn giao thông hoặc sự cố hư hỏng lớn phải cảnh báo đảm bảo an toàn giao thông và báo cáo người quản lý sử </w:t>
            </w:r>
            <w:r w:rsidR="003E3FD4" w:rsidRPr="008D4A5D">
              <w:rPr>
                <w:rFonts w:ascii="Times New Roman" w:hAnsi="Times New Roman"/>
                <w:sz w:val="26"/>
                <w:szCs w:val="26"/>
              </w:rPr>
              <w:lastRenderedPageBreak/>
              <w:t>dụng công trình đường bộ</w:t>
            </w:r>
            <w:r w:rsidR="00EA2FEC" w:rsidRPr="008D4A5D">
              <w:rPr>
                <w:rFonts w:ascii="Times New Roman" w:hAnsi="Times New Roman"/>
                <w:sz w:val="26"/>
                <w:szCs w:val="26"/>
              </w:rPr>
              <w:t>.</w:t>
            </w:r>
          </w:p>
        </w:tc>
        <w:tc>
          <w:tcPr>
            <w:tcW w:w="2835" w:type="dxa"/>
            <w:shd w:val="clear" w:color="auto" w:fill="auto"/>
          </w:tcPr>
          <w:p w:rsidR="003E3FD4" w:rsidRPr="008D4A5D" w:rsidRDefault="007365B1" w:rsidP="005F2C74">
            <w:pPr>
              <w:pStyle w:val="Normal10"/>
              <w:spacing w:before="0"/>
              <w:jc w:val="both"/>
              <w:rPr>
                <w:sz w:val="26"/>
                <w:szCs w:val="26"/>
              </w:rPr>
            </w:pPr>
            <w:r w:rsidRPr="008D4A5D">
              <w:rPr>
                <w:sz w:val="26"/>
                <w:szCs w:val="26"/>
              </w:rPr>
              <w:lastRenderedPageBreak/>
              <w:t xml:space="preserve">Khắc phục hư hỏng hoặc báo cáo </w:t>
            </w:r>
            <w:r w:rsidR="00B67324" w:rsidRPr="008D4A5D">
              <w:rPr>
                <w:sz w:val="26"/>
                <w:szCs w:val="26"/>
              </w:rPr>
              <w:t xml:space="preserve">trong vòng </w:t>
            </w:r>
            <w:r w:rsidR="003E3FD4" w:rsidRPr="008D4A5D">
              <w:rPr>
                <w:sz w:val="26"/>
                <w:szCs w:val="26"/>
              </w:rPr>
              <w:t>05 ngày khi phát hiện.</w:t>
            </w:r>
          </w:p>
        </w:tc>
      </w:tr>
      <w:tr w:rsidR="003E3FD4" w:rsidRPr="008D4A5D" w:rsidTr="001A75B7">
        <w:tc>
          <w:tcPr>
            <w:tcW w:w="790" w:type="dxa"/>
            <w:shd w:val="clear" w:color="auto" w:fill="auto"/>
            <w:vAlign w:val="center"/>
          </w:tcPr>
          <w:p w:rsidR="003E3FD4" w:rsidRPr="008D4A5D" w:rsidRDefault="003E3FD4" w:rsidP="005F2C74">
            <w:pPr>
              <w:pStyle w:val="Normal10"/>
              <w:spacing w:before="0"/>
              <w:jc w:val="center"/>
              <w:rPr>
                <w:sz w:val="26"/>
                <w:szCs w:val="26"/>
              </w:rPr>
            </w:pPr>
            <w:r w:rsidRPr="008D4A5D">
              <w:rPr>
                <w:sz w:val="26"/>
                <w:szCs w:val="26"/>
              </w:rPr>
              <w:lastRenderedPageBreak/>
              <w:t>3.5</w:t>
            </w:r>
          </w:p>
        </w:tc>
        <w:tc>
          <w:tcPr>
            <w:tcW w:w="1586" w:type="dxa"/>
            <w:shd w:val="clear" w:color="auto" w:fill="auto"/>
            <w:vAlign w:val="center"/>
          </w:tcPr>
          <w:p w:rsidR="003E3FD4" w:rsidRPr="008D4A5D" w:rsidRDefault="003E3FD4" w:rsidP="00FD5E30">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Dải phân cách bằng trụ bê tông luồn ống thép, khung lưới thép, trụ dẻo</w:t>
            </w:r>
          </w:p>
        </w:tc>
        <w:tc>
          <w:tcPr>
            <w:tcW w:w="2869" w:type="dxa"/>
            <w:shd w:val="clear" w:color="auto" w:fill="auto"/>
            <w:vAlign w:val="center"/>
          </w:tcPr>
          <w:p w:rsidR="003E3FD4" w:rsidRPr="008D4A5D" w:rsidRDefault="003E3FD4" w:rsidP="001A75B7">
            <w:pPr>
              <w:autoSpaceDE w:val="0"/>
              <w:autoSpaceDN w:val="0"/>
              <w:adjustRightInd w:val="0"/>
              <w:spacing w:after="120"/>
              <w:ind w:right="87"/>
              <w:jc w:val="both"/>
              <w:rPr>
                <w:rFonts w:ascii="Times New Roman" w:hAnsi="Times New Roman"/>
                <w:strike/>
                <w:sz w:val="26"/>
                <w:szCs w:val="26"/>
              </w:rPr>
            </w:pPr>
            <w:r w:rsidRPr="008D4A5D">
              <w:rPr>
                <w:rFonts w:ascii="Times New Roman" w:hAnsi="Times New Roman"/>
                <w:sz w:val="26"/>
                <w:szCs w:val="26"/>
              </w:rPr>
              <w:t>Thực hiện theo quy định tại Mục 5.12.10 của TCCS 07:2013/TCĐBVN.</w:t>
            </w:r>
          </w:p>
          <w:p w:rsidR="003E3FD4" w:rsidRPr="008D4A5D" w:rsidRDefault="003E3FD4" w:rsidP="001A75B7">
            <w:pPr>
              <w:autoSpaceDE w:val="0"/>
              <w:autoSpaceDN w:val="0"/>
              <w:adjustRightInd w:val="0"/>
              <w:spacing w:after="120"/>
              <w:ind w:right="87"/>
              <w:jc w:val="both"/>
              <w:rPr>
                <w:rFonts w:ascii="Times New Roman" w:hAnsi="Times New Roman"/>
                <w:sz w:val="26"/>
                <w:szCs w:val="26"/>
              </w:rPr>
            </w:pPr>
          </w:p>
        </w:tc>
        <w:tc>
          <w:tcPr>
            <w:tcW w:w="6521" w:type="dxa"/>
            <w:shd w:val="clear" w:color="auto" w:fill="auto"/>
          </w:tcPr>
          <w:p w:rsidR="003E3FD4" w:rsidRPr="008D4A5D" w:rsidRDefault="003E3FD4" w:rsidP="00810B3B">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Đảm bảo dễ nhận biết, không xiêu vẹo</w:t>
            </w:r>
            <w:r w:rsidR="00836732" w:rsidRPr="008D4A5D">
              <w:rPr>
                <w:rFonts w:ascii="Times New Roman" w:hAnsi="Times New Roman"/>
                <w:sz w:val="26"/>
                <w:szCs w:val="26"/>
              </w:rPr>
              <w:t>, đúng quy định; hư hỏng, mất</w:t>
            </w:r>
            <w:r w:rsidRPr="008D4A5D">
              <w:rPr>
                <w:rFonts w:ascii="Times New Roman" w:hAnsi="Times New Roman"/>
                <w:sz w:val="26"/>
                <w:szCs w:val="26"/>
              </w:rPr>
              <w:t xml:space="preserve"> phải được sửa chữa kịp thời. Trường hợp hỏng do tai nạn giao thông hoặc sự cố hư hỏng lớn phải cảnh báo đảm bảo an toàn giao thông và báo cáo người quản lý sử dụng công trình đường bộ.</w:t>
            </w:r>
          </w:p>
        </w:tc>
        <w:tc>
          <w:tcPr>
            <w:tcW w:w="2835" w:type="dxa"/>
            <w:shd w:val="clear" w:color="auto" w:fill="auto"/>
          </w:tcPr>
          <w:p w:rsidR="003E3FD4" w:rsidRPr="008D4A5D" w:rsidRDefault="0021392F" w:rsidP="005F2C74">
            <w:pPr>
              <w:pStyle w:val="Normal10"/>
              <w:spacing w:before="0"/>
              <w:jc w:val="both"/>
              <w:rPr>
                <w:sz w:val="26"/>
                <w:szCs w:val="26"/>
              </w:rPr>
            </w:pPr>
            <w:r w:rsidRPr="008D4A5D">
              <w:rPr>
                <w:sz w:val="26"/>
                <w:szCs w:val="26"/>
              </w:rPr>
              <w:t xml:space="preserve">Khắc phục hư hỏng hoặc báo cáo </w:t>
            </w:r>
            <w:r w:rsidR="00B67324" w:rsidRPr="008D4A5D">
              <w:rPr>
                <w:sz w:val="26"/>
                <w:szCs w:val="26"/>
              </w:rPr>
              <w:t xml:space="preserve">trong vòng </w:t>
            </w:r>
            <w:r w:rsidR="003E3FD4" w:rsidRPr="008D4A5D">
              <w:rPr>
                <w:sz w:val="26"/>
                <w:szCs w:val="26"/>
              </w:rPr>
              <w:t>05 ngày khi phát hiện.</w:t>
            </w:r>
          </w:p>
        </w:tc>
      </w:tr>
      <w:tr w:rsidR="003E3FD4" w:rsidRPr="008D4A5D" w:rsidTr="001A75B7">
        <w:tc>
          <w:tcPr>
            <w:tcW w:w="790" w:type="dxa"/>
            <w:shd w:val="clear" w:color="auto" w:fill="auto"/>
            <w:vAlign w:val="center"/>
          </w:tcPr>
          <w:p w:rsidR="003E3FD4" w:rsidRPr="008D4A5D" w:rsidRDefault="003E3FD4" w:rsidP="005F2C74">
            <w:pPr>
              <w:pStyle w:val="Normal10"/>
              <w:spacing w:before="0"/>
              <w:jc w:val="center"/>
              <w:rPr>
                <w:sz w:val="26"/>
                <w:szCs w:val="26"/>
              </w:rPr>
            </w:pPr>
            <w:r w:rsidRPr="008D4A5D">
              <w:rPr>
                <w:sz w:val="26"/>
                <w:szCs w:val="26"/>
              </w:rPr>
              <w:t>3.6</w:t>
            </w:r>
          </w:p>
        </w:tc>
        <w:tc>
          <w:tcPr>
            <w:tcW w:w="1586" w:type="dxa"/>
            <w:shd w:val="clear" w:color="auto" w:fill="auto"/>
            <w:vAlign w:val="center"/>
          </w:tcPr>
          <w:p w:rsidR="003E3FD4" w:rsidRPr="008D4A5D" w:rsidRDefault="003E3FD4" w:rsidP="00FD5E30">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Mắt phản quang, đinh phản quang, tấm chống chói, gương cầu lồi</w:t>
            </w:r>
          </w:p>
        </w:tc>
        <w:tc>
          <w:tcPr>
            <w:tcW w:w="2869" w:type="dxa"/>
            <w:shd w:val="clear" w:color="auto" w:fill="auto"/>
            <w:vAlign w:val="center"/>
          </w:tcPr>
          <w:p w:rsidR="003E3FD4" w:rsidRPr="008D4A5D" w:rsidRDefault="003E3FD4" w:rsidP="001A75B7">
            <w:pPr>
              <w:autoSpaceDE w:val="0"/>
              <w:autoSpaceDN w:val="0"/>
              <w:adjustRightInd w:val="0"/>
              <w:spacing w:after="120"/>
              <w:ind w:right="87"/>
              <w:jc w:val="both"/>
              <w:rPr>
                <w:rFonts w:ascii="Times New Roman" w:hAnsi="Times New Roman"/>
                <w:sz w:val="26"/>
                <w:szCs w:val="26"/>
              </w:rPr>
            </w:pPr>
            <w:r w:rsidRPr="008D4A5D">
              <w:rPr>
                <w:rFonts w:ascii="Times New Roman" w:hAnsi="Times New Roman"/>
                <w:sz w:val="26"/>
                <w:szCs w:val="26"/>
              </w:rPr>
              <w:t>Thực hiện theo quy định tại Mục 5.12.4, 5.12.5, 4.12.13 của TCCS 07:2013/TCĐBVN.</w:t>
            </w:r>
          </w:p>
        </w:tc>
        <w:tc>
          <w:tcPr>
            <w:tcW w:w="6521" w:type="dxa"/>
            <w:shd w:val="clear" w:color="auto" w:fill="auto"/>
          </w:tcPr>
          <w:p w:rsidR="003E3FD4" w:rsidRPr="008D4A5D" w:rsidRDefault="003E3FD4" w:rsidP="00810B3B">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Đảm bảo dễ nhận biết, không xiêu vẹo,</w:t>
            </w:r>
            <w:r w:rsidR="004E26B7" w:rsidRPr="008D4A5D">
              <w:rPr>
                <w:rFonts w:ascii="Times New Roman" w:hAnsi="Times New Roman"/>
                <w:sz w:val="26"/>
                <w:szCs w:val="26"/>
              </w:rPr>
              <w:t xml:space="preserve"> đúng quy định; hư hỏng, mất </w:t>
            </w:r>
            <w:r w:rsidRPr="008D4A5D">
              <w:rPr>
                <w:rFonts w:ascii="Times New Roman" w:hAnsi="Times New Roman"/>
                <w:sz w:val="26"/>
                <w:szCs w:val="26"/>
              </w:rPr>
              <w:t>phải được sửa chữa kịp thời. Trường hợp hỏng do tai nạn giao thông hoặc sự cố hư hỏng lớn phải cảnh báo đảm bảo an toàn giao thông và báo cáo người quản lý sử dụng công trình đường bộ.</w:t>
            </w:r>
          </w:p>
        </w:tc>
        <w:tc>
          <w:tcPr>
            <w:tcW w:w="2835" w:type="dxa"/>
            <w:shd w:val="clear" w:color="auto" w:fill="auto"/>
          </w:tcPr>
          <w:p w:rsidR="003E3FD4" w:rsidRPr="008D4A5D" w:rsidRDefault="0021392F" w:rsidP="005F2C74">
            <w:pPr>
              <w:pStyle w:val="Normal10"/>
              <w:spacing w:before="0"/>
              <w:jc w:val="both"/>
              <w:rPr>
                <w:sz w:val="26"/>
                <w:szCs w:val="26"/>
              </w:rPr>
            </w:pPr>
            <w:r w:rsidRPr="008D4A5D">
              <w:rPr>
                <w:sz w:val="26"/>
                <w:szCs w:val="26"/>
              </w:rPr>
              <w:t xml:space="preserve">Khắc phục hư hỏng hoặc báo cáo </w:t>
            </w:r>
            <w:r w:rsidR="00B67324" w:rsidRPr="008D4A5D">
              <w:rPr>
                <w:sz w:val="26"/>
                <w:szCs w:val="26"/>
              </w:rPr>
              <w:t xml:space="preserve">trong vòng </w:t>
            </w:r>
            <w:r w:rsidR="003E3FD4" w:rsidRPr="008D4A5D">
              <w:rPr>
                <w:sz w:val="26"/>
                <w:szCs w:val="26"/>
              </w:rPr>
              <w:t>05 ngày khi phát hiện.</w:t>
            </w:r>
          </w:p>
        </w:tc>
      </w:tr>
      <w:tr w:rsidR="003E3FD4" w:rsidRPr="008D4A5D" w:rsidTr="00FB3FF9">
        <w:tc>
          <w:tcPr>
            <w:tcW w:w="790" w:type="dxa"/>
            <w:shd w:val="clear" w:color="auto" w:fill="auto"/>
            <w:vAlign w:val="center"/>
          </w:tcPr>
          <w:p w:rsidR="003E3FD4" w:rsidRPr="008D4A5D" w:rsidRDefault="003E3FD4" w:rsidP="005F2C74">
            <w:pPr>
              <w:pStyle w:val="Normal10"/>
              <w:spacing w:before="0"/>
              <w:jc w:val="center"/>
              <w:rPr>
                <w:sz w:val="26"/>
                <w:szCs w:val="26"/>
              </w:rPr>
            </w:pPr>
            <w:r w:rsidRPr="008D4A5D">
              <w:rPr>
                <w:sz w:val="26"/>
                <w:szCs w:val="26"/>
              </w:rPr>
              <w:t>3.7</w:t>
            </w:r>
          </w:p>
        </w:tc>
        <w:tc>
          <w:tcPr>
            <w:tcW w:w="1586" w:type="dxa"/>
            <w:shd w:val="clear" w:color="auto" w:fill="auto"/>
            <w:vAlign w:val="center"/>
          </w:tcPr>
          <w:p w:rsidR="003E3FD4" w:rsidRPr="008D4A5D" w:rsidRDefault="003E3FD4" w:rsidP="00FD5E30">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Dải phân cách giữa, đảo giao thông</w:t>
            </w:r>
          </w:p>
        </w:tc>
        <w:tc>
          <w:tcPr>
            <w:tcW w:w="2869" w:type="dxa"/>
            <w:shd w:val="clear" w:color="auto" w:fill="auto"/>
          </w:tcPr>
          <w:p w:rsidR="003E3FD4" w:rsidRPr="008D4A5D" w:rsidRDefault="003E3FD4" w:rsidP="00A74528">
            <w:pPr>
              <w:autoSpaceDE w:val="0"/>
              <w:autoSpaceDN w:val="0"/>
              <w:adjustRightInd w:val="0"/>
              <w:spacing w:after="120"/>
              <w:ind w:right="87"/>
              <w:jc w:val="both"/>
              <w:rPr>
                <w:rFonts w:ascii="Times New Roman" w:hAnsi="Times New Roman"/>
                <w:b/>
                <w:sz w:val="26"/>
                <w:szCs w:val="26"/>
              </w:rPr>
            </w:pPr>
            <w:r w:rsidRPr="008D4A5D">
              <w:rPr>
                <w:rFonts w:ascii="Times New Roman" w:hAnsi="Times New Roman"/>
                <w:sz w:val="26"/>
                <w:szCs w:val="26"/>
              </w:rPr>
              <w:t>Thực hiện theo quy định tại Mục 5.12.6, 5.12.11 của TCCS 07:2013/TCĐBVN.</w:t>
            </w:r>
          </w:p>
        </w:tc>
        <w:tc>
          <w:tcPr>
            <w:tcW w:w="6521" w:type="dxa"/>
            <w:shd w:val="clear" w:color="auto" w:fill="auto"/>
          </w:tcPr>
          <w:p w:rsidR="003E3FD4" w:rsidRPr="008D4A5D" w:rsidRDefault="003E3FD4" w:rsidP="00A74528">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Đảm bảo sạch, không nứt vỡ hư hỏng; cây cỏ không chờm lên mặt đường, không cho phép cành cây và cỏ chườm ra mặt ngoài hàng vỉa bê tông và không cao quá 1,2</w:t>
            </w:r>
            <w:r w:rsidR="000D047D" w:rsidRPr="008D4A5D">
              <w:rPr>
                <w:rFonts w:ascii="Times New Roman" w:hAnsi="Times New Roman"/>
                <w:sz w:val="26"/>
                <w:szCs w:val="26"/>
              </w:rPr>
              <w:t xml:space="preserve"> </w:t>
            </w:r>
            <w:r w:rsidRPr="008D4A5D">
              <w:rPr>
                <w:rFonts w:ascii="Times New Roman" w:hAnsi="Times New Roman"/>
                <w:sz w:val="26"/>
                <w:szCs w:val="26"/>
              </w:rPr>
              <w:t>m kể từ cao độ mặt nhựa (</w:t>
            </w:r>
            <w:r w:rsidR="00B67324" w:rsidRPr="008D4A5D">
              <w:rPr>
                <w:rFonts w:ascii="Times New Roman" w:hAnsi="Times New Roman"/>
                <w:sz w:val="26"/>
                <w:szCs w:val="26"/>
              </w:rPr>
              <w:t>đối với cây) và cỏ không cao quá</w:t>
            </w:r>
            <w:r w:rsidRPr="008D4A5D">
              <w:rPr>
                <w:rFonts w:ascii="Times New Roman" w:hAnsi="Times New Roman"/>
                <w:sz w:val="26"/>
                <w:szCs w:val="26"/>
              </w:rPr>
              <w:t xml:space="preserve"> 0,2</w:t>
            </w:r>
            <w:r w:rsidR="000D047D" w:rsidRPr="008D4A5D">
              <w:rPr>
                <w:rFonts w:ascii="Times New Roman" w:hAnsi="Times New Roman"/>
                <w:sz w:val="26"/>
                <w:szCs w:val="26"/>
              </w:rPr>
              <w:t xml:space="preserve"> </w:t>
            </w:r>
            <w:r w:rsidRPr="008D4A5D">
              <w:rPr>
                <w:rFonts w:ascii="Times New Roman" w:hAnsi="Times New Roman"/>
                <w:sz w:val="26"/>
                <w:szCs w:val="26"/>
              </w:rPr>
              <w:t>m đối với dải phân cách.</w:t>
            </w:r>
          </w:p>
        </w:tc>
        <w:tc>
          <w:tcPr>
            <w:tcW w:w="2835" w:type="dxa"/>
            <w:shd w:val="clear" w:color="auto" w:fill="auto"/>
          </w:tcPr>
          <w:p w:rsidR="003E3FD4" w:rsidRPr="008D4A5D" w:rsidRDefault="0021392F" w:rsidP="005F2C74">
            <w:pPr>
              <w:pStyle w:val="Normal10"/>
              <w:spacing w:before="0"/>
              <w:jc w:val="both"/>
              <w:rPr>
                <w:sz w:val="26"/>
                <w:szCs w:val="26"/>
              </w:rPr>
            </w:pPr>
            <w:r w:rsidRPr="008D4A5D">
              <w:rPr>
                <w:sz w:val="26"/>
                <w:szCs w:val="26"/>
              </w:rPr>
              <w:t xml:space="preserve">Khắc phục hư hỏng hoặc báo cáo </w:t>
            </w:r>
            <w:r w:rsidR="00B67324" w:rsidRPr="008D4A5D">
              <w:rPr>
                <w:sz w:val="26"/>
                <w:szCs w:val="26"/>
              </w:rPr>
              <w:t xml:space="preserve">trong vòng </w:t>
            </w:r>
            <w:r w:rsidR="00A64CE5" w:rsidRPr="008D4A5D">
              <w:rPr>
                <w:sz w:val="26"/>
                <w:szCs w:val="26"/>
              </w:rPr>
              <w:t>0</w:t>
            </w:r>
            <w:r w:rsidR="003E3FD4" w:rsidRPr="008D4A5D">
              <w:rPr>
                <w:sz w:val="26"/>
                <w:szCs w:val="26"/>
              </w:rPr>
              <w:t>3 ngày khi phát hiện.</w:t>
            </w:r>
          </w:p>
        </w:tc>
      </w:tr>
      <w:tr w:rsidR="003E3FD4" w:rsidRPr="008D4A5D" w:rsidTr="00FB3FF9">
        <w:tc>
          <w:tcPr>
            <w:tcW w:w="790" w:type="dxa"/>
            <w:shd w:val="clear" w:color="auto" w:fill="auto"/>
            <w:vAlign w:val="center"/>
          </w:tcPr>
          <w:p w:rsidR="003E3FD4" w:rsidRPr="008D4A5D" w:rsidRDefault="003E3FD4" w:rsidP="005F2C74">
            <w:pPr>
              <w:pStyle w:val="Normal10"/>
              <w:spacing w:before="0"/>
              <w:jc w:val="center"/>
              <w:rPr>
                <w:sz w:val="26"/>
                <w:szCs w:val="26"/>
              </w:rPr>
            </w:pPr>
            <w:r w:rsidRPr="008D4A5D">
              <w:rPr>
                <w:sz w:val="26"/>
                <w:szCs w:val="26"/>
              </w:rPr>
              <w:t>3.8</w:t>
            </w:r>
          </w:p>
        </w:tc>
        <w:tc>
          <w:tcPr>
            <w:tcW w:w="1586" w:type="dxa"/>
            <w:shd w:val="clear" w:color="auto" w:fill="auto"/>
            <w:vAlign w:val="center"/>
          </w:tcPr>
          <w:p w:rsidR="003E3FD4" w:rsidRPr="008D4A5D" w:rsidRDefault="003E3FD4" w:rsidP="005F2C74">
            <w:pPr>
              <w:autoSpaceDE w:val="0"/>
              <w:autoSpaceDN w:val="0"/>
              <w:adjustRightInd w:val="0"/>
              <w:spacing w:after="120"/>
              <w:rPr>
                <w:rFonts w:ascii="Times New Roman" w:hAnsi="Times New Roman"/>
                <w:sz w:val="26"/>
                <w:szCs w:val="26"/>
              </w:rPr>
            </w:pPr>
            <w:r w:rsidRPr="008D4A5D">
              <w:rPr>
                <w:rFonts w:ascii="Times New Roman" w:hAnsi="Times New Roman"/>
                <w:sz w:val="26"/>
                <w:szCs w:val="26"/>
              </w:rPr>
              <w:t>Đường cứu nạn (nếu có)</w:t>
            </w:r>
          </w:p>
        </w:tc>
        <w:tc>
          <w:tcPr>
            <w:tcW w:w="2869" w:type="dxa"/>
            <w:shd w:val="clear" w:color="auto" w:fill="auto"/>
          </w:tcPr>
          <w:p w:rsidR="003E3FD4" w:rsidRPr="008D4A5D" w:rsidRDefault="003E3FD4" w:rsidP="00A74528">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Thực hiện theo quy định tại Mục 5.9 của TCCS 07:2013/TCĐBVN.</w:t>
            </w:r>
          </w:p>
        </w:tc>
        <w:tc>
          <w:tcPr>
            <w:tcW w:w="6521" w:type="dxa"/>
            <w:shd w:val="clear" w:color="auto" w:fill="auto"/>
          </w:tcPr>
          <w:p w:rsidR="003E3FD4" w:rsidRPr="008D4A5D" w:rsidRDefault="003E3FD4" w:rsidP="009B1F45">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Đường vào luôn thông thoáng, dễ nhận biết, không có vật cản, đảm bảo thoát nước, có đủ độ xốp, đủ ma sát theo thiết kế ban đầu.</w:t>
            </w:r>
          </w:p>
        </w:tc>
        <w:tc>
          <w:tcPr>
            <w:tcW w:w="2835" w:type="dxa"/>
            <w:shd w:val="clear" w:color="auto" w:fill="auto"/>
          </w:tcPr>
          <w:p w:rsidR="003E3FD4" w:rsidRPr="008D4A5D" w:rsidRDefault="003E3FD4" w:rsidP="00B4400D">
            <w:pPr>
              <w:pStyle w:val="Normal10"/>
              <w:spacing w:before="0"/>
              <w:jc w:val="both"/>
              <w:rPr>
                <w:sz w:val="26"/>
                <w:szCs w:val="26"/>
              </w:rPr>
            </w:pPr>
            <w:r w:rsidRPr="008D4A5D">
              <w:rPr>
                <w:sz w:val="26"/>
                <w:szCs w:val="26"/>
              </w:rPr>
              <w:t>Các vật cản trên mặt đường phải được xử lý trong vòng 12 giờ; các tồn tại khác phải khắc phục trong 01 ngày.</w:t>
            </w:r>
          </w:p>
        </w:tc>
      </w:tr>
      <w:tr w:rsidR="003E3FD4" w:rsidRPr="008D4A5D" w:rsidTr="00FB3FF9">
        <w:tc>
          <w:tcPr>
            <w:tcW w:w="790" w:type="dxa"/>
            <w:shd w:val="clear" w:color="auto" w:fill="auto"/>
            <w:vAlign w:val="center"/>
          </w:tcPr>
          <w:p w:rsidR="003E3FD4" w:rsidRPr="008D4A5D" w:rsidRDefault="003E3FD4" w:rsidP="002864D4">
            <w:pPr>
              <w:pStyle w:val="Normal10"/>
              <w:spacing w:before="0"/>
              <w:jc w:val="center"/>
              <w:rPr>
                <w:sz w:val="26"/>
                <w:szCs w:val="26"/>
              </w:rPr>
            </w:pPr>
            <w:r w:rsidRPr="008D4A5D">
              <w:rPr>
                <w:sz w:val="26"/>
                <w:szCs w:val="26"/>
              </w:rPr>
              <w:t>3.9</w:t>
            </w:r>
          </w:p>
        </w:tc>
        <w:tc>
          <w:tcPr>
            <w:tcW w:w="1586" w:type="dxa"/>
            <w:shd w:val="clear" w:color="auto" w:fill="auto"/>
            <w:vAlign w:val="center"/>
          </w:tcPr>
          <w:p w:rsidR="003E3FD4" w:rsidRPr="008D4A5D" w:rsidRDefault="003E3FD4" w:rsidP="00E0650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 xml:space="preserve">Hệ thống chiếu sáng, </w:t>
            </w:r>
            <w:r w:rsidRPr="008D4A5D">
              <w:rPr>
                <w:rFonts w:ascii="Times New Roman" w:hAnsi="Times New Roman"/>
                <w:sz w:val="26"/>
                <w:szCs w:val="26"/>
              </w:rPr>
              <w:lastRenderedPageBreak/>
              <w:t>đèn tín hiệu giao thông (nếu có)</w:t>
            </w:r>
          </w:p>
        </w:tc>
        <w:tc>
          <w:tcPr>
            <w:tcW w:w="2869" w:type="dxa"/>
            <w:shd w:val="clear" w:color="auto" w:fill="auto"/>
          </w:tcPr>
          <w:p w:rsidR="003E3FD4" w:rsidRPr="008D4A5D" w:rsidRDefault="003E3FD4" w:rsidP="00A74528">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lastRenderedPageBreak/>
              <w:t xml:space="preserve">Thực hiện theo quy định tại Mục 5.7.1.3 của </w:t>
            </w:r>
            <w:r w:rsidRPr="008D4A5D">
              <w:rPr>
                <w:rFonts w:ascii="Times New Roman" w:hAnsi="Times New Roman"/>
                <w:sz w:val="26"/>
                <w:szCs w:val="26"/>
              </w:rPr>
              <w:lastRenderedPageBreak/>
              <w:t>TCCS 07:2013/TCĐBVN.</w:t>
            </w:r>
          </w:p>
        </w:tc>
        <w:tc>
          <w:tcPr>
            <w:tcW w:w="6521" w:type="dxa"/>
            <w:shd w:val="clear" w:color="auto" w:fill="auto"/>
          </w:tcPr>
          <w:p w:rsidR="003E3FD4" w:rsidRPr="008D4A5D" w:rsidRDefault="000D047D"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lastRenderedPageBreak/>
              <w:t xml:space="preserve">a) </w:t>
            </w:r>
            <w:r w:rsidR="003E3FD4" w:rsidRPr="008D4A5D">
              <w:rPr>
                <w:rFonts w:ascii="Times New Roman" w:hAnsi="Times New Roman"/>
                <w:sz w:val="26"/>
                <w:szCs w:val="26"/>
              </w:rPr>
              <w:t>Bảo quản đầy đủ từ khi nhận bàn giao, đảm bảo thời lượng thắp sáng đúng quy định.</w:t>
            </w:r>
            <w:r w:rsidR="00A64CE5" w:rsidRPr="008D4A5D">
              <w:rPr>
                <w:rFonts w:ascii="Times New Roman" w:hAnsi="Times New Roman"/>
                <w:sz w:val="26"/>
                <w:szCs w:val="26"/>
              </w:rPr>
              <w:t xml:space="preserve"> </w:t>
            </w:r>
            <w:r w:rsidR="003E3FD4" w:rsidRPr="008D4A5D">
              <w:rPr>
                <w:rFonts w:ascii="Times New Roman" w:hAnsi="Times New Roman"/>
                <w:sz w:val="26"/>
                <w:szCs w:val="26"/>
              </w:rPr>
              <w:t xml:space="preserve">Đèn tín hiệu giao thông </w:t>
            </w:r>
            <w:r w:rsidR="003E3FD4" w:rsidRPr="008D4A5D">
              <w:rPr>
                <w:rFonts w:ascii="Times New Roman" w:hAnsi="Times New Roman"/>
                <w:sz w:val="26"/>
                <w:szCs w:val="26"/>
              </w:rPr>
              <w:lastRenderedPageBreak/>
              <w:t xml:space="preserve">luôn trong tình trạng hoạt động bình thường. </w:t>
            </w:r>
          </w:p>
          <w:p w:rsidR="003E3FD4" w:rsidRPr="008D4A5D" w:rsidRDefault="000D047D" w:rsidP="00A74528">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 xml:space="preserve">b) </w:t>
            </w:r>
            <w:r w:rsidR="003E3FD4" w:rsidRPr="008D4A5D">
              <w:rPr>
                <w:rFonts w:ascii="Times New Roman" w:hAnsi="Times New Roman"/>
                <w:sz w:val="26"/>
                <w:szCs w:val="26"/>
              </w:rPr>
              <w:t>Cột đèn cần đèn phải chắc chắn không nghiêng lệch, sạch, không bị rỉ sét, nứt vỡ</w:t>
            </w:r>
            <w:r w:rsidR="00EA2FEC" w:rsidRPr="008D4A5D">
              <w:rPr>
                <w:rFonts w:ascii="Times New Roman" w:hAnsi="Times New Roman"/>
                <w:sz w:val="26"/>
                <w:szCs w:val="26"/>
              </w:rPr>
              <w:t>.</w:t>
            </w:r>
          </w:p>
        </w:tc>
        <w:tc>
          <w:tcPr>
            <w:tcW w:w="2835" w:type="dxa"/>
            <w:shd w:val="clear" w:color="auto" w:fill="auto"/>
          </w:tcPr>
          <w:p w:rsidR="003E3FD4" w:rsidRPr="008D4A5D" w:rsidRDefault="00E724D9"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lastRenderedPageBreak/>
              <w:t xml:space="preserve">a) </w:t>
            </w:r>
            <w:r w:rsidR="003E3FD4" w:rsidRPr="008D4A5D">
              <w:rPr>
                <w:rFonts w:ascii="Times New Roman" w:hAnsi="Times New Roman"/>
                <w:sz w:val="26"/>
                <w:szCs w:val="26"/>
              </w:rPr>
              <w:t>Bóng đèn hỏng phải sửa</w:t>
            </w:r>
            <w:r w:rsidR="00635DB8" w:rsidRPr="008D4A5D">
              <w:rPr>
                <w:rFonts w:ascii="Times New Roman" w:hAnsi="Times New Roman"/>
                <w:sz w:val="26"/>
                <w:szCs w:val="26"/>
              </w:rPr>
              <w:t xml:space="preserve"> chữa</w:t>
            </w:r>
            <w:r w:rsidR="003E3FD4" w:rsidRPr="008D4A5D">
              <w:rPr>
                <w:rFonts w:ascii="Times New Roman" w:hAnsi="Times New Roman"/>
                <w:sz w:val="26"/>
                <w:szCs w:val="26"/>
              </w:rPr>
              <w:t xml:space="preserve">, thay thế trong </w:t>
            </w:r>
            <w:r w:rsidR="003E3FD4" w:rsidRPr="008D4A5D">
              <w:rPr>
                <w:rFonts w:ascii="Times New Roman" w:hAnsi="Times New Roman"/>
                <w:sz w:val="26"/>
                <w:szCs w:val="26"/>
              </w:rPr>
              <w:lastRenderedPageBreak/>
              <w:t>vòng 02 ngày.</w:t>
            </w:r>
          </w:p>
          <w:p w:rsidR="003E3FD4" w:rsidRPr="008D4A5D" w:rsidRDefault="00E724D9" w:rsidP="005F2C74">
            <w:pPr>
              <w:pStyle w:val="Normal10"/>
              <w:spacing w:before="0"/>
              <w:jc w:val="both"/>
              <w:rPr>
                <w:sz w:val="26"/>
                <w:szCs w:val="26"/>
              </w:rPr>
            </w:pPr>
            <w:r w:rsidRPr="008D4A5D">
              <w:rPr>
                <w:sz w:val="26"/>
                <w:szCs w:val="26"/>
              </w:rPr>
              <w:t xml:space="preserve">b) </w:t>
            </w:r>
            <w:r w:rsidR="003E3FD4" w:rsidRPr="008D4A5D">
              <w:rPr>
                <w:sz w:val="26"/>
                <w:szCs w:val="26"/>
              </w:rPr>
              <w:t xml:space="preserve">Cột đèn, cần đèn bị hư hỏng phải được khắc phục hoặc </w:t>
            </w:r>
            <w:r w:rsidR="00635DB8" w:rsidRPr="008D4A5D">
              <w:rPr>
                <w:sz w:val="26"/>
                <w:szCs w:val="26"/>
              </w:rPr>
              <w:t>báo cáo</w:t>
            </w:r>
            <w:r w:rsidR="003E3FD4" w:rsidRPr="008D4A5D">
              <w:rPr>
                <w:sz w:val="26"/>
                <w:szCs w:val="26"/>
              </w:rPr>
              <w:t xml:space="preserve"> trong vòng </w:t>
            </w:r>
            <w:r w:rsidR="00A64CE5" w:rsidRPr="008D4A5D">
              <w:rPr>
                <w:sz w:val="26"/>
                <w:szCs w:val="26"/>
              </w:rPr>
              <w:t>0</w:t>
            </w:r>
            <w:r w:rsidR="003E3FD4" w:rsidRPr="008D4A5D">
              <w:rPr>
                <w:sz w:val="26"/>
                <w:szCs w:val="26"/>
              </w:rPr>
              <w:t>7 ngày.</w:t>
            </w:r>
          </w:p>
        </w:tc>
      </w:tr>
    </w:tbl>
    <w:p w:rsidR="00512774" w:rsidRPr="008D4A5D" w:rsidRDefault="00512774" w:rsidP="00A64CE5">
      <w:pPr>
        <w:shd w:val="clear" w:color="auto" w:fill="FFFFFF"/>
        <w:spacing w:before="240" w:after="240"/>
        <w:ind w:firstLine="567"/>
        <w:jc w:val="both"/>
        <w:rPr>
          <w:rFonts w:ascii="Times New Roman" w:hAnsi="Times New Roman"/>
          <w:i/>
          <w:sz w:val="26"/>
          <w:szCs w:val="26"/>
          <w:lang w:val="en-GB"/>
        </w:rPr>
      </w:pPr>
      <w:r w:rsidRPr="008D4A5D">
        <w:rPr>
          <w:rFonts w:ascii="Times New Roman" w:hAnsi="Times New Roman"/>
          <w:i/>
          <w:sz w:val="26"/>
          <w:szCs w:val="26"/>
          <w:lang w:val="en-GB"/>
        </w:rPr>
        <w:lastRenderedPageBreak/>
        <w:t xml:space="preserve">4. </w:t>
      </w:r>
      <w:r w:rsidR="00962883" w:rsidRPr="008D4A5D">
        <w:rPr>
          <w:rFonts w:ascii="Times New Roman" w:hAnsi="Times New Roman"/>
          <w:i/>
          <w:sz w:val="26"/>
          <w:szCs w:val="26"/>
          <w:lang w:val="en-GB"/>
        </w:rPr>
        <w:t>Tiêu chí chất lượng</w:t>
      </w:r>
      <w:r w:rsidRPr="008D4A5D">
        <w:rPr>
          <w:rFonts w:ascii="Times New Roman" w:hAnsi="Times New Roman"/>
          <w:i/>
          <w:sz w:val="26"/>
          <w:szCs w:val="26"/>
          <w:lang w:val="en-GB"/>
        </w:rPr>
        <w:t xml:space="preserve"> nền đường, thoát nước và chăm sóc cây xanh </w:t>
      </w:r>
    </w:p>
    <w:tbl>
      <w:tblPr>
        <w:tblW w:w="146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5"/>
        <w:gridCol w:w="1561"/>
        <w:gridCol w:w="2869"/>
        <w:gridCol w:w="6521"/>
        <w:gridCol w:w="2835"/>
      </w:tblGrid>
      <w:tr w:rsidR="003E3FD4" w:rsidRPr="008D4A5D" w:rsidTr="00FB3FF9">
        <w:trPr>
          <w:tblHeader/>
        </w:trPr>
        <w:tc>
          <w:tcPr>
            <w:tcW w:w="815" w:type="dxa"/>
            <w:shd w:val="clear" w:color="auto" w:fill="auto"/>
            <w:vAlign w:val="center"/>
          </w:tcPr>
          <w:p w:rsidR="003E3FD4" w:rsidRPr="008D4A5D" w:rsidRDefault="003E3FD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TT</w:t>
            </w:r>
          </w:p>
        </w:tc>
        <w:tc>
          <w:tcPr>
            <w:tcW w:w="1561" w:type="dxa"/>
            <w:shd w:val="clear" w:color="auto" w:fill="auto"/>
            <w:vAlign w:val="center"/>
          </w:tcPr>
          <w:p w:rsidR="003E3FD4" w:rsidRPr="008D4A5D" w:rsidRDefault="003E3FD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Hạng mục</w:t>
            </w:r>
          </w:p>
        </w:tc>
        <w:tc>
          <w:tcPr>
            <w:tcW w:w="2869" w:type="dxa"/>
            <w:shd w:val="clear" w:color="auto" w:fill="auto"/>
            <w:vAlign w:val="center"/>
          </w:tcPr>
          <w:p w:rsidR="003E3FD4" w:rsidRPr="008D4A5D" w:rsidRDefault="003E3FD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 xml:space="preserve">Nội dung yêu cầu kỹ thuật, chất lượng </w:t>
            </w:r>
          </w:p>
        </w:tc>
        <w:tc>
          <w:tcPr>
            <w:tcW w:w="6521" w:type="dxa"/>
            <w:shd w:val="clear" w:color="auto" w:fill="auto"/>
            <w:vAlign w:val="center"/>
          </w:tcPr>
          <w:p w:rsidR="003E3FD4" w:rsidRPr="008D4A5D" w:rsidRDefault="003E3FD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Mức độ đáp ứng</w:t>
            </w:r>
          </w:p>
        </w:tc>
        <w:tc>
          <w:tcPr>
            <w:tcW w:w="2835" w:type="dxa"/>
            <w:shd w:val="clear" w:color="auto" w:fill="auto"/>
            <w:vAlign w:val="center"/>
          </w:tcPr>
          <w:p w:rsidR="003E3FD4" w:rsidRPr="008D4A5D" w:rsidRDefault="003E3FD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Thời gian cho phép khắc phục tồn tại</w:t>
            </w:r>
          </w:p>
        </w:tc>
      </w:tr>
      <w:tr w:rsidR="003E3FD4" w:rsidRPr="008D4A5D" w:rsidTr="001A75B7">
        <w:tc>
          <w:tcPr>
            <w:tcW w:w="815" w:type="dxa"/>
            <w:shd w:val="clear" w:color="auto" w:fill="auto"/>
            <w:vAlign w:val="center"/>
          </w:tcPr>
          <w:p w:rsidR="003E3FD4" w:rsidRPr="008D4A5D" w:rsidRDefault="003E3FD4" w:rsidP="005F2C74">
            <w:pPr>
              <w:pStyle w:val="Normal10"/>
              <w:spacing w:before="0"/>
              <w:jc w:val="center"/>
              <w:rPr>
                <w:sz w:val="26"/>
                <w:szCs w:val="26"/>
              </w:rPr>
            </w:pPr>
            <w:r w:rsidRPr="008D4A5D">
              <w:rPr>
                <w:sz w:val="26"/>
                <w:szCs w:val="26"/>
              </w:rPr>
              <w:t>4.1</w:t>
            </w:r>
          </w:p>
        </w:tc>
        <w:tc>
          <w:tcPr>
            <w:tcW w:w="1561" w:type="dxa"/>
            <w:shd w:val="clear" w:color="auto" w:fill="auto"/>
            <w:vAlign w:val="center"/>
          </w:tcPr>
          <w:p w:rsidR="003E3FD4" w:rsidRPr="008D4A5D" w:rsidRDefault="003E3FD4" w:rsidP="007E4EC4">
            <w:pPr>
              <w:pStyle w:val="Normal10"/>
              <w:spacing w:before="0"/>
              <w:jc w:val="both"/>
              <w:rPr>
                <w:sz w:val="26"/>
                <w:szCs w:val="26"/>
              </w:rPr>
            </w:pPr>
            <w:r w:rsidRPr="008D4A5D">
              <w:rPr>
                <w:sz w:val="26"/>
                <w:szCs w:val="26"/>
              </w:rPr>
              <w:t>Taluy đắp và taluy đào</w:t>
            </w:r>
          </w:p>
        </w:tc>
        <w:tc>
          <w:tcPr>
            <w:tcW w:w="2869" w:type="dxa"/>
            <w:shd w:val="clear" w:color="auto" w:fill="auto"/>
            <w:vAlign w:val="center"/>
          </w:tcPr>
          <w:p w:rsidR="003E3FD4" w:rsidRPr="008D4A5D" w:rsidRDefault="003E3FD4" w:rsidP="001A75B7">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Thực hiện theo quy định tại Mục 5.1.2, 5.1.3, 5.1.4 của TCCS 07:2013/TCĐBVN.</w:t>
            </w:r>
          </w:p>
        </w:tc>
        <w:tc>
          <w:tcPr>
            <w:tcW w:w="6521" w:type="dxa"/>
            <w:shd w:val="clear" w:color="auto" w:fill="auto"/>
          </w:tcPr>
          <w:p w:rsidR="001D734B" w:rsidRPr="008D4A5D" w:rsidRDefault="003E3FD4"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Đảm bảo hình dạng ban đầu, không bị xói lở; đảm bả</w:t>
            </w:r>
            <w:r w:rsidR="00E8584B" w:rsidRPr="008D4A5D">
              <w:rPr>
                <w:rFonts w:ascii="Times New Roman" w:hAnsi="Times New Roman"/>
                <w:sz w:val="26"/>
                <w:szCs w:val="26"/>
              </w:rPr>
              <w:t>o độ chặt (đối với taluy đất);</w:t>
            </w:r>
            <w:r w:rsidR="001D734B" w:rsidRPr="008D4A5D">
              <w:rPr>
                <w:rFonts w:ascii="Times New Roman" w:hAnsi="Times New Roman"/>
                <w:sz w:val="26"/>
                <w:szCs w:val="26"/>
              </w:rPr>
              <w:t xml:space="preserve"> cụ thể: </w:t>
            </w:r>
            <w:r w:rsidR="00E8584B" w:rsidRPr="008D4A5D">
              <w:rPr>
                <w:rFonts w:ascii="Times New Roman" w:hAnsi="Times New Roman"/>
                <w:sz w:val="26"/>
                <w:szCs w:val="26"/>
              </w:rPr>
              <w:t xml:space="preserve"> </w:t>
            </w:r>
          </w:p>
          <w:p w:rsidR="001D734B" w:rsidRPr="008D4A5D" w:rsidRDefault="001D734B"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a) Khi có sạt lở nhỏ phải tổ chức xử lý đảm bảo an toàn giao thông.</w:t>
            </w:r>
          </w:p>
          <w:p w:rsidR="003E3FD4" w:rsidRPr="008D4A5D" w:rsidRDefault="001D734B"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b)</w:t>
            </w:r>
            <w:r w:rsidR="003E3FD4" w:rsidRPr="008D4A5D">
              <w:rPr>
                <w:rFonts w:ascii="Times New Roman" w:hAnsi="Times New Roman"/>
                <w:sz w:val="26"/>
                <w:szCs w:val="26"/>
              </w:rPr>
              <w:t xml:space="preserve"> </w:t>
            </w:r>
            <w:r w:rsidRPr="008D4A5D">
              <w:rPr>
                <w:rFonts w:ascii="Times New Roman" w:hAnsi="Times New Roman"/>
                <w:sz w:val="26"/>
                <w:szCs w:val="26"/>
              </w:rPr>
              <w:t>C</w:t>
            </w:r>
            <w:r w:rsidR="003E3FD4" w:rsidRPr="008D4A5D">
              <w:rPr>
                <w:rFonts w:ascii="Times New Roman" w:hAnsi="Times New Roman"/>
                <w:sz w:val="26"/>
                <w:szCs w:val="26"/>
              </w:rPr>
              <w:t>ác hư hỏng</w:t>
            </w:r>
            <w:r w:rsidR="000D047D" w:rsidRPr="008D4A5D">
              <w:rPr>
                <w:rFonts w:ascii="Times New Roman" w:hAnsi="Times New Roman"/>
                <w:sz w:val="26"/>
                <w:szCs w:val="26"/>
              </w:rPr>
              <w:t xml:space="preserve"> lớn vượt quá tiêu chuẩn kỹ thuật và đ</w:t>
            </w:r>
            <w:r w:rsidR="003E3FD4" w:rsidRPr="008D4A5D">
              <w:rPr>
                <w:rFonts w:ascii="Times New Roman" w:hAnsi="Times New Roman"/>
                <w:sz w:val="26"/>
                <w:szCs w:val="26"/>
              </w:rPr>
              <w:t>ịnh mức bảo dưỡng thường xuyên do mưa bão, lở đất phải báo cáo kịp thời cho cơ quan được giao quản lý tài sản để được xem xét xử lý.</w:t>
            </w:r>
          </w:p>
          <w:p w:rsidR="003E3FD4" w:rsidRPr="008D4A5D" w:rsidRDefault="003E3FD4" w:rsidP="006B4437">
            <w:pPr>
              <w:autoSpaceDE w:val="0"/>
              <w:autoSpaceDN w:val="0"/>
              <w:adjustRightInd w:val="0"/>
              <w:spacing w:after="120"/>
              <w:jc w:val="both"/>
              <w:rPr>
                <w:rFonts w:ascii="Times New Roman" w:hAnsi="Times New Roman"/>
                <w:sz w:val="26"/>
                <w:szCs w:val="26"/>
              </w:rPr>
            </w:pPr>
          </w:p>
        </w:tc>
        <w:tc>
          <w:tcPr>
            <w:tcW w:w="2835" w:type="dxa"/>
            <w:shd w:val="clear" w:color="auto" w:fill="auto"/>
          </w:tcPr>
          <w:p w:rsidR="001D734B" w:rsidRPr="008D4A5D" w:rsidRDefault="001D734B" w:rsidP="001D734B">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a) Phải hoàn tất sửa chữa trong vòng 01 ngày sau khi phát hiện hư hỏng (mùa mưa), 03 ngày (mùa khô). </w:t>
            </w:r>
          </w:p>
          <w:p w:rsidR="001D734B" w:rsidRPr="008D4A5D" w:rsidRDefault="001D734B" w:rsidP="001D734B">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b)Trường hợp sạt lở khối lượng nhỏ làm ách tắc giao thông phải khắc phục ngay để đảm bảo giao thông trong vòng 06 giờ.</w:t>
            </w:r>
          </w:p>
          <w:p w:rsidR="003E3FD4" w:rsidRPr="008D4A5D" w:rsidRDefault="001D734B" w:rsidP="001D734B">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c) Hư hỏng lớn phải báo cáo ngay trong vòng 01 giờ.</w:t>
            </w:r>
          </w:p>
        </w:tc>
      </w:tr>
      <w:tr w:rsidR="003E3FD4" w:rsidRPr="008D4A5D" w:rsidTr="001A75B7">
        <w:tc>
          <w:tcPr>
            <w:tcW w:w="815" w:type="dxa"/>
            <w:shd w:val="clear" w:color="auto" w:fill="auto"/>
            <w:vAlign w:val="center"/>
          </w:tcPr>
          <w:p w:rsidR="003E3FD4" w:rsidRPr="008D4A5D" w:rsidRDefault="003E3FD4" w:rsidP="005F2C74">
            <w:pPr>
              <w:pStyle w:val="Normal10"/>
              <w:spacing w:before="0"/>
              <w:jc w:val="center"/>
              <w:rPr>
                <w:sz w:val="26"/>
                <w:szCs w:val="26"/>
              </w:rPr>
            </w:pPr>
            <w:r w:rsidRPr="008D4A5D">
              <w:rPr>
                <w:sz w:val="26"/>
                <w:szCs w:val="26"/>
              </w:rPr>
              <w:t>4.2</w:t>
            </w:r>
          </w:p>
        </w:tc>
        <w:tc>
          <w:tcPr>
            <w:tcW w:w="1561" w:type="dxa"/>
            <w:shd w:val="clear" w:color="auto" w:fill="auto"/>
            <w:vAlign w:val="center"/>
          </w:tcPr>
          <w:p w:rsidR="003E3FD4" w:rsidRPr="008D4A5D" w:rsidRDefault="003E3FD4" w:rsidP="00BE0410">
            <w:pPr>
              <w:pStyle w:val="Normal10"/>
              <w:spacing w:before="0"/>
              <w:jc w:val="both"/>
              <w:rPr>
                <w:sz w:val="26"/>
                <w:szCs w:val="26"/>
              </w:rPr>
            </w:pPr>
            <w:r w:rsidRPr="008D4A5D">
              <w:rPr>
                <w:sz w:val="26"/>
                <w:szCs w:val="26"/>
              </w:rPr>
              <w:t>Phát cây, cắt cỏ, tỉa cành</w:t>
            </w:r>
          </w:p>
        </w:tc>
        <w:tc>
          <w:tcPr>
            <w:tcW w:w="2869" w:type="dxa"/>
            <w:shd w:val="clear" w:color="auto" w:fill="auto"/>
            <w:vAlign w:val="center"/>
          </w:tcPr>
          <w:p w:rsidR="003E3FD4" w:rsidRPr="008D4A5D" w:rsidRDefault="003E3FD4" w:rsidP="001A75B7">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 xml:space="preserve">Thực hiện theo quy định tại Mục 5.1.2.3, 5.1.2.4, </w:t>
            </w:r>
            <w:r w:rsidRPr="008D4A5D">
              <w:rPr>
                <w:rFonts w:ascii="Times New Roman" w:hAnsi="Times New Roman"/>
                <w:sz w:val="26"/>
                <w:szCs w:val="26"/>
              </w:rPr>
              <w:lastRenderedPageBreak/>
              <w:t>5.1.2.5 của TCCS 07:2013/TCĐBVN.</w:t>
            </w:r>
          </w:p>
          <w:p w:rsidR="003E3FD4" w:rsidRPr="008D4A5D" w:rsidRDefault="003E3FD4" w:rsidP="001A75B7">
            <w:pPr>
              <w:autoSpaceDE w:val="0"/>
              <w:autoSpaceDN w:val="0"/>
              <w:adjustRightInd w:val="0"/>
              <w:spacing w:before="60" w:after="60"/>
              <w:jc w:val="both"/>
              <w:rPr>
                <w:rFonts w:ascii="Times New Roman" w:hAnsi="Times New Roman"/>
                <w:sz w:val="26"/>
                <w:szCs w:val="26"/>
              </w:rPr>
            </w:pPr>
          </w:p>
        </w:tc>
        <w:tc>
          <w:tcPr>
            <w:tcW w:w="6521" w:type="dxa"/>
            <w:shd w:val="clear" w:color="auto" w:fill="auto"/>
          </w:tcPr>
          <w:p w:rsidR="003E3FD4" w:rsidRPr="008D4A5D" w:rsidRDefault="00B80AB6" w:rsidP="005F2C74">
            <w:pPr>
              <w:tabs>
                <w:tab w:val="left" w:pos="370"/>
              </w:tabs>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lastRenderedPageBreak/>
              <w:t xml:space="preserve">a) </w:t>
            </w:r>
            <w:r w:rsidR="003E3FD4" w:rsidRPr="008D4A5D">
              <w:rPr>
                <w:rFonts w:ascii="Times New Roman" w:hAnsi="Times New Roman"/>
                <w:sz w:val="26"/>
                <w:szCs w:val="26"/>
              </w:rPr>
              <w:t xml:space="preserve">Không che khuất cọc tiêu, biển báo, cột Km và ảnh hưởng đến thoát nước; không ảnh hưởng tầm nhìn. </w:t>
            </w:r>
          </w:p>
          <w:p w:rsidR="003E3FD4" w:rsidRPr="008D4A5D" w:rsidRDefault="00B80AB6"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lastRenderedPageBreak/>
              <w:t xml:space="preserve">b) </w:t>
            </w:r>
            <w:r w:rsidR="003E3FD4" w:rsidRPr="008D4A5D">
              <w:rPr>
                <w:rFonts w:ascii="Times New Roman" w:hAnsi="Times New Roman"/>
                <w:sz w:val="26"/>
                <w:szCs w:val="26"/>
              </w:rPr>
              <w:t>Đối với taluy dương trong phạm vi chiều cao ≤</w:t>
            </w:r>
            <w:r w:rsidR="00744D02" w:rsidRPr="008D4A5D">
              <w:rPr>
                <w:rFonts w:ascii="Times New Roman" w:hAnsi="Times New Roman"/>
                <w:sz w:val="26"/>
                <w:szCs w:val="26"/>
              </w:rPr>
              <w:t xml:space="preserve"> </w:t>
            </w:r>
            <w:r w:rsidR="003E3FD4" w:rsidRPr="008D4A5D">
              <w:rPr>
                <w:rFonts w:ascii="Times New Roman" w:hAnsi="Times New Roman"/>
                <w:sz w:val="26"/>
                <w:szCs w:val="26"/>
              </w:rPr>
              <w:t>4</w:t>
            </w:r>
            <w:r w:rsidR="000A067D" w:rsidRPr="008D4A5D">
              <w:rPr>
                <w:rFonts w:ascii="Times New Roman" w:hAnsi="Times New Roman"/>
                <w:sz w:val="26"/>
                <w:szCs w:val="26"/>
              </w:rPr>
              <w:t xml:space="preserve">,0 </w:t>
            </w:r>
            <w:r w:rsidR="003E3FD4" w:rsidRPr="008D4A5D">
              <w:rPr>
                <w:rFonts w:ascii="Times New Roman" w:hAnsi="Times New Roman"/>
                <w:sz w:val="26"/>
                <w:szCs w:val="26"/>
              </w:rPr>
              <w:t>m cây cỏ không được cao quá 0,2</w:t>
            </w:r>
            <w:r w:rsidR="000A067D" w:rsidRPr="008D4A5D">
              <w:rPr>
                <w:rFonts w:ascii="Times New Roman" w:hAnsi="Times New Roman"/>
                <w:sz w:val="26"/>
                <w:szCs w:val="26"/>
              </w:rPr>
              <w:t xml:space="preserve"> </w:t>
            </w:r>
            <w:r w:rsidR="003E3FD4" w:rsidRPr="008D4A5D">
              <w:rPr>
                <w:rFonts w:ascii="Times New Roman" w:hAnsi="Times New Roman"/>
                <w:sz w:val="26"/>
                <w:szCs w:val="26"/>
              </w:rPr>
              <w:t>m.</w:t>
            </w:r>
          </w:p>
          <w:p w:rsidR="003E3FD4" w:rsidRPr="008D4A5D" w:rsidRDefault="00B80AB6"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 xml:space="preserve">c) </w:t>
            </w:r>
            <w:r w:rsidR="00744D02" w:rsidRPr="008D4A5D">
              <w:rPr>
                <w:rFonts w:ascii="Times New Roman" w:hAnsi="Times New Roman"/>
                <w:sz w:val="26"/>
                <w:szCs w:val="26"/>
              </w:rPr>
              <w:t>Đối với ta</w:t>
            </w:r>
            <w:r w:rsidR="003E3FD4" w:rsidRPr="008D4A5D">
              <w:rPr>
                <w:rFonts w:ascii="Times New Roman" w:hAnsi="Times New Roman"/>
                <w:sz w:val="26"/>
                <w:szCs w:val="26"/>
              </w:rPr>
              <w:t>luy âm trong phạm vi 1</w:t>
            </w:r>
            <w:r w:rsidR="000A067D" w:rsidRPr="008D4A5D">
              <w:rPr>
                <w:rFonts w:ascii="Times New Roman" w:hAnsi="Times New Roman"/>
                <w:sz w:val="26"/>
                <w:szCs w:val="26"/>
              </w:rPr>
              <w:t xml:space="preserve">,0 </w:t>
            </w:r>
            <w:r w:rsidR="003E3FD4" w:rsidRPr="008D4A5D">
              <w:rPr>
                <w:rFonts w:ascii="Times New Roman" w:hAnsi="Times New Roman"/>
                <w:sz w:val="26"/>
                <w:szCs w:val="26"/>
              </w:rPr>
              <w:t>m từ vai đường trở ra và trong bụng đường cong cây cỏ không được cao quá vai đường 0,2</w:t>
            </w:r>
            <w:r w:rsidR="00A7188C" w:rsidRPr="008D4A5D">
              <w:rPr>
                <w:rFonts w:ascii="Times New Roman" w:hAnsi="Times New Roman"/>
                <w:sz w:val="26"/>
                <w:szCs w:val="26"/>
              </w:rPr>
              <w:t xml:space="preserve"> </w:t>
            </w:r>
            <w:r w:rsidR="003E3FD4" w:rsidRPr="008D4A5D">
              <w:rPr>
                <w:rFonts w:ascii="Times New Roman" w:hAnsi="Times New Roman"/>
                <w:sz w:val="26"/>
                <w:szCs w:val="26"/>
              </w:rPr>
              <w:t>m.</w:t>
            </w:r>
          </w:p>
          <w:p w:rsidR="003E3FD4" w:rsidRPr="008D4A5D" w:rsidRDefault="00B80AB6" w:rsidP="005F2C74">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hAnsi="Times New Roman"/>
                <w:sz w:val="26"/>
                <w:szCs w:val="26"/>
              </w:rPr>
              <w:t xml:space="preserve">d) </w:t>
            </w:r>
            <w:r w:rsidR="003E3FD4" w:rsidRPr="008D4A5D">
              <w:rPr>
                <w:rFonts w:ascii="Times New Roman" w:hAnsi="Times New Roman"/>
                <w:sz w:val="26"/>
                <w:szCs w:val="26"/>
              </w:rPr>
              <w:t>Cây cỏ không được cao quá vai đường 0,2</w:t>
            </w:r>
            <w:r w:rsidR="00A7188C" w:rsidRPr="008D4A5D">
              <w:rPr>
                <w:rFonts w:ascii="Times New Roman" w:hAnsi="Times New Roman"/>
                <w:sz w:val="26"/>
                <w:szCs w:val="26"/>
              </w:rPr>
              <w:t xml:space="preserve"> </w:t>
            </w:r>
            <w:r w:rsidR="003E3FD4" w:rsidRPr="008D4A5D">
              <w:rPr>
                <w:rFonts w:ascii="Times New Roman" w:hAnsi="Times New Roman"/>
                <w:sz w:val="26"/>
                <w:szCs w:val="26"/>
              </w:rPr>
              <w:t>m và chờm ra mặt đường.</w:t>
            </w:r>
          </w:p>
        </w:tc>
        <w:tc>
          <w:tcPr>
            <w:tcW w:w="2835" w:type="dxa"/>
            <w:shd w:val="clear" w:color="auto" w:fill="auto"/>
          </w:tcPr>
          <w:p w:rsidR="003E3FD4" w:rsidRPr="008D4A5D" w:rsidRDefault="00744D02"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lastRenderedPageBreak/>
              <w:t xml:space="preserve">a) </w:t>
            </w:r>
            <w:r w:rsidR="003E3FD4" w:rsidRPr="008D4A5D">
              <w:rPr>
                <w:rFonts w:ascii="Times New Roman" w:hAnsi="Times New Roman"/>
                <w:sz w:val="26"/>
                <w:szCs w:val="26"/>
              </w:rPr>
              <w:t xml:space="preserve">Cây cỏ phải được cắt, phát quang trong vòng </w:t>
            </w:r>
            <w:r w:rsidR="00A64CE5" w:rsidRPr="008D4A5D">
              <w:rPr>
                <w:rFonts w:ascii="Times New Roman" w:hAnsi="Times New Roman"/>
                <w:sz w:val="26"/>
                <w:szCs w:val="26"/>
              </w:rPr>
              <w:lastRenderedPageBreak/>
              <w:t>0</w:t>
            </w:r>
            <w:r w:rsidR="003E3FD4" w:rsidRPr="008D4A5D">
              <w:rPr>
                <w:rFonts w:ascii="Times New Roman" w:hAnsi="Times New Roman"/>
                <w:sz w:val="26"/>
                <w:szCs w:val="26"/>
              </w:rPr>
              <w:t>3 ngày khi phát hiện.</w:t>
            </w:r>
          </w:p>
          <w:p w:rsidR="003E3FD4" w:rsidRPr="008D4A5D" w:rsidRDefault="00744D02" w:rsidP="005F2C74">
            <w:pPr>
              <w:pStyle w:val="Normal10"/>
              <w:spacing w:before="0"/>
              <w:jc w:val="both"/>
              <w:rPr>
                <w:sz w:val="26"/>
                <w:szCs w:val="26"/>
              </w:rPr>
            </w:pPr>
            <w:r w:rsidRPr="008D4A5D">
              <w:rPr>
                <w:sz w:val="26"/>
                <w:szCs w:val="26"/>
              </w:rPr>
              <w:t xml:space="preserve">b) </w:t>
            </w:r>
            <w:r w:rsidR="003E3FD4" w:rsidRPr="008D4A5D">
              <w:rPr>
                <w:sz w:val="26"/>
                <w:szCs w:val="26"/>
              </w:rPr>
              <w:t xml:space="preserve">Cây đổ ngang đường phải khắc phục để đảm bảo an toàn giao thông  trong thời gian </w:t>
            </w:r>
            <w:r w:rsidR="00A64CE5" w:rsidRPr="008D4A5D">
              <w:rPr>
                <w:sz w:val="26"/>
                <w:szCs w:val="26"/>
              </w:rPr>
              <w:t>0</w:t>
            </w:r>
            <w:r w:rsidR="003E3FD4" w:rsidRPr="008D4A5D">
              <w:rPr>
                <w:sz w:val="26"/>
                <w:szCs w:val="26"/>
              </w:rPr>
              <w:t>3 giờ kể từ khi phát hiện.</w:t>
            </w:r>
          </w:p>
        </w:tc>
      </w:tr>
      <w:tr w:rsidR="003E3FD4" w:rsidRPr="008D4A5D" w:rsidTr="001A75B7">
        <w:tc>
          <w:tcPr>
            <w:tcW w:w="815" w:type="dxa"/>
            <w:shd w:val="clear" w:color="auto" w:fill="auto"/>
            <w:vAlign w:val="center"/>
          </w:tcPr>
          <w:p w:rsidR="003E3FD4" w:rsidRPr="008D4A5D" w:rsidRDefault="003E3FD4" w:rsidP="005F2C74">
            <w:pPr>
              <w:pStyle w:val="Normal10"/>
              <w:spacing w:before="0"/>
              <w:jc w:val="center"/>
              <w:rPr>
                <w:sz w:val="26"/>
                <w:szCs w:val="26"/>
              </w:rPr>
            </w:pPr>
            <w:r w:rsidRPr="008D4A5D">
              <w:rPr>
                <w:sz w:val="26"/>
                <w:szCs w:val="26"/>
              </w:rPr>
              <w:lastRenderedPageBreak/>
              <w:t>4.3</w:t>
            </w:r>
          </w:p>
        </w:tc>
        <w:tc>
          <w:tcPr>
            <w:tcW w:w="1561" w:type="dxa"/>
            <w:shd w:val="clear" w:color="auto" w:fill="auto"/>
            <w:vAlign w:val="center"/>
          </w:tcPr>
          <w:p w:rsidR="003E3FD4" w:rsidRPr="008D4A5D" w:rsidRDefault="003E3FD4" w:rsidP="00BE0410">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 xml:space="preserve">Lề đường </w:t>
            </w:r>
          </w:p>
        </w:tc>
        <w:tc>
          <w:tcPr>
            <w:tcW w:w="2869" w:type="dxa"/>
            <w:shd w:val="clear" w:color="auto" w:fill="auto"/>
            <w:vAlign w:val="center"/>
          </w:tcPr>
          <w:p w:rsidR="003E3FD4" w:rsidRPr="008D4A5D" w:rsidRDefault="003E3FD4" w:rsidP="001A75B7">
            <w:pPr>
              <w:autoSpaceDE w:val="0"/>
              <w:autoSpaceDN w:val="0"/>
              <w:adjustRightInd w:val="0"/>
              <w:spacing w:after="120"/>
              <w:jc w:val="both"/>
              <w:rPr>
                <w:rFonts w:ascii="Times New Roman" w:hAnsi="Times New Roman"/>
                <w:strike/>
                <w:sz w:val="26"/>
                <w:szCs w:val="26"/>
              </w:rPr>
            </w:pPr>
            <w:r w:rsidRPr="008D4A5D">
              <w:rPr>
                <w:rFonts w:ascii="Times New Roman" w:hAnsi="Times New Roman"/>
                <w:sz w:val="26"/>
                <w:szCs w:val="26"/>
              </w:rPr>
              <w:t>Thực hiện theo quy định tại Mục 5.2 của TCCS 07:2013/TCĐBVN.</w:t>
            </w:r>
          </w:p>
        </w:tc>
        <w:tc>
          <w:tcPr>
            <w:tcW w:w="6521" w:type="dxa"/>
            <w:shd w:val="clear" w:color="auto" w:fill="auto"/>
          </w:tcPr>
          <w:p w:rsidR="003E3FD4" w:rsidRPr="008D4A5D" w:rsidRDefault="00BC25C0" w:rsidP="005F2C74">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a) </w:t>
            </w:r>
            <w:r w:rsidR="003E3FD4" w:rsidRPr="008D4A5D">
              <w:rPr>
                <w:rFonts w:ascii="Times New Roman" w:eastAsia="TimesNewRomanPSMT" w:hAnsi="Times New Roman"/>
                <w:sz w:val="26"/>
                <w:szCs w:val="26"/>
                <w:lang w:val="pt-BR"/>
              </w:rPr>
              <w:t xml:space="preserve">Chênh </w:t>
            </w:r>
            <w:r w:rsidR="003E3FD4" w:rsidRPr="008D4A5D">
              <w:rPr>
                <w:rFonts w:ascii="Times New Roman" w:hAnsi="Times New Roman"/>
                <w:sz w:val="26"/>
                <w:szCs w:val="26"/>
              </w:rPr>
              <w:t>lệch</w:t>
            </w:r>
            <w:r w:rsidR="003E3FD4" w:rsidRPr="008D4A5D">
              <w:rPr>
                <w:rFonts w:ascii="Times New Roman" w:eastAsia="TimesNewRomanPSMT" w:hAnsi="Times New Roman"/>
                <w:sz w:val="26"/>
                <w:szCs w:val="26"/>
                <w:lang w:val="pt-BR"/>
              </w:rPr>
              <w:t xml:space="preserve"> cao độ lề đường so với mép mặt đường không  được vượt quá 50 mm.</w:t>
            </w:r>
          </w:p>
          <w:p w:rsidR="003E3FD4" w:rsidRPr="008D4A5D" w:rsidRDefault="00BC25C0" w:rsidP="00942B75">
            <w:pPr>
              <w:autoSpaceDE w:val="0"/>
              <w:autoSpaceDN w:val="0"/>
              <w:adjustRightInd w:val="0"/>
              <w:spacing w:after="120"/>
              <w:jc w:val="both"/>
              <w:rPr>
                <w:rFonts w:ascii="Times New Roman" w:hAnsi="Times New Roman"/>
                <w:sz w:val="26"/>
                <w:szCs w:val="26"/>
              </w:rPr>
            </w:pPr>
            <w:r w:rsidRPr="008D4A5D">
              <w:rPr>
                <w:rFonts w:ascii="Times New Roman" w:eastAsia="TimesNewRomanPSMT" w:hAnsi="Times New Roman"/>
                <w:spacing w:val="-6"/>
                <w:sz w:val="26"/>
                <w:szCs w:val="26"/>
                <w:lang w:val="pt-BR"/>
              </w:rPr>
              <w:t xml:space="preserve">b) </w:t>
            </w:r>
            <w:r w:rsidR="003E3FD4" w:rsidRPr="008D4A5D">
              <w:rPr>
                <w:rFonts w:ascii="Times New Roman" w:eastAsia="TimesNewRomanPSMT" w:hAnsi="Times New Roman"/>
                <w:spacing w:val="-6"/>
                <w:sz w:val="26"/>
                <w:szCs w:val="26"/>
                <w:lang w:val="pt-BR"/>
              </w:rPr>
              <w:t>Lề đường có gia cố lớp mặ</w:t>
            </w:r>
            <w:r w:rsidR="00942B75" w:rsidRPr="008D4A5D">
              <w:rPr>
                <w:rFonts w:ascii="Times New Roman" w:eastAsia="TimesNewRomanPSMT" w:hAnsi="Times New Roman"/>
                <w:spacing w:val="-6"/>
                <w:sz w:val="26"/>
                <w:szCs w:val="26"/>
                <w:lang w:val="pt-BR"/>
              </w:rPr>
              <w:t xml:space="preserve">t </w:t>
            </w:r>
            <w:r w:rsidR="003E3FD4" w:rsidRPr="008D4A5D">
              <w:rPr>
                <w:rFonts w:ascii="Times New Roman" w:eastAsia="TimesNewRomanPSMT" w:hAnsi="Times New Roman"/>
                <w:spacing w:val="-6"/>
                <w:sz w:val="26"/>
                <w:szCs w:val="26"/>
                <w:lang w:val="pt-BR"/>
              </w:rPr>
              <w:t>không bị biến dạng, xói lở ổ gà, vỡ mép.</w:t>
            </w:r>
            <w:r w:rsidR="00942B75" w:rsidRPr="008D4A5D">
              <w:rPr>
                <w:rFonts w:ascii="Times New Roman" w:eastAsia="TimesNewRomanPSMT" w:hAnsi="Times New Roman"/>
                <w:spacing w:val="-6"/>
                <w:sz w:val="26"/>
                <w:szCs w:val="26"/>
                <w:lang w:val="pt-BR"/>
              </w:rPr>
              <w:t xml:space="preserve"> </w:t>
            </w:r>
            <w:r w:rsidR="003E3FD4" w:rsidRPr="008D4A5D">
              <w:rPr>
                <w:rFonts w:ascii="Times New Roman" w:hAnsi="Times New Roman"/>
                <w:sz w:val="26"/>
                <w:szCs w:val="26"/>
              </w:rPr>
              <w:t>Phạm vi lề đường, đất của đường bộ phải thông thoáng, không có vật liệu, chất thải chất đống.</w:t>
            </w:r>
          </w:p>
        </w:tc>
        <w:tc>
          <w:tcPr>
            <w:tcW w:w="2835" w:type="dxa"/>
            <w:shd w:val="clear" w:color="auto" w:fill="auto"/>
          </w:tcPr>
          <w:p w:rsidR="003E3FD4" w:rsidRPr="008D4A5D" w:rsidRDefault="003E3FD4"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 xml:space="preserve">Các hư hỏng của lề đường phải được khắc phục </w:t>
            </w:r>
            <w:r w:rsidR="008536A2" w:rsidRPr="008D4A5D">
              <w:rPr>
                <w:rFonts w:ascii="Times New Roman" w:hAnsi="Times New Roman"/>
                <w:sz w:val="26"/>
                <w:szCs w:val="26"/>
              </w:rPr>
              <w:t>trong vòng</w:t>
            </w:r>
            <w:r w:rsidRPr="008D4A5D">
              <w:rPr>
                <w:rFonts w:ascii="Times New Roman" w:hAnsi="Times New Roman"/>
                <w:sz w:val="26"/>
                <w:szCs w:val="26"/>
              </w:rPr>
              <w:t xml:space="preserve"> 14 ngày </w:t>
            </w:r>
            <w:r w:rsidR="008536A2" w:rsidRPr="008D4A5D">
              <w:rPr>
                <w:rFonts w:ascii="Times New Roman" w:hAnsi="Times New Roman"/>
                <w:sz w:val="26"/>
                <w:szCs w:val="26"/>
              </w:rPr>
              <w:t>sau khi được</w:t>
            </w:r>
            <w:r w:rsidR="00744D02" w:rsidRPr="008D4A5D">
              <w:rPr>
                <w:rFonts w:ascii="Times New Roman" w:hAnsi="Times New Roman"/>
                <w:sz w:val="26"/>
                <w:szCs w:val="26"/>
              </w:rPr>
              <w:t xml:space="preserve"> </w:t>
            </w:r>
            <w:r w:rsidRPr="008D4A5D">
              <w:rPr>
                <w:rFonts w:ascii="Times New Roman" w:hAnsi="Times New Roman"/>
                <w:sz w:val="26"/>
                <w:szCs w:val="26"/>
              </w:rPr>
              <w:t>phát hiện.</w:t>
            </w:r>
          </w:p>
          <w:p w:rsidR="003E3FD4" w:rsidRPr="008D4A5D" w:rsidRDefault="003E3FD4" w:rsidP="005F2C74">
            <w:pPr>
              <w:pStyle w:val="Normal10"/>
              <w:spacing w:before="0"/>
              <w:jc w:val="both"/>
              <w:rPr>
                <w:sz w:val="26"/>
                <w:szCs w:val="26"/>
              </w:rPr>
            </w:pPr>
          </w:p>
        </w:tc>
      </w:tr>
      <w:tr w:rsidR="003E3FD4" w:rsidRPr="008D4A5D" w:rsidTr="001A75B7">
        <w:tc>
          <w:tcPr>
            <w:tcW w:w="815" w:type="dxa"/>
            <w:shd w:val="clear" w:color="auto" w:fill="auto"/>
            <w:vAlign w:val="center"/>
          </w:tcPr>
          <w:p w:rsidR="003E3FD4" w:rsidRPr="008D4A5D" w:rsidRDefault="003E3FD4" w:rsidP="005F2C74">
            <w:pPr>
              <w:pStyle w:val="Normal10"/>
              <w:spacing w:before="0"/>
              <w:jc w:val="center"/>
              <w:rPr>
                <w:sz w:val="26"/>
                <w:szCs w:val="26"/>
              </w:rPr>
            </w:pPr>
            <w:r w:rsidRPr="008D4A5D">
              <w:rPr>
                <w:sz w:val="26"/>
                <w:szCs w:val="26"/>
              </w:rPr>
              <w:t>4.4</w:t>
            </w:r>
          </w:p>
        </w:tc>
        <w:tc>
          <w:tcPr>
            <w:tcW w:w="1561" w:type="dxa"/>
            <w:shd w:val="clear" w:color="auto" w:fill="auto"/>
            <w:vAlign w:val="center"/>
          </w:tcPr>
          <w:p w:rsidR="003E3FD4" w:rsidRPr="008D4A5D" w:rsidRDefault="003E3FD4" w:rsidP="00BC2B16">
            <w:pPr>
              <w:pStyle w:val="Normal10"/>
              <w:spacing w:before="0"/>
              <w:jc w:val="both"/>
              <w:rPr>
                <w:sz w:val="26"/>
                <w:szCs w:val="26"/>
              </w:rPr>
            </w:pPr>
            <w:r w:rsidRPr="008D4A5D">
              <w:rPr>
                <w:sz w:val="26"/>
                <w:szCs w:val="26"/>
              </w:rPr>
              <w:t>Rãnh và các công trình thoát nước có gia cố (gạch, đá, bê tông xi măng)</w:t>
            </w:r>
          </w:p>
        </w:tc>
        <w:tc>
          <w:tcPr>
            <w:tcW w:w="2869" w:type="dxa"/>
            <w:shd w:val="clear" w:color="auto" w:fill="auto"/>
            <w:vAlign w:val="center"/>
          </w:tcPr>
          <w:p w:rsidR="003E3FD4" w:rsidRPr="008D4A5D" w:rsidRDefault="003E3FD4" w:rsidP="001A75B7">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Thực hiện theo quy định tại Mục 5.3 của TCCS 07:2013/TCĐBVN.</w:t>
            </w:r>
          </w:p>
        </w:tc>
        <w:tc>
          <w:tcPr>
            <w:tcW w:w="6521" w:type="dxa"/>
            <w:shd w:val="clear" w:color="auto" w:fill="auto"/>
          </w:tcPr>
          <w:p w:rsidR="003E3FD4" w:rsidRPr="008D4A5D" w:rsidRDefault="003E3FD4" w:rsidP="00963616">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Phải đảm bảo thông thoáng, không được để đọng rác, bùn, đất, các vật gây cản trở dòng chảy; các bộ phận được gia cố không bị hư hỏng, mất; không xói lở xung quanh kết cấu rãnh.</w:t>
            </w:r>
          </w:p>
        </w:tc>
        <w:tc>
          <w:tcPr>
            <w:tcW w:w="2835" w:type="dxa"/>
            <w:shd w:val="clear" w:color="auto" w:fill="auto"/>
          </w:tcPr>
          <w:p w:rsidR="003E3FD4" w:rsidRPr="008D4A5D" w:rsidRDefault="003E3FD4"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 xml:space="preserve">Tắc nghẽn phải được khơi thông trong vòng </w:t>
            </w:r>
            <w:r w:rsidR="00D22539" w:rsidRPr="008D4A5D">
              <w:rPr>
                <w:rFonts w:ascii="Times New Roman" w:hAnsi="Times New Roman"/>
                <w:sz w:val="26"/>
                <w:szCs w:val="26"/>
              </w:rPr>
              <w:t>0</w:t>
            </w:r>
            <w:r w:rsidRPr="008D4A5D">
              <w:rPr>
                <w:rFonts w:ascii="Times New Roman" w:hAnsi="Times New Roman"/>
                <w:sz w:val="26"/>
                <w:szCs w:val="26"/>
              </w:rPr>
              <w:t xml:space="preserve">1 ngày sau khi phát hiện đối với mùa mưa, </w:t>
            </w:r>
            <w:r w:rsidR="00D22539" w:rsidRPr="008D4A5D">
              <w:rPr>
                <w:rFonts w:ascii="Times New Roman" w:hAnsi="Times New Roman"/>
                <w:sz w:val="26"/>
                <w:szCs w:val="26"/>
              </w:rPr>
              <w:t>0</w:t>
            </w:r>
            <w:r w:rsidRPr="008D4A5D">
              <w:rPr>
                <w:rFonts w:ascii="Times New Roman" w:hAnsi="Times New Roman"/>
                <w:sz w:val="26"/>
                <w:szCs w:val="26"/>
              </w:rPr>
              <w:t>7 ngày đối với mùa khô.</w:t>
            </w:r>
          </w:p>
          <w:p w:rsidR="003E3FD4" w:rsidRPr="008D4A5D" w:rsidRDefault="003E3FD4" w:rsidP="00963616">
            <w:pPr>
              <w:pStyle w:val="Normal10"/>
              <w:spacing w:before="0"/>
              <w:jc w:val="both"/>
              <w:rPr>
                <w:sz w:val="26"/>
                <w:szCs w:val="26"/>
              </w:rPr>
            </w:pPr>
            <w:r w:rsidRPr="008D4A5D">
              <w:rPr>
                <w:sz w:val="26"/>
                <w:szCs w:val="26"/>
              </w:rPr>
              <w:t>Hư hỏng</w:t>
            </w:r>
            <w:r w:rsidR="0073258D" w:rsidRPr="008D4A5D">
              <w:rPr>
                <w:sz w:val="26"/>
                <w:szCs w:val="26"/>
              </w:rPr>
              <w:t xml:space="preserve"> lớn</w:t>
            </w:r>
            <w:r w:rsidRPr="008D4A5D">
              <w:rPr>
                <w:sz w:val="26"/>
                <w:szCs w:val="26"/>
              </w:rPr>
              <w:t>, mất phải được sửa chữa</w:t>
            </w:r>
            <w:r w:rsidR="00827E09" w:rsidRPr="008D4A5D">
              <w:rPr>
                <w:sz w:val="26"/>
                <w:szCs w:val="26"/>
              </w:rPr>
              <w:t xml:space="preserve"> </w:t>
            </w:r>
            <w:r w:rsidR="00827E09" w:rsidRPr="008D4A5D">
              <w:rPr>
                <w:sz w:val="26"/>
                <w:szCs w:val="26"/>
                <w:lang w:val="en-US"/>
              </w:rPr>
              <w:t>hoặc báo cáo</w:t>
            </w:r>
            <w:r w:rsidRPr="008D4A5D">
              <w:rPr>
                <w:sz w:val="26"/>
                <w:szCs w:val="26"/>
              </w:rPr>
              <w:t xml:space="preserve"> trong vòng 14 ngày sau khi được phát hiện.</w:t>
            </w:r>
          </w:p>
        </w:tc>
      </w:tr>
      <w:tr w:rsidR="003E3FD4" w:rsidRPr="008D4A5D" w:rsidTr="001A75B7">
        <w:tc>
          <w:tcPr>
            <w:tcW w:w="815" w:type="dxa"/>
            <w:shd w:val="clear" w:color="auto" w:fill="auto"/>
            <w:vAlign w:val="center"/>
          </w:tcPr>
          <w:p w:rsidR="003E3FD4" w:rsidRPr="008D4A5D" w:rsidRDefault="003E3FD4" w:rsidP="005F2C74">
            <w:pPr>
              <w:pStyle w:val="Normal10"/>
              <w:spacing w:before="0"/>
              <w:jc w:val="center"/>
              <w:rPr>
                <w:sz w:val="26"/>
                <w:szCs w:val="26"/>
              </w:rPr>
            </w:pPr>
            <w:r w:rsidRPr="008D4A5D">
              <w:rPr>
                <w:sz w:val="26"/>
                <w:szCs w:val="26"/>
              </w:rPr>
              <w:t>4.5</w:t>
            </w:r>
          </w:p>
        </w:tc>
        <w:tc>
          <w:tcPr>
            <w:tcW w:w="1561" w:type="dxa"/>
            <w:shd w:val="clear" w:color="auto" w:fill="auto"/>
            <w:vAlign w:val="center"/>
          </w:tcPr>
          <w:p w:rsidR="003E3FD4" w:rsidRPr="008D4A5D" w:rsidRDefault="003E3FD4" w:rsidP="00BE0410">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 xml:space="preserve">Rãnh và các công trình thoát nước </w:t>
            </w:r>
            <w:r w:rsidRPr="008D4A5D">
              <w:rPr>
                <w:rFonts w:ascii="Times New Roman" w:hAnsi="Times New Roman"/>
                <w:sz w:val="26"/>
                <w:szCs w:val="26"/>
              </w:rPr>
              <w:lastRenderedPageBreak/>
              <w:t>bằng đất đá tự nhiên</w:t>
            </w:r>
          </w:p>
        </w:tc>
        <w:tc>
          <w:tcPr>
            <w:tcW w:w="2869" w:type="dxa"/>
            <w:shd w:val="clear" w:color="auto" w:fill="auto"/>
            <w:vAlign w:val="center"/>
          </w:tcPr>
          <w:p w:rsidR="003E3FD4" w:rsidRPr="008D4A5D" w:rsidRDefault="003E3FD4" w:rsidP="001A75B7">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lastRenderedPageBreak/>
              <w:t>Thực hiện theo quy định tại Mục 5.3 ủa TCCS 07:2013/TCĐBVN.</w:t>
            </w:r>
          </w:p>
          <w:p w:rsidR="003E3FD4" w:rsidRPr="008D4A5D" w:rsidRDefault="003E3FD4" w:rsidP="001A75B7">
            <w:pPr>
              <w:autoSpaceDE w:val="0"/>
              <w:autoSpaceDN w:val="0"/>
              <w:adjustRightInd w:val="0"/>
              <w:spacing w:after="120"/>
              <w:jc w:val="both"/>
              <w:rPr>
                <w:rFonts w:ascii="Times New Roman" w:hAnsi="Times New Roman"/>
                <w:sz w:val="26"/>
                <w:szCs w:val="26"/>
              </w:rPr>
            </w:pPr>
          </w:p>
        </w:tc>
        <w:tc>
          <w:tcPr>
            <w:tcW w:w="6521" w:type="dxa"/>
            <w:shd w:val="clear" w:color="auto" w:fill="auto"/>
          </w:tcPr>
          <w:p w:rsidR="003E3FD4" w:rsidRPr="008D4A5D" w:rsidRDefault="003E3FD4"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lastRenderedPageBreak/>
              <w:t>Không có chướng ngại vật gây cản trở dòng chảy; không gây ngập úng khi trời mưa.</w:t>
            </w:r>
          </w:p>
        </w:tc>
        <w:tc>
          <w:tcPr>
            <w:tcW w:w="2835" w:type="dxa"/>
            <w:shd w:val="clear" w:color="auto" w:fill="auto"/>
          </w:tcPr>
          <w:p w:rsidR="003E3FD4" w:rsidRPr="008D4A5D" w:rsidRDefault="003E3FD4"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 xml:space="preserve">Tắc nghẽn phải được khơi thông trong vòng </w:t>
            </w:r>
            <w:r w:rsidR="00942B75" w:rsidRPr="008D4A5D">
              <w:rPr>
                <w:rFonts w:ascii="Times New Roman" w:hAnsi="Times New Roman"/>
                <w:sz w:val="26"/>
                <w:szCs w:val="26"/>
              </w:rPr>
              <w:t>0</w:t>
            </w:r>
            <w:r w:rsidRPr="008D4A5D">
              <w:rPr>
                <w:rFonts w:ascii="Times New Roman" w:hAnsi="Times New Roman"/>
                <w:sz w:val="26"/>
                <w:szCs w:val="26"/>
              </w:rPr>
              <w:t xml:space="preserve">1 ngày sau khi phát </w:t>
            </w:r>
            <w:r w:rsidRPr="008D4A5D">
              <w:rPr>
                <w:rFonts w:ascii="Times New Roman" w:hAnsi="Times New Roman"/>
                <w:sz w:val="26"/>
                <w:szCs w:val="26"/>
              </w:rPr>
              <w:lastRenderedPageBreak/>
              <w:t xml:space="preserve">hiện đối với mùa mưa, </w:t>
            </w:r>
            <w:r w:rsidR="00D22539" w:rsidRPr="008D4A5D">
              <w:rPr>
                <w:rFonts w:ascii="Times New Roman" w:hAnsi="Times New Roman"/>
                <w:sz w:val="26"/>
                <w:szCs w:val="26"/>
              </w:rPr>
              <w:t>0</w:t>
            </w:r>
            <w:r w:rsidRPr="008D4A5D">
              <w:rPr>
                <w:rFonts w:ascii="Times New Roman" w:hAnsi="Times New Roman"/>
                <w:sz w:val="26"/>
                <w:szCs w:val="26"/>
              </w:rPr>
              <w:t xml:space="preserve">7 ngày đối với mùa khô. </w:t>
            </w:r>
          </w:p>
          <w:p w:rsidR="003E3FD4" w:rsidRPr="008D4A5D" w:rsidRDefault="003E3FD4" w:rsidP="005F2C74">
            <w:pPr>
              <w:pStyle w:val="Normal10"/>
              <w:spacing w:before="0"/>
              <w:jc w:val="both"/>
              <w:rPr>
                <w:sz w:val="26"/>
                <w:szCs w:val="26"/>
              </w:rPr>
            </w:pPr>
            <w:r w:rsidRPr="008D4A5D">
              <w:rPr>
                <w:sz w:val="26"/>
                <w:szCs w:val="26"/>
              </w:rPr>
              <w:t xml:space="preserve">Hư hỏng, sạt lở phải được sửa chữa trong vòng </w:t>
            </w:r>
            <w:r w:rsidR="00D22539" w:rsidRPr="008D4A5D">
              <w:rPr>
                <w:sz w:val="26"/>
                <w:szCs w:val="26"/>
              </w:rPr>
              <w:t>0</w:t>
            </w:r>
            <w:r w:rsidRPr="008D4A5D">
              <w:rPr>
                <w:sz w:val="26"/>
                <w:szCs w:val="26"/>
              </w:rPr>
              <w:t>7 ngày sau khi được phát hiện.</w:t>
            </w:r>
          </w:p>
        </w:tc>
      </w:tr>
      <w:tr w:rsidR="003E3FD4" w:rsidRPr="008D4A5D" w:rsidTr="001A75B7">
        <w:tc>
          <w:tcPr>
            <w:tcW w:w="815" w:type="dxa"/>
            <w:shd w:val="clear" w:color="auto" w:fill="auto"/>
            <w:vAlign w:val="center"/>
          </w:tcPr>
          <w:p w:rsidR="003E3FD4" w:rsidRPr="008D4A5D" w:rsidRDefault="003E3FD4" w:rsidP="005F2C74">
            <w:pPr>
              <w:pStyle w:val="Normal10"/>
              <w:spacing w:before="0"/>
              <w:jc w:val="center"/>
              <w:rPr>
                <w:sz w:val="26"/>
                <w:szCs w:val="26"/>
              </w:rPr>
            </w:pPr>
            <w:r w:rsidRPr="008D4A5D">
              <w:rPr>
                <w:sz w:val="26"/>
                <w:szCs w:val="26"/>
              </w:rPr>
              <w:lastRenderedPageBreak/>
              <w:t>4.6</w:t>
            </w:r>
          </w:p>
        </w:tc>
        <w:tc>
          <w:tcPr>
            <w:tcW w:w="1561" w:type="dxa"/>
            <w:shd w:val="clear" w:color="auto" w:fill="auto"/>
            <w:vAlign w:val="center"/>
          </w:tcPr>
          <w:p w:rsidR="003E3FD4" w:rsidRPr="008D4A5D" w:rsidRDefault="003E3FD4" w:rsidP="00D42FAD">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Hố thu và cống</w:t>
            </w:r>
          </w:p>
        </w:tc>
        <w:tc>
          <w:tcPr>
            <w:tcW w:w="2869" w:type="dxa"/>
            <w:shd w:val="clear" w:color="auto" w:fill="auto"/>
            <w:vAlign w:val="center"/>
          </w:tcPr>
          <w:p w:rsidR="003E3FD4" w:rsidRPr="008D4A5D" w:rsidRDefault="003E3FD4" w:rsidP="001A75B7">
            <w:pPr>
              <w:autoSpaceDE w:val="0"/>
              <w:autoSpaceDN w:val="0"/>
              <w:adjustRightInd w:val="0"/>
              <w:spacing w:after="120"/>
              <w:jc w:val="both"/>
              <w:rPr>
                <w:rFonts w:ascii="Arial" w:hAnsi="Arial" w:cs="Arial"/>
                <w:sz w:val="26"/>
                <w:szCs w:val="26"/>
              </w:rPr>
            </w:pPr>
            <w:r w:rsidRPr="008D4A5D">
              <w:rPr>
                <w:rFonts w:ascii="Times New Roman" w:hAnsi="Times New Roman"/>
                <w:sz w:val="26"/>
                <w:szCs w:val="26"/>
              </w:rPr>
              <w:t>Thực hiện theo quy định tại Mục 5.3 của TCCS 07:2013/TCĐBVN.</w:t>
            </w:r>
          </w:p>
        </w:tc>
        <w:tc>
          <w:tcPr>
            <w:tcW w:w="6521" w:type="dxa"/>
            <w:shd w:val="clear" w:color="auto" w:fill="auto"/>
          </w:tcPr>
          <w:p w:rsidR="003E3FD4" w:rsidRPr="008D4A5D" w:rsidRDefault="003E3FD4" w:rsidP="00963616">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Phải sạch rác và bùn đất, không có vật gây cản trở dòng chảy, không bị hỏng, mất về kết cấu; xung quanh phải được lèn chặt bằng vật liệu thích hợp.</w:t>
            </w:r>
          </w:p>
        </w:tc>
        <w:tc>
          <w:tcPr>
            <w:tcW w:w="2835" w:type="dxa"/>
            <w:shd w:val="clear" w:color="auto" w:fill="auto"/>
          </w:tcPr>
          <w:p w:rsidR="003E3FD4" w:rsidRPr="008D4A5D" w:rsidRDefault="003E3FD4"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 xml:space="preserve">Tắc nghẽn phải được khơi thông trong vòng </w:t>
            </w:r>
            <w:r w:rsidR="00942B75" w:rsidRPr="008D4A5D">
              <w:rPr>
                <w:rFonts w:ascii="Times New Roman" w:hAnsi="Times New Roman"/>
                <w:sz w:val="26"/>
                <w:szCs w:val="26"/>
              </w:rPr>
              <w:t>0</w:t>
            </w:r>
            <w:r w:rsidRPr="008D4A5D">
              <w:rPr>
                <w:rFonts w:ascii="Times New Roman" w:hAnsi="Times New Roman"/>
                <w:sz w:val="26"/>
                <w:szCs w:val="26"/>
              </w:rPr>
              <w:t xml:space="preserve">1 ngày sau khi phát hiện (đối với mùa mưa), </w:t>
            </w:r>
            <w:r w:rsidR="00D22539" w:rsidRPr="008D4A5D">
              <w:rPr>
                <w:rFonts w:ascii="Times New Roman" w:hAnsi="Times New Roman"/>
                <w:sz w:val="26"/>
                <w:szCs w:val="26"/>
              </w:rPr>
              <w:t>0</w:t>
            </w:r>
            <w:r w:rsidRPr="008D4A5D">
              <w:rPr>
                <w:rFonts w:ascii="Times New Roman" w:hAnsi="Times New Roman"/>
                <w:sz w:val="26"/>
                <w:szCs w:val="26"/>
              </w:rPr>
              <w:t>7 ngày (đối với mùa khô)</w:t>
            </w:r>
          </w:p>
          <w:p w:rsidR="003E3FD4" w:rsidRPr="008D4A5D" w:rsidRDefault="003E3FD4" w:rsidP="005F2C74">
            <w:pPr>
              <w:pStyle w:val="Normal10"/>
              <w:spacing w:before="0"/>
              <w:jc w:val="both"/>
              <w:rPr>
                <w:sz w:val="26"/>
                <w:szCs w:val="26"/>
              </w:rPr>
            </w:pPr>
            <w:r w:rsidRPr="008D4A5D">
              <w:rPr>
                <w:sz w:val="26"/>
                <w:szCs w:val="26"/>
              </w:rPr>
              <w:t>Hư hỏng phải được sửa chữa trong vòng 14 ngày sau khi được phát hiện.</w:t>
            </w:r>
          </w:p>
        </w:tc>
      </w:tr>
      <w:tr w:rsidR="003E3FD4" w:rsidRPr="008D4A5D" w:rsidTr="001A75B7">
        <w:tc>
          <w:tcPr>
            <w:tcW w:w="815" w:type="dxa"/>
            <w:shd w:val="clear" w:color="auto" w:fill="auto"/>
            <w:vAlign w:val="center"/>
          </w:tcPr>
          <w:p w:rsidR="003E3FD4" w:rsidRPr="008D4A5D" w:rsidRDefault="003E3FD4" w:rsidP="005F2C74">
            <w:pPr>
              <w:pStyle w:val="Normal10"/>
              <w:spacing w:before="0"/>
              <w:jc w:val="center"/>
              <w:rPr>
                <w:sz w:val="26"/>
                <w:szCs w:val="26"/>
              </w:rPr>
            </w:pPr>
            <w:r w:rsidRPr="008D4A5D">
              <w:rPr>
                <w:sz w:val="26"/>
                <w:szCs w:val="26"/>
              </w:rPr>
              <w:t>4.7</w:t>
            </w:r>
          </w:p>
        </w:tc>
        <w:tc>
          <w:tcPr>
            <w:tcW w:w="1561" w:type="dxa"/>
            <w:shd w:val="clear" w:color="auto" w:fill="auto"/>
            <w:vAlign w:val="center"/>
          </w:tcPr>
          <w:p w:rsidR="003E3FD4" w:rsidRPr="008D4A5D" w:rsidRDefault="003E3FD4" w:rsidP="00D42FAD">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Hệ thống cây xanh</w:t>
            </w:r>
          </w:p>
        </w:tc>
        <w:tc>
          <w:tcPr>
            <w:tcW w:w="2869" w:type="dxa"/>
            <w:shd w:val="clear" w:color="auto" w:fill="auto"/>
            <w:vAlign w:val="center"/>
          </w:tcPr>
          <w:p w:rsidR="003E3FD4" w:rsidRPr="008D4A5D" w:rsidRDefault="003E3FD4" w:rsidP="001A75B7">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Thực hiện theo quy định tại Mục 5.14 của TCCS 07:2013/TCĐBVN.</w:t>
            </w:r>
          </w:p>
        </w:tc>
        <w:tc>
          <w:tcPr>
            <w:tcW w:w="6521" w:type="dxa"/>
            <w:shd w:val="clear" w:color="auto" w:fill="auto"/>
          </w:tcPr>
          <w:p w:rsidR="003E3FD4" w:rsidRPr="008D4A5D" w:rsidRDefault="00BC25C0"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 xml:space="preserve">a) </w:t>
            </w:r>
            <w:r w:rsidR="003E3FD4" w:rsidRPr="008D4A5D">
              <w:rPr>
                <w:rFonts w:ascii="Times New Roman" w:hAnsi="Times New Roman"/>
                <w:sz w:val="26"/>
                <w:szCs w:val="26"/>
              </w:rPr>
              <w:t>Cây xanh, thảm cỏ luôn được phát quang, xén tỉa đảm bảo tầm nhìn, mỹ quan, không che khuất tầm nhìn, cọc tiêu, biển báo, cột Km, hộ lan, tường chắn và ảnh hưởng đến việc thoát nước.</w:t>
            </w:r>
          </w:p>
          <w:p w:rsidR="003E3FD4" w:rsidRPr="008D4A5D" w:rsidRDefault="00BC25C0"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 xml:space="preserve">b) </w:t>
            </w:r>
            <w:r w:rsidR="003E3FD4" w:rsidRPr="008D4A5D">
              <w:rPr>
                <w:rFonts w:ascii="Times New Roman" w:hAnsi="Times New Roman"/>
                <w:sz w:val="26"/>
                <w:szCs w:val="26"/>
              </w:rPr>
              <w:t>Đối với dải phân cách giữa, đảo giao thông không cho phép cành cây và cỏ chờm ra mặt ngoài hàng vỉa bê tông, cây cao không quá 1,3</w:t>
            </w:r>
            <w:r w:rsidR="007859DE" w:rsidRPr="008D4A5D">
              <w:rPr>
                <w:rFonts w:ascii="Times New Roman" w:hAnsi="Times New Roman"/>
                <w:sz w:val="26"/>
                <w:szCs w:val="26"/>
              </w:rPr>
              <w:t xml:space="preserve"> </w:t>
            </w:r>
            <w:r w:rsidR="003E3FD4" w:rsidRPr="008D4A5D">
              <w:rPr>
                <w:rFonts w:ascii="Times New Roman" w:hAnsi="Times New Roman"/>
                <w:sz w:val="26"/>
                <w:szCs w:val="26"/>
              </w:rPr>
              <w:t>m tính từ cao độ mặt vỉa.</w:t>
            </w:r>
          </w:p>
        </w:tc>
        <w:tc>
          <w:tcPr>
            <w:tcW w:w="2835" w:type="dxa"/>
            <w:shd w:val="clear" w:color="auto" w:fill="auto"/>
          </w:tcPr>
          <w:p w:rsidR="003E3FD4" w:rsidRPr="008D4A5D" w:rsidRDefault="003E3FD4"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Cây cỏ phải được cắt tỉa, phát quang, dọn dẹp trong vòng 03 ngày kể từ khi phát hiện chờm ra mặt đường làm che khuất tầm nhìn và gây cản trở giao thông.</w:t>
            </w:r>
          </w:p>
          <w:p w:rsidR="003E3FD4" w:rsidRPr="008D4A5D" w:rsidRDefault="003E3FD4" w:rsidP="005F2C74">
            <w:pPr>
              <w:pStyle w:val="Normal10"/>
              <w:spacing w:before="0"/>
              <w:jc w:val="both"/>
              <w:rPr>
                <w:sz w:val="26"/>
                <w:szCs w:val="26"/>
              </w:rPr>
            </w:pPr>
            <w:r w:rsidRPr="008D4A5D">
              <w:rPr>
                <w:sz w:val="26"/>
                <w:szCs w:val="26"/>
              </w:rPr>
              <w:t xml:space="preserve">Khi có cây đổ ngang đường phải khắc phục để đảm bảo giao thông </w:t>
            </w:r>
            <w:r w:rsidRPr="008D4A5D">
              <w:rPr>
                <w:sz w:val="26"/>
                <w:szCs w:val="26"/>
              </w:rPr>
              <w:lastRenderedPageBreak/>
              <w:t xml:space="preserve">trong thời gian </w:t>
            </w:r>
            <w:r w:rsidR="00D22539" w:rsidRPr="008D4A5D">
              <w:rPr>
                <w:sz w:val="26"/>
                <w:szCs w:val="26"/>
              </w:rPr>
              <w:t>0</w:t>
            </w:r>
            <w:r w:rsidRPr="008D4A5D">
              <w:rPr>
                <w:sz w:val="26"/>
                <w:szCs w:val="26"/>
              </w:rPr>
              <w:t>3 giờ sau khi phát hiện.</w:t>
            </w:r>
          </w:p>
        </w:tc>
      </w:tr>
    </w:tbl>
    <w:p w:rsidR="00512774" w:rsidRPr="008D4A5D" w:rsidRDefault="00E254CB" w:rsidP="005F2C74">
      <w:pPr>
        <w:shd w:val="clear" w:color="auto" w:fill="FFFFFF"/>
        <w:spacing w:after="120"/>
        <w:ind w:firstLine="567"/>
        <w:jc w:val="both"/>
        <w:rPr>
          <w:rFonts w:ascii="Times New Roman" w:eastAsia="TimesNewRomanPS-BoldMT" w:hAnsi="Times New Roman"/>
          <w:bCs/>
          <w:i/>
          <w:sz w:val="26"/>
          <w:szCs w:val="26"/>
        </w:rPr>
      </w:pPr>
      <w:r w:rsidRPr="008D4A5D">
        <w:rPr>
          <w:rFonts w:ascii="Times New Roman" w:eastAsia="TimesNewRomanPS-BoldMT" w:hAnsi="Times New Roman"/>
          <w:bCs/>
          <w:i/>
          <w:sz w:val="26"/>
          <w:szCs w:val="26"/>
        </w:rPr>
        <w:lastRenderedPageBreak/>
        <w:t xml:space="preserve">5. </w:t>
      </w:r>
      <w:r w:rsidR="00962883" w:rsidRPr="008D4A5D">
        <w:rPr>
          <w:rFonts w:ascii="Times New Roman" w:eastAsia="TimesNewRomanPS-BoldMT" w:hAnsi="Times New Roman"/>
          <w:bCs/>
          <w:i/>
          <w:sz w:val="26"/>
          <w:szCs w:val="26"/>
        </w:rPr>
        <w:t xml:space="preserve">Tiêu chí chất lượng </w:t>
      </w:r>
      <w:r w:rsidR="00512774" w:rsidRPr="008D4A5D">
        <w:rPr>
          <w:rFonts w:ascii="Times New Roman" w:eastAsia="TimesNewRomanPS-BoldMT" w:hAnsi="Times New Roman"/>
          <w:bCs/>
          <w:i/>
          <w:sz w:val="26"/>
          <w:szCs w:val="26"/>
        </w:rPr>
        <w:t>cầu và các công trình khác</w:t>
      </w:r>
    </w:p>
    <w:tbl>
      <w:tblPr>
        <w:tblW w:w="146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2"/>
        <w:gridCol w:w="1546"/>
        <w:gridCol w:w="2897"/>
        <w:gridCol w:w="6521"/>
        <w:gridCol w:w="2835"/>
      </w:tblGrid>
      <w:tr w:rsidR="00307D54" w:rsidRPr="008D4A5D" w:rsidTr="00FB3FF9">
        <w:trPr>
          <w:tblHeader/>
        </w:trPr>
        <w:tc>
          <w:tcPr>
            <w:tcW w:w="802" w:type="dxa"/>
            <w:shd w:val="clear" w:color="auto" w:fill="auto"/>
            <w:vAlign w:val="center"/>
          </w:tcPr>
          <w:p w:rsidR="00307D54" w:rsidRPr="008D4A5D" w:rsidRDefault="00307D5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TT</w:t>
            </w:r>
          </w:p>
        </w:tc>
        <w:tc>
          <w:tcPr>
            <w:tcW w:w="1546" w:type="dxa"/>
            <w:shd w:val="clear" w:color="auto" w:fill="auto"/>
            <w:vAlign w:val="center"/>
          </w:tcPr>
          <w:p w:rsidR="00307D54" w:rsidRPr="008D4A5D" w:rsidRDefault="00307D5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Hạng mục</w:t>
            </w:r>
          </w:p>
        </w:tc>
        <w:tc>
          <w:tcPr>
            <w:tcW w:w="2897" w:type="dxa"/>
            <w:shd w:val="clear" w:color="auto" w:fill="auto"/>
            <w:vAlign w:val="center"/>
          </w:tcPr>
          <w:p w:rsidR="00307D54" w:rsidRPr="008D4A5D" w:rsidRDefault="00307D5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 xml:space="preserve">Nội dung yêu cầu kỹ thuật, chất lượng </w:t>
            </w:r>
          </w:p>
        </w:tc>
        <w:tc>
          <w:tcPr>
            <w:tcW w:w="6521" w:type="dxa"/>
            <w:shd w:val="clear" w:color="auto" w:fill="auto"/>
            <w:vAlign w:val="center"/>
          </w:tcPr>
          <w:p w:rsidR="00307D54" w:rsidRPr="008D4A5D" w:rsidRDefault="00307D5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Mức độ đáp ứng</w:t>
            </w:r>
          </w:p>
        </w:tc>
        <w:tc>
          <w:tcPr>
            <w:tcW w:w="2835" w:type="dxa"/>
            <w:shd w:val="clear" w:color="auto" w:fill="auto"/>
            <w:vAlign w:val="center"/>
          </w:tcPr>
          <w:p w:rsidR="00307D54" w:rsidRPr="008D4A5D" w:rsidRDefault="00307D5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Thời gian cho phép khắc phục tồn tại</w:t>
            </w:r>
          </w:p>
        </w:tc>
      </w:tr>
      <w:tr w:rsidR="00307D54" w:rsidRPr="008D4A5D" w:rsidTr="001A75B7">
        <w:tc>
          <w:tcPr>
            <w:tcW w:w="802" w:type="dxa"/>
            <w:shd w:val="clear" w:color="auto" w:fill="auto"/>
            <w:vAlign w:val="center"/>
          </w:tcPr>
          <w:p w:rsidR="00307D54" w:rsidRPr="008D4A5D" w:rsidRDefault="00307D54" w:rsidP="005F2C74">
            <w:pPr>
              <w:pStyle w:val="Normal10"/>
              <w:spacing w:before="0"/>
              <w:jc w:val="center"/>
              <w:rPr>
                <w:sz w:val="26"/>
                <w:szCs w:val="26"/>
              </w:rPr>
            </w:pPr>
            <w:r w:rsidRPr="008D4A5D">
              <w:rPr>
                <w:sz w:val="26"/>
                <w:szCs w:val="26"/>
              </w:rPr>
              <w:t>5.1</w:t>
            </w:r>
          </w:p>
        </w:tc>
        <w:tc>
          <w:tcPr>
            <w:tcW w:w="1546" w:type="dxa"/>
            <w:shd w:val="clear" w:color="auto" w:fill="auto"/>
            <w:vAlign w:val="center"/>
          </w:tcPr>
          <w:p w:rsidR="00307D54" w:rsidRPr="008D4A5D" w:rsidRDefault="00307D54" w:rsidP="00AB33A9">
            <w:pPr>
              <w:autoSpaceDE w:val="0"/>
              <w:autoSpaceDN w:val="0"/>
              <w:adjustRightInd w:val="0"/>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lang w:val="pt-BR"/>
              </w:rPr>
              <w:t xml:space="preserve">Công trình có kết cấu bằng thép hoặc bằng </w:t>
            </w:r>
            <w:r w:rsidRPr="008D4A5D">
              <w:rPr>
                <w:rFonts w:ascii="Times New Roman" w:eastAsia="TimesNewRomanPSMT" w:hAnsi="Times New Roman"/>
                <w:sz w:val="26"/>
                <w:szCs w:val="26"/>
              </w:rPr>
              <w:t xml:space="preserve">kim </w:t>
            </w:r>
            <w:r w:rsidRPr="008D4A5D">
              <w:rPr>
                <w:rFonts w:ascii="Times New Roman" w:hAnsi="Times New Roman"/>
                <w:sz w:val="26"/>
                <w:szCs w:val="26"/>
              </w:rPr>
              <w:t>loại</w:t>
            </w:r>
            <w:r w:rsidRPr="008D4A5D">
              <w:rPr>
                <w:rFonts w:ascii="Times New Roman" w:eastAsia="TimesNewRomanPSMT" w:hAnsi="Times New Roman"/>
                <w:sz w:val="26"/>
                <w:szCs w:val="26"/>
              </w:rPr>
              <w:t xml:space="preserve"> khác</w:t>
            </w:r>
          </w:p>
        </w:tc>
        <w:tc>
          <w:tcPr>
            <w:tcW w:w="2897" w:type="dxa"/>
            <w:shd w:val="clear" w:color="auto" w:fill="auto"/>
            <w:vAlign w:val="center"/>
          </w:tcPr>
          <w:p w:rsidR="00307D54" w:rsidRPr="008D4A5D" w:rsidRDefault="00307D54" w:rsidP="001A75B7">
            <w:pPr>
              <w:autoSpaceDE w:val="0"/>
              <w:autoSpaceDN w:val="0"/>
              <w:adjustRightInd w:val="0"/>
              <w:spacing w:after="120"/>
              <w:jc w:val="both"/>
              <w:rPr>
                <w:rFonts w:ascii="Arial" w:hAnsi="Arial" w:cs="Arial"/>
                <w:sz w:val="26"/>
                <w:szCs w:val="26"/>
              </w:rPr>
            </w:pPr>
            <w:r w:rsidRPr="008D4A5D">
              <w:rPr>
                <w:rFonts w:ascii="Times New Roman" w:hAnsi="Times New Roman"/>
                <w:sz w:val="26"/>
                <w:szCs w:val="26"/>
              </w:rPr>
              <w:t>Thực hiện theo quy định tại Mục 5.11.8.2 của TCCS 07:2013/TCĐBVN.</w:t>
            </w:r>
          </w:p>
        </w:tc>
        <w:tc>
          <w:tcPr>
            <w:tcW w:w="6521" w:type="dxa"/>
            <w:shd w:val="clear" w:color="auto" w:fill="auto"/>
          </w:tcPr>
          <w:p w:rsidR="00307D54" w:rsidRPr="008D4A5D" w:rsidRDefault="007859DE" w:rsidP="005F2C74">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hAnsi="Times New Roman"/>
                <w:sz w:val="26"/>
                <w:szCs w:val="26"/>
                <w:lang w:val="nl-NL"/>
              </w:rPr>
              <w:t xml:space="preserve">a) </w:t>
            </w:r>
            <w:r w:rsidR="00307D54" w:rsidRPr="008D4A5D">
              <w:rPr>
                <w:rFonts w:ascii="Times New Roman" w:hAnsi="Times New Roman"/>
                <w:sz w:val="26"/>
                <w:szCs w:val="26"/>
                <w:lang w:val="nl-NL"/>
              </w:rPr>
              <w:t>Kết cấu sạch, không đọng nước.</w:t>
            </w:r>
            <w:r w:rsidR="00307D54" w:rsidRPr="008D4A5D">
              <w:rPr>
                <w:rFonts w:ascii="Times New Roman" w:eastAsia="TimesNewRomanPSMT" w:hAnsi="Times New Roman"/>
                <w:sz w:val="26"/>
                <w:szCs w:val="26"/>
                <w:lang w:val="pt-BR"/>
              </w:rPr>
              <w:t xml:space="preserve"> Các bộ </w:t>
            </w:r>
            <w:r w:rsidR="00307D54" w:rsidRPr="008D4A5D">
              <w:rPr>
                <w:rFonts w:ascii="Times New Roman" w:hAnsi="Times New Roman"/>
                <w:sz w:val="26"/>
                <w:szCs w:val="26"/>
              </w:rPr>
              <w:t>phận</w:t>
            </w:r>
            <w:r w:rsidR="00307D54" w:rsidRPr="008D4A5D">
              <w:rPr>
                <w:rFonts w:ascii="Times New Roman" w:eastAsia="TimesNewRomanPSMT" w:hAnsi="Times New Roman"/>
                <w:sz w:val="26"/>
                <w:szCs w:val="26"/>
                <w:lang w:val="pt-BR"/>
              </w:rPr>
              <w:t xml:space="preserve"> kim loại của toàn bộ công trình phải được sơn hoặc nếu không phải được bảo vệ và không bị xói mòn, rỉ sét.</w:t>
            </w:r>
          </w:p>
          <w:p w:rsidR="00307D54" w:rsidRPr="008D4A5D" w:rsidRDefault="007859DE" w:rsidP="005F2C74">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b) </w:t>
            </w:r>
            <w:r w:rsidR="00307D54" w:rsidRPr="008D4A5D">
              <w:rPr>
                <w:rFonts w:ascii="Times New Roman" w:eastAsia="TimesNewRomanPSMT" w:hAnsi="Times New Roman"/>
                <w:sz w:val="26"/>
                <w:szCs w:val="26"/>
                <w:lang w:val="pt-BR"/>
              </w:rPr>
              <w:t>Khi công trình bị hư hỏng đe dọa tới tính toàn vẹn kết cấu của công trình, nhà thầu phải thông báo ngay cho cấp có thẩm quyền; đồng thời phải có biện pháp cảnh báo cho người và phương tiện lưu thông trên tuyến; cần thiết phải có biện pháp đảm bảo an toàn cho công trình và an toàn giao thông.</w:t>
            </w:r>
          </w:p>
        </w:tc>
        <w:tc>
          <w:tcPr>
            <w:tcW w:w="2835" w:type="dxa"/>
            <w:shd w:val="clear" w:color="auto" w:fill="auto"/>
            <w:vAlign w:val="center"/>
          </w:tcPr>
          <w:p w:rsidR="00307D54" w:rsidRPr="008D4A5D" w:rsidRDefault="00A305C4" w:rsidP="00BB411A">
            <w:pPr>
              <w:pStyle w:val="Normal10"/>
              <w:spacing w:before="0"/>
              <w:jc w:val="both"/>
              <w:rPr>
                <w:rFonts w:eastAsia="TimesNewRomanPSMT"/>
                <w:sz w:val="26"/>
                <w:szCs w:val="26"/>
                <w:lang w:val="pt-BR"/>
              </w:rPr>
            </w:pPr>
            <w:r w:rsidRPr="008D4A5D">
              <w:rPr>
                <w:sz w:val="26"/>
                <w:szCs w:val="26"/>
              </w:rPr>
              <w:t xml:space="preserve">Khắc phục hư hỏng hoặc báo cáo trong vòng </w:t>
            </w:r>
            <w:r w:rsidR="00E65437" w:rsidRPr="008D4A5D">
              <w:rPr>
                <w:rFonts w:eastAsia="TimesNewRomanPSMT"/>
                <w:sz w:val="26"/>
                <w:szCs w:val="26"/>
                <w:lang w:val="pt-BR"/>
              </w:rPr>
              <w:t>0</w:t>
            </w:r>
            <w:r w:rsidR="00307D54" w:rsidRPr="008D4A5D">
              <w:rPr>
                <w:rFonts w:eastAsia="TimesNewRomanPSMT"/>
                <w:sz w:val="26"/>
                <w:szCs w:val="26"/>
                <w:lang w:val="pt-BR"/>
              </w:rPr>
              <w:t>7 ngày từ khi phát hiện.</w:t>
            </w:r>
          </w:p>
          <w:p w:rsidR="00307D54" w:rsidRPr="008D4A5D" w:rsidRDefault="00307D54" w:rsidP="00BB411A">
            <w:pPr>
              <w:autoSpaceDE w:val="0"/>
              <w:autoSpaceDN w:val="0"/>
              <w:adjustRightInd w:val="0"/>
              <w:spacing w:after="120"/>
              <w:jc w:val="both"/>
              <w:rPr>
                <w:sz w:val="26"/>
                <w:szCs w:val="26"/>
              </w:rPr>
            </w:pPr>
          </w:p>
        </w:tc>
      </w:tr>
      <w:tr w:rsidR="00307D54" w:rsidRPr="008D4A5D" w:rsidTr="001A75B7">
        <w:tc>
          <w:tcPr>
            <w:tcW w:w="802" w:type="dxa"/>
            <w:shd w:val="clear" w:color="auto" w:fill="auto"/>
            <w:vAlign w:val="center"/>
          </w:tcPr>
          <w:p w:rsidR="00307D54" w:rsidRPr="008D4A5D" w:rsidRDefault="00307D54" w:rsidP="005F2C74">
            <w:pPr>
              <w:pStyle w:val="Normal10"/>
              <w:spacing w:before="0"/>
              <w:jc w:val="center"/>
              <w:rPr>
                <w:sz w:val="26"/>
                <w:szCs w:val="26"/>
              </w:rPr>
            </w:pPr>
            <w:r w:rsidRPr="008D4A5D">
              <w:rPr>
                <w:sz w:val="26"/>
                <w:szCs w:val="26"/>
              </w:rPr>
              <w:t>5.2</w:t>
            </w:r>
          </w:p>
        </w:tc>
        <w:tc>
          <w:tcPr>
            <w:tcW w:w="1546" w:type="dxa"/>
            <w:shd w:val="clear" w:color="auto" w:fill="auto"/>
            <w:vAlign w:val="center"/>
          </w:tcPr>
          <w:p w:rsidR="00307D54" w:rsidRPr="008D4A5D" w:rsidRDefault="00307D54" w:rsidP="00BE215D">
            <w:pPr>
              <w:autoSpaceDE w:val="0"/>
              <w:autoSpaceDN w:val="0"/>
              <w:adjustRightInd w:val="0"/>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rPr>
              <w:t xml:space="preserve">Công </w:t>
            </w:r>
            <w:r w:rsidRPr="008D4A5D">
              <w:rPr>
                <w:rFonts w:ascii="Times New Roman" w:hAnsi="Times New Roman"/>
                <w:sz w:val="26"/>
                <w:szCs w:val="26"/>
              </w:rPr>
              <w:t>trình</w:t>
            </w:r>
            <w:r w:rsidRPr="008D4A5D">
              <w:rPr>
                <w:rFonts w:ascii="Times New Roman" w:eastAsia="TimesNewRomanPSMT" w:hAnsi="Times New Roman"/>
                <w:sz w:val="26"/>
                <w:szCs w:val="26"/>
              </w:rPr>
              <w:t xml:space="preserve"> có kết cấu bê tông, đá xây</w:t>
            </w:r>
          </w:p>
          <w:p w:rsidR="00307D54" w:rsidRPr="008D4A5D" w:rsidRDefault="00307D54" w:rsidP="00BE215D">
            <w:pPr>
              <w:autoSpaceDE w:val="0"/>
              <w:autoSpaceDN w:val="0"/>
              <w:adjustRightInd w:val="0"/>
              <w:spacing w:after="120"/>
              <w:jc w:val="both"/>
              <w:rPr>
                <w:rFonts w:ascii="Times New Roman" w:eastAsia="TimesNewRomanPSMT" w:hAnsi="Times New Roman"/>
                <w:sz w:val="26"/>
                <w:szCs w:val="26"/>
                <w:lang w:val="pt-BR"/>
              </w:rPr>
            </w:pPr>
          </w:p>
        </w:tc>
        <w:tc>
          <w:tcPr>
            <w:tcW w:w="2897" w:type="dxa"/>
            <w:shd w:val="clear" w:color="auto" w:fill="auto"/>
            <w:vAlign w:val="center"/>
          </w:tcPr>
          <w:p w:rsidR="00307D54" w:rsidRPr="008D4A5D" w:rsidRDefault="00307D54" w:rsidP="001A75B7">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Thực hiện theo quy định tại Mục 5.11.8.1 của TCCS 07:2013/TCĐBVN.</w:t>
            </w:r>
          </w:p>
        </w:tc>
        <w:tc>
          <w:tcPr>
            <w:tcW w:w="6521" w:type="dxa"/>
            <w:shd w:val="clear" w:color="auto" w:fill="auto"/>
          </w:tcPr>
          <w:p w:rsidR="00307D54" w:rsidRPr="008D4A5D" w:rsidRDefault="007859DE" w:rsidP="005F2C74">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a) </w:t>
            </w:r>
            <w:r w:rsidR="00307D54" w:rsidRPr="008D4A5D">
              <w:rPr>
                <w:rFonts w:ascii="Times New Roman" w:eastAsia="TimesNewRomanPSMT" w:hAnsi="Times New Roman"/>
                <w:sz w:val="26"/>
                <w:szCs w:val="26"/>
                <w:lang w:val="pt-BR"/>
              </w:rPr>
              <w:t>Tình trạng công trình bình thường, vệ sinh sạch sẽ, không đọng nướ</w:t>
            </w:r>
            <w:r w:rsidR="00AB33A9" w:rsidRPr="008D4A5D">
              <w:rPr>
                <w:rFonts w:ascii="Times New Roman" w:eastAsia="TimesNewRomanPSMT" w:hAnsi="Times New Roman"/>
                <w:sz w:val="26"/>
                <w:szCs w:val="26"/>
                <w:lang w:val="pt-BR"/>
              </w:rPr>
              <w:t xml:space="preserve">c, </w:t>
            </w:r>
            <w:r w:rsidR="00307D54" w:rsidRPr="008D4A5D">
              <w:rPr>
                <w:rFonts w:ascii="Times New Roman" w:eastAsia="TimesNewRomanPSMT" w:hAnsi="Times New Roman"/>
                <w:sz w:val="26"/>
                <w:szCs w:val="26"/>
                <w:lang w:val="pt-BR"/>
              </w:rPr>
              <w:t>các hư hỏng nhỏ phải được sửa chữa hoặc theo dõi</w:t>
            </w:r>
            <w:r w:rsidRPr="008D4A5D">
              <w:rPr>
                <w:rFonts w:ascii="Times New Roman" w:eastAsia="TimesNewRomanPSMT" w:hAnsi="Times New Roman"/>
                <w:sz w:val="26"/>
                <w:szCs w:val="26"/>
                <w:lang w:val="pt-BR"/>
              </w:rPr>
              <w:t>.</w:t>
            </w:r>
          </w:p>
          <w:p w:rsidR="00307D54" w:rsidRPr="008D4A5D" w:rsidRDefault="005A657E" w:rsidP="005F2C74">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b) </w:t>
            </w:r>
            <w:r w:rsidR="00307D54" w:rsidRPr="008D4A5D">
              <w:rPr>
                <w:rFonts w:ascii="Times New Roman" w:eastAsia="TimesNewRomanPSMT" w:hAnsi="Times New Roman"/>
                <w:sz w:val="26"/>
                <w:szCs w:val="26"/>
                <w:lang w:val="pt-BR"/>
              </w:rPr>
              <w:t xml:space="preserve">Khi </w:t>
            </w:r>
            <w:r w:rsidR="00307D54" w:rsidRPr="008D4A5D">
              <w:rPr>
                <w:rFonts w:ascii="Times New Roman" w:hAnsi="Times New Roman"/>
                <w:sz w:val="26"/>
                <w:szCs w:val="26"/>
              </w:rPr>
              <w:t>công</w:t>
            </w:r>
            <w:r w:rsidR="00307D54" w:rsidRPr="008D4A5D">
              <w:rPr>
                <w:rFonts w:ascii="Times New Roman" w:eastAsia="TimesNewRomanPSMT" w:hAnsi="Times New Roman"/>
                <w:sz w:val="26"/>
                <w:szCs w:val="26"/>
                <w:lang w:val="pt-BR"/>
              </w:rPr>
              <w:t xml:space="preserve"> trình bị hư hỏng ảnh hưởng đến an toàn kết cấu củ</w:t>
            </w:r>
            <w:r w:rsidR="007859DE" w:rsidRPr="008D4A5D">
              <w:rPr>
                <w:rFonts w:ascii="Times New Roman" w:eastAsia="TimesNewRomanPSMT" w:hAnsi="Times New Roman"/>
                <w:sz w:val="26"/>
                <w:szCs w:val="26"/>
                <w:lang w:val="pt-BR"/>
              </w:rPr>
              <w:t>a công trình, n</w:t>
            </w:r>
            <w:r w:rsidR="00307D54" w:rsidRPr="008D4A5D">
              <w:rPr>
                <w:rFonts w:ascii="Times New Roman" w:eastAsia="TimesNewRomanPSMT" w:hAnsi="Times New Roman"/>
                <w:sz w:val="26"/>
                <w:szCs w:val="26"/>
                <w:lang w:val="pt-BR"/>
              </w:rPr>
              <w:t>hà thầu phải thông báo ngay cho cấp có thẩm quyền; đồng thời phải có biện pháp cảnh báo cho người và phương tiện lưu thông trên tuyến. Cần thiết phải có biện pháp đảm bảo an toàn cho công trình và an toàn giao thông.</w:t>
            </w:r>
          </w:p>
        </w:tc>
        <w:tc>
          <w:tcPr>
            <w:tcW w:w="2835" w:type="dxa"/>
            <w:shd w:val="clear" w:color="auto" w:fill="auto"/>
            <w:vAlign w:val="center"/>
          </w:tcPr>
          <w:p w:rsidR="00307D54" w:rsidRPr="008D4A5D" w:rsidRDefault="00A305C4" w:rsidP="00BB411A">
            <w:pPr>
              <w:pStyle w:val="Normal10"/>
              <w:spacing w:before="0"/>
              <w:jc w:val="both"/>
              <w:rPr>
                <w:sz w:val="26"/>
                <w:szCs w:val="26"/>
              </w:rPr>
            </w:pPr>
            <w:r w:rsidRPr="008D4A5D">
              <w:rPr>
                <w:sz w:val="26"/>
                <w:szCs w:val="26"/>
              </w:rPr>
              <w:t xml:space="preserve">Khắc phục hư hỏng hoặc báo cáo trong vòng </w:t>
            </w:r>
            <w:r w:rsidR="004A231D" w:rsidRPr="008D4A5D">
              <w:rPr>
                <w:rFonts w:eastAsia="TimesNewRomanPSMT"/>
                <w:sz w:val="26"/>
                <w:szCs w:val="26"/>
                <w:lang w:val="pt-BR"/>
              </w:rPr>
              <w:t>0</w:t>
            </w:r>
            <w:r w:rsidR="00307D54" w:rsidRPr="008D4A5D">
              <w:rPr>
                <w:rFonts w:eastAsia="TimesNewRomanPSMT"/>
                <w:sz w:val="26"/>
                <w:szCs w:val="26"/>
                <w:lang w:val="pt-BR"/>
              </w:rPr>
              <w:t>7 ngày từ khi phát hiện.</w:t>
            </w:r>
          </w:p>
        </w:tc>
      </w:tr>
      <w:tr w:rsidR="00307D54" w:rsidRPr="008D4A5D" w:rsidTr="001A75B7">
        <w:tc>
          <w:tcPr>
            <w:tcW w:w="802" w:type="dxa"/>
            <w:shd w:val="clear" w:color="auto" w:fill="auto"/>
            <w:vAlign w:val="center"/>
          </w:tcPr>
          <w:p w:rsidR="00307D54" w:rsidRPr="008D4A5D" w:rsidRDefault="00307D54" w:rsidP="005F2C74">
            <w:pPr>
              <w:pStyle w:val="Normal10"/>
              <w:spacing w:before="0"/>
              <w:jc w:val="center"/>
              <w:rPr>
                <w:sz w:val="26"/>
                <w:szCs w:val="26"/>
              </w:rPr>
            </w:pPr>
            <w:r w:rsidRPr="008D4A5D">
              <w:rPr>
                <w:sz w:val="26"/>
                <w:szCs w:val="26"/>
              </w:rPr>
              <w:t>5.3</w:t>
            </w:r>
          </w:p>
        </w:tc>
        <w:tc>
          <w:tcPr>
            <w:tcW w:w="1546" w:type="dxa"/>
            <w:shd w:val="clear" w:color="auto" w:fill="auto"/>
            <w:vAlign w:val="center"/>
          </w:tcPr>
          <w:p w:rsidR="00307D54" w:rsidRPr="008D4A5D" w:rsidRDefault="00307D54" w:rsidP="00BE215D">
            <w:pPr>
              <w:autoSpaceDE w:val="0"/>
              <w:autoSpaceDN w:val="0"/>
              <w:adjustRightInd w:val="0"/>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rPr>
              <w:t xml:space="preserve">Khe co </w:t>
            </w:r>
            <w:r w:rsidRPr="008D4A5D">
              <w:rPr>
                <w:rFonts w:ascii="Times New Roman" w:hAnsi="Times New Roman"/>
                <w:sz w:val="26"/>
                <w:szCs w:val="26"/>
              </w:rPr>
              <w:t>giãn</w:t>
            </w:r>
            <w:r w:rsidRPr="008D4A5D">
              <w:rPr>
                <w:rFonts w:ascii="Times New Roman" w:eastAsia="TimesNewRomanPSMT" w:hAnsi="Times New Roman"/>
                <w:sz w:val="26"/>
                <w:szCs w:val="26"/>
              </w:rPr>
              <w:t xml:space="preserve"> cầu, gối cầu, </w:t>
            </w:r>
            <w:r w:rsidRPr="008D4A5D">
              <w:rPr>
                <w:rFonts w:ascii="Times New Roman" w:eastAsia="TimesNewRomanPSMT" w:hAnsi="Times New Roman"/>
                <w:sz w:val="26"/>
                <w:szCs w:val="26"/>
              </w:rPr>
              <w:lastRenderedPageBreak/>
              <w:t>mố trụ cầu</w:t>
            </w:r>
          </w:p>
        </w:tc>
        <w:tc>
          <w:tcPr>
            <w:tcW w:w="2897" w:type="dxa"/>
            <w:shd w:val="clear" w:color="auto" w:fill="auto"/>
            <w:vAlign w:val="center"/>
          </w:tcPr>
          <w:p w:rsidR="00307D54" w:rsidRPr="008D4A5D" w:rsidRDefault="00307D54" w:rsidP="001A75B7">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lastRenderedPageBreak/>
              <w:t xml:space="preserve">Thực hiện theo quy định tại Mục 5.11.7, 5.11.9, </w:t>
            </w:r>
            <w:r w:rsidRPr="008D4A5D">
              <w:rPr>
                <w:rFonts w:ascii="Times New Roman" w:hAnsi="Times New Roman"/>
                <w:sz w:val="26"/>
                <w:szCs w:val="26"/>
              </w:rPr>
              <w:lastRenderedPageBreak/>
              <w:t>5.11.10 của TCCS 07:2013/TCĐBVN.</w:t>
            </w:r>
          </w:p>
        </w:tc>
        <w:tc>
          <w:tcPr>
            <w:tcW w:w="6521" w:type="dxa"/>
            <w:shd w:val="clear" w:color="auto" w:fill="auto"/>
          </w:tcPr>
          <w:p w:rsidR="00307D54" w:rsidRPr="008D4A5D" w:rsidRDefault="00F749B4" w:rsidP="005F2C74">
            <w:pPr>
              <w:autoSpaceDE w:val="0"/>
              <w:autoSpaceDN w:val="0"/>
              <w:adjustRightInd w:val="0"/>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rPr>
              <w:lastRenderedPageBreak/>
              <w:t xml:space="preserve">a) </w:t>
            </w:r>
            <w:r w:rsidR="00307D54" w:rsidRPr="008D4A5D">
              <w:rPr>
                <w:rFonts w:ascii="Times New Roman" w:eastAsia="TimesNewRomanPSMT" w:hAnsi="Times New Roman"/>
                <w:sz w:val="26"/>
                <w:szCs w:val="26"/>
              </w:rPr>
              <w:t xml:space="preserve">Sạch đất cát, không bong tróc, mất bu lông và không biến dạng, hư hỏng, đảm bảo trong tình trạng tốt. Gối cầu thép </w:t>
            </w:r>
            <w:r w:rsidR="00307D54" w:rsidRPr="008D4A5D">
              <w:rPr>
                <w:rFonts w:ascii="Times New Roman" w:eastAsia="TimesNewRomanPSMT" w:hAnsi="Times New Roman"/>
                <w:sz w:val="26"/>
                <w:szCs w:val="26"/>
              </w:rPr>
              <w:lastRenderedPageBreak/>
              <w:t>phải được bôi mỡ.</w:t>
            </w:r>
          </w:p>
          <w:p w:rsidR="00307D54" w:rsidRPr="008D4A5D" w:rsidRDefault="00F749B4" w:rsidP="005F2C74">
            <w:pPr>
              <w:autoSpaceDE w:val="0"/>
              <w:autoSpaceDN w:val="0"/>
              <w:adjustRightInd w:val="0"/>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rPr>
              <w:t xml:space="preserve">b) </w:t>
            </w:r>
            <w:r w:rsidR="00307D54" w:rsidRPr="008D4A5D">
              <w:rPr>
                <w:rFonts w:ascii="Times New Roman" w:eastAsia="TimesNewRomanPSMT" w:hAnsi="Times New Roman"/>
                <w:sz w:val="26"/>
                <w:szCs w:val="26"/>
              </w:rPr>
              <w:t>Đối với các hư hỏng, biến dạng của gối cầu, mố trụ cầu phải được phát hiện, báo cáo và theo dõi thường xuyên.</w:t>
            </w:r>
          </w:p>
          <w:p w:rsidR="00307D54" w:rsidRPr="008D4A5D" w:rsidRDefault="00F749B4" w:rsidP="005F2C74">
            <w:pPr>
              <w:autoSpaceDE w:val="0"/>
              <w:autoSpaceDN w:val="0"/>
              <w:adjustRightInd w:val="0"/>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rPr>
              <w:t xml:space="preserve">c) </w:t>
            </w:r>
            <w:r w:rsidR="00307D54" w:rsidRPr="008D4A5D">
              <w:rPr>
                <w:rFonts w:ascii="Times New Roman" w:eastAsia="TimesNewRomanPSMT" w:hAnsi="Times New Roman"/>
                <w:sz w:val="26"/>
                <w:szCs w:val="26"/>
              </w:rPr>
              <w:t xml:space="preserve">Các nguyên nhân dẫn đến việc không đảm bảo </w:t>
            </w:r>
            <w:r w:rsidR="00307D54" w:rsidRPr="008D4A5D">
              <w:rPr>
                <w:rFonts w:ascii="Times New Roman" w:hAnsi="Times New Roman"/>
                <w:sz w:val="26"/>
                <w:szCs w:val="26"/>
              </w:rPr>
              <w:t>yêu</w:t>
            </w:r>
            <w:r w:rsidR="00307D54" w:rsidRPr="008D4A5D">
              <w:rPr>
                <w:rFonts w:ascii="Times New Roman" w:eastAsia="TimesNewRomanPSMT" w:hAnsi="Times New Roman"/>
                <w:sz w:val="26"/>
                <w:szCs w:val="26"/>
              </w:rPr>
              <w:t xml:space="preserve"> cầu phải được thực hiện trong thời gian 14 ngày sau khi nước rút.</w:t>
            </w:r>
          </w:p>
        </w:tc>
        <w:tc>
          <w:tcPr>
            <w:tcW w:w="2835" w:type="dxa"/>
            <w:shd w:val="clear" w:color="auto" w:fill="auto"/>
          </w:tcPr>
          <w:p w:rsidR="00A305C4" w:rsidRPr="008D4A5D" w:rsidRDefault="00A305C4" w:rsidP="00742497">
            <w:pPr>
              <w:pStyle w:val="Normal10"/>
              <w:spacing w:after="60"/>
              <w:jc w:val="both"/>
              <w:rPr>
                <w:rFonts w:eastAsia="TimesNewRomanPSMT"/>
                <w:sz w:val="26"/>
                <w:szCs w:val="26"/>
                <w:lang w:val="pt-BR"/>
              </w:rPr>
            </w:pPr>
            <w:r w:rsidRPr="008D4A5D">
              <w:rPr>
                <w:sz w:val="26"/>
                <w:szCs w:val="26"/>
              </w:rPr>
              <w:lastRenderedPageBreak/>
              <w:t>Khắc phục hư hỏng hoặc báo cáo trong vòng:</w:t>
            </w:r>
          </w:p>
          <w:p w:rsidR="00742497" w:rsidRPr="008D4A5D" w:rsidRDefault="00A305C4" w:rsidP="00742497">
            <w:pPr>
              <w:pStyle w:val="Normal10"/>
              <w:spacing w:after="60"/>
              <w:jc w:val="both"/>
              <w:rPr>
                <w:rFonts w:eastAsia="TimesNewRomanPSMT"/>
                <w:sz w:val="26"/>
                <w:szCs w:val="26"/>
                <w:lang w:val="pt-BR"/>
              </w:rPr>
            </w:pPr>
            <w:r w:rsidRPr="008D4A5D">
              <w:rPr>
                <w:rFonts w:eastAsia="TimesNewRomanPSMT"/>
                <w:sz w:val="26"/>
                <w:szCs w:val="26"/>
                <w:lang w:val="pt-BR"/>
              </w:rPr>
              <w:lastRenderedPageBreak/>
              <w:t xml:space="preserve">a) </w:t>
            </w:r>
            <w:r w:rsidR="00742497" w:rsidRPr="008D4A5D">
              <w:rPr>
                <w:rFonts w:eastAsia="TimesNewRomanPSMT"/>
                <w:sz w:val="26"/>
                <w:szCs w:val="26"/>
                <w:lang w:val="pt-BR"/>
              </w:rPr>
              <w:t>01 ngày từ khi phát hiện đối với khe co giãn</w:t>
            </w:r>
            <w:r w:rsidRPr="008D4A5D">
              <w:rPr>
                <w:rFonts w:eastAsia="TimesNewRomanPSMT"/>
                <w:sz w:val="26"/>
                <w:szCs w:val="26"/>
                <w:lang w:val="pt-BR"/>
              </w:rPr>
              <w:t>.</w:t>
            </w:r>
          </w:p>
          <w:p w:rsidR="00307D54" w:rsidRPr="008D4A5D" w:rsidRDefault="00A305C4" w:rsidP="00742497">
            <w:pPr>
              <w:pStyle w:val="Normal10"/>
              <w:spacing w:before="0"/>
              <w:jc w:val="both"/>
              <w:rPr>
                <w:sz w:val="26"/>
                <w:szCs w:val="26"/>
              </w:rPr>
            </w:pPr>
            <w:r w:rsidRPr="008D4A5D">
              <w:rPr>
                <w:rFonts w:eastAsia="TimesNewRomanPSMT"/>
                <w:sz w:val="26"/>
                <w:szCs w:val="26"/>
                <w:lang w:val="pt-BR"/>
              </w:rPr>
              <w:t xml:space="preserve">b) </w:t>
            </w:r>
            <w:r w:rsidR="00BC2B16" w:rsidRPr="008D4A5D">
              <w:rPr>
                <w:rFonts w:eastAsia="TimesNewRomanPSMT"/>
                <w:sz w:val="26"/>
                <w:szCs w:val="26"/>
                <w:lang w:val="pt-BR"/>
              </w:rPr>
              <w:t>0</w:t>
            </w:r>
            <w:r w:rsidR="00742497" w:rsidRPr="008D4A5D">
              <w:rPr>
                <w:rFonts w:eastAsia="TimesNewRomanPSMT"/>
                <w:sz w:val="26"/>
                <w:szCs w:val="26"/>
                <w:lang w:val="pt-BR"/>
              </w:rPr>
              <w:t>5 ngày từ khi phát hiện với gối, mố, trụ cầu.</w:t>
            </w:r>
          </w:p>
        </w:tc>
      </w:tr>
      <w:tr w:rsidR="00307D54" w:rsidRPr="008D4A5D" w:rsidTr="001A75B7">
        <w:tc>
          <w:tcPr>
            <w:tcW w:w="802" w:type="dxa"/>
            <w:shd w:val="clear" w:color="auto" w:fill="auto"/>
            <w:vAlign w:val="center"/>
          </w:tcPr>
          <w:p w:rsidR="00307D54" w:rsidRPr="008D4A5D" w:rsidRDefault="00307D54" w:rsidP="005F2C74">
            <w:pPr>
              <w:pStyle w:val="Normal10"/>
              <w:spacing w:before="0"/>
              <w:jc w:val="center"/>
              <w:rPr>
                <w:sz w:val="26"/>
                <w:szCs w:val="26"/>
              </w:rPr>
            </w:pPr>
            <w:r w:rsidRPr="008D4A5D">
              <w:rPr>
                <w:sz w:val="26"/>
                <w:szCs w:val="26"/>
              </w:rPr>
              <w:lastRenderedPageBreak/>
              <w:t>5.4</w:t>
            </w:r>
          </w:p>
        </w:tc>
        <w:tc>
          <w:tcPr>
            <w:tcW w:w="1546" w:type="dxa"/>
            <w:shd w:val="clear" w:color="auto" w:fill="auto"/>
            <w:vAlign w:val="center"/>
          </w:tcPr>
          <w:p w:rsidR="00307D54" w:rsidRPr="008D4A5D" w:rsidRDefault="00307D54" w:rsidP="00BE215D">
            <w:pPr>
              <w:autoSpaceDE w:val="0"/>
              <w:autoSpaceDN w:val="0"/>
              <w:adjustRightInd w:val="0"/>
              <w:spacing w:after="120"/>
              <w:jc w:val="both"/>
              <w:rPr>
                <w:rFonts w:ascii="Times New Roman" w:hAnsi="Times New Roman"/>
                <w:sz w:val="26"/>
                <w:szCs w:val="26"/>
              </w:rPr>
            </w:pPr>
            <w:r w:rsidRPr="008D4A5D">
              <w:rPr>
                <w:rFonts w:ascii="Times New Roman" w:eastAsia="TimesNewRomanPSMT" w:hAnsi="Times New Roman"/>
                <w:sz w:val="26"/>
                <w:szCs w:val="26"/>
              </w:rPr>
              <w:t>Mặt cầu, đường đầu cầu</w:t>
            </w:r>
          </w:p>
        </w:tc>
        <w:tc>
          <w:tcPr>
            <w:tcW w:w="2897" w:type="dxa"/>
            <w:shd w:val="clear" w:color="auto" w:fill="auto"/>
            <w:vAlign w:val="center"/>
          </w:tcPr>
          <w:p w:rsidR="00307D54" w:rsidRPr="008D4A5D" w:rsidRDefault="00307D54" w:rsidP="001A75B7">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Thực hiện theo quy định tại Mục 5.11.1, 5.11.4 đến mục 5.11.6, 5.11.11 của TCCS 07:2013/TCĐBVN.</w:t>
            </w:r>
          </w:p>
          <w:p w:rsidR="00307D54" w:rsidRPr="008D4A5D" w:rsidRDefault="00307D54" w:rsidP="001A75B7">
            <w:pPr>
              <w:autoSpaceDE w:val="0"/>
              <w:autoSpaceDN w:val="0"/>
              <w:adjustRightInd w:val="0"/>
              <w:spacing w:after="120"/>
              <w:jc w:val="both"/>
              <w:rPr>
                <w:rFonts w:ascii="Times New Roman" w:hAnsi="Times New Roman"/>
                <w:sz w:val="26"/>
                <w:szCs w:val="26"/>
              </w:rPr>
            </w:pPr>
          </w:p>
        </w:tc>
        <w:tc>
          <w:tcPr>
            <w:tcW w:w="6521" w:type="dxa"/>
            <w:shd w:val="clear" w:color="auto" w:fill="auto"/>
          </w:tcPr>
          <w:p w:rsidR="00307D54" w:rsidRPr="008D4A5D" w:rsidRDefault="00142C34"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 xml:space="preserve">a) </w:t>
            </w:r>
            <w:r w:rsidR="00307D54" w:rsidRPr="008D4A5D">
              <w:rPr>
                <w:rFonts w:ascii="Times New Roman" w:hAnsi="Times New Roman"/>
                <w:sz w:val="26"/>
                <w:szCs w:val="26"/>
              </w:rPr>
              <w:t>Không có ổ gà, vệ sinh sạch, thoát nước tốt. Đảm bảo êm thuận phần tiếp giáp đầu cầu.</w:t>
            </w:r>
          </w:p>
          <w:p w:rsidR="00307D54" w:rsidRPr="008D4A5D" w:rsidRDefault="00142C34"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 xml:space="preserve">b) </w:t>
            </w:r>
            <w:r w:rsidR="00307D54" w:rsidRPr="008D4A5D">
              <w:rPr>
                <w:rFonts w:ascii="Times New Roman" w:hAnsi="Times New Roman"/>
                <w:sz w:val="26"/>
                <w:szCs w:val="26"/>
              </w:rPr>
              <w:t xml:space="preserve">Xử lý ổ gà, rạn nứt, trồi lún như quy định đối với mặt đường tương ứng tại điểm 2 Mục I </w:t>
            </w:r>
            <w:r w:rsidR="00CB3F4D">
              <w:rPr>
                <w:rFonts w:ascii="Times New Roman" w:hAnsi="Times New Roman"/>
                <w:sz w:val="26"/>
                <w:szCs w:val="26"/>
              </w:rPr>
              <w:t xml:space="preserve">của </w:t>
            </w:r>
            <w:r w:rsidR="00307D54" w:rsidRPr="008D4A5D">
              <w:rPr>
                <w:rFonts w:ascii="Times New Roman" w:hAnsi="Times New Roman"/>
                <w:sz w:val="26"/>
                <w:szCs w:val="26"/>
              </w:rPr>
              <w:t>Phụ lục này.</w:t>
            </w:r>
          </w:p>
          <w:p w:rsidR="00307D54" w:rsidRPr="008D4A5D" w:rsidRDefault="00142C34" w:rsidP="005F2C74">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c) </w:t>
            </w:r>
            <w:r w:rsidR="00307D54" w:rsidRPr="008D4A5D">
              <w:rPr>
                <w:rFonts w:ascii="Times New Roman" w:eastAsia="TimesNewRomanPSMT" w:hAnsi="Times New Roman"/>
                <w:sz w:val="26"/>
                <w:szCs w:val="26"/>
                <w:lang w:val="pt-BR"/>
              </w:rPr>
              <w:t xml:space="preserve">Có biển cảnh báo, giảm tốc độ phù hợp khi có </w:t>
            </w:r>
            <w:r w:rsidR="00307D54" w:rsidRPr="008D4A5D">
              <w:rPr>
                <w:rFonts w:ascii="Times New Roman" w:hAnsi="Times New Roman"/>
                <w:sz w:val="26"/>
                <w:szCs w:val="26"/>
              </w:rPr>
              <w:t>hư</w:t>
            </w:r>
            <w:r w:rsidR="00307D54" w:rsidRPr="008D4A5D">
              <w:rPr>
                <w:rFonts w:ascii="Times New Roman" w:eastAsia="TimesNewRomanPSMT" w:hAnsi="Times New Roman"/>
                <w:sz w:val="26"/>
                <w:szCs w:val="26"/>
                <w:lang w:val="pt-BR"/>
              </w:rPr>
              <w:t xml:space="preserve"> hỏng trong thời gian chờ xử lý.</w:t>
            </w:r>
          </w:p>
          <w:p w:rsidR="00307D54" w:rsidRPr="008D4A5D" w:rsidRDefault="00142C34" w:rsidP="005F2C74">
            <w:pPr>
              <w:autoSpaceDE w:val="0"/>
              <w:autoSpaceDN w:val="0"/>
              <w:adjustRightInd w:val="0"/>
              <w:spacing w:after="12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d) </w:t>
            </w:r>
            <w:r w:rsidR="00307D54" w:rsidRPr="008D4A5D">
              <w:rPr>
                <w:rFonts w:ascii="Times New Roman" w:eastAsia="TimesNewRomanPSMT" w:hAnsi="Times New Roman"/>
                <w:sz w:val="26"/>
                <w:szCs w:val="26"/>
                <w:lang w:val="pt-BR"/>
              </w:rPr>
              <w:t xml:space="preserve">Các chỗ lún lõm, ổ gà phải được xử lý đảm bảo giao thông ngay sau không quá </w:t>
            </w:r>
            <w:r w:rsidR="00E712E9" w:rsidRPr="008D4A5D">
              <w:rPr>
                <w:rFonts w:ascii="Times New Roman" w:eastAsia="TimesNewRomanPSMT" w:hAnsi="Times New Roman"/>
                <w:sz w:val="26"/>
                <w:szCs w:val="26"/>
                <w:lang w:val="pt-BR"/>
              </w:rPr>
              <w:t>0</w:t>
            </w:r>
            <w:r w:rsidR="00307D54" w:rsidRPr="008D4A5D">
              <w:rPr>
                <w:rFonts w:ascii="Times New Roman" w:eastAsia="TimesNewRomanPSMT" w:hAnsi="Times New Roman"/>
                <w:sz w:val="26"/>
                <w:szCs w:val="26"/>
                <w:lang w:val="pt-BR"/>
              </w:rPr>
              <w:t>2 ngày phát hiện.</w:t>
            </w:r>
          </w:p>
        </w:tc>
        <w:tc>
          <w:tcPr>
            <w:tcW w:w="2835" w:type="dxa"/>
            <w:shd w:val="clear" w:color="auto" w:fill="auto"/>
            <w:vAlign w:val="center"/>
          </w:tcPr>
          <w:p w:rsidR="00307D54" w:rsidRPr="008D4A5D" w:rsidRDefault="00585513" w:rsidP="00BB411A">
            <w:pPr>
              <w:pStyle w:val="Normal10"/>
              <w:spacing w:before="0"/>
              <w:jc w:val="both"/>
              <w:rPr>
                <w:sz w:val="26"/>
                <w:szCs w:val="26"/>
              </w:rPr>
            </w:pPr>
            <w:r w:rsidRPr="008D4A5D">
              <w:rPr>
                <w:rFonts w:eastAsia="TimesNewRomanPSMT"/>
                <w:sz w:val="26"/>
                <w:szCs w:val="26"/>
                <w:lang w:val="pt-BR"/>
              </w:rPr>
              <w:t>Khắc phụ</w:t>
            </w:r>
            <w:r w:rsidR="00E231D9" w:rsidRPr="008D4A5D">
              <w:rPr>
                <w:rFonts w:eastAsia="TimesNewRomanPSMT"/>
                <w:sz w:val="26"/>
                <w:szCs w:val="26"/>
                <w:lang w:val="pt-BR"/>
              </w:rPr>
              <w:t>c</w:t>
            </w:r>
            <w:r w:rsidRPr="008D4A5D">
              <w:rPr>
                <w:rFonts w:eastAsia="TimesNewRomanPSMT"/>
                <w:sz w:val="26"/>
                <w:szCs w:val="26"/>
                <w:lang w:val="pt-BR"/>
              </w:rPr>
              <w:t xml:space="preserve"> hư hỏng trong vòng </w:t>
            </w:r>
            <w:r w:rsidR="00811856" w:rsidRPr="008D4A5D">
              <w:rPr>
                <w:rFonts w:eastAsia="TimesNewRomanPSMT"/>
                <w:sz w:val="26"/>
                <w:szCs w:val="26"/>
                <w:lang w:val="pt-BR"/>
              </w:rPr>
              <w:t>0</w:t>
            </w:r>
            <w:r w:rsidR="00307D54" w:rsidRPr="008D4A5D">
              <w:rPr>
                <w:rFonts w:eastAsia="TimesNewRomanPSMT"/>
                <w:sz w:val="26"/>
                <w:szCs w:val="26"/>
                <w:lang w:val="pt-BR"/>
              </w:rPr>
              <w:t>2 ngày từ khi phát hiện.</w:t>
            </w:r>
          </w:p>
        </w:tc>
      </w:tr>
      <w:tr w:rsidR="00307D54" w:rsidRPr="008D4A5D" w:rsidTr="001A75B7">
        <w:tc>
          <w:tcPr>
            <w:tcW w:w="802" w:type="dxa"/>
            <w:shd w:val="clear" w:color="auto" w:fill="auto"/>
            <w:vAlign w:val="center"/>
          </w:tcPr>
          <w:p w:rsidR="00307D54" w:rsidRPr="008D4A5D" w:rsidRDefault="00307D54" w:rsidP="005F2C74">
            <w:pPr>
              <w:pStyle w:val="Normal10"/>
              <w:spacing w:before="0"/>
              <w:jc w:val="center"/>
              <w:rPr>
                <w:sz w:val="26"/>
                <w:szCs w:val="26"/>
              </w:rPr>
            </w:pPr>
            <w:r w:rsidRPr="008D4A5D">
              <w:rPr>
                <w:sz w:val="26"/>
                <w:szCs w:val="26"/>
              </w:rPr>
              <w:t>5.5</w:t>
            </w:r>
          </w:p>
        </w:tc>
        <w:tc>
          <w:tcPr>
            <w:tcW w:w="1546" w:type="dxa"/>
            <w:shd w:val="clear" w:color="auto" w:fill="auto"/>
            <w:vAlign w:val="center"/>
          </w:tcPr>
          <w:p w:rsidR="00307D54" w:rsidRPr="008D4A5D" w:rsidRDefault="00307D54" w:rsidP="00DB7987">
            <w:pPr>
              <w:autoSpaceDE w:val="0"/>
              <w:autoSpaceDN w:val="0"/>
              <w:adjustRightInd w:val="0"/>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rPr>
              <w:t>Kè dẫn hướng, các kết cấu phòng hộ</w:t>
            </w:r>
          </w:p>
        </w:tc>
        <w:tc>
          <w:tcPr>
            <w:tcW w:w="2897" w:type="dxa"/>
            <w:shd w:val="clear" w:color="auto" w:fill="auto"/>
            <w:vAlign w:val="center"/>
          </w:tcPr>
          <w:p w:rsidR="00307D54" w:rsidRPr="008D4A5D" w:rsidRDefault="00307D54" w:rsidP="001A75B7">
            <w:pPr>
              <w:autoSpaceDE w:val="0"/>
              <w:autoSpaceDN w:val="0"/>
              <w:adjustRightInd w:val="0"/>
              <w:spacing w:after="120"/>
              <w:jc w:val="both"/>
              <w:rPr>
                <w:rFonts w:ascii="Arial" w:hAnsi="Arial" w:cs="Arial"/>
                <w:sz w:val="26"/>
                <w:szCs w:val="26"/>
              </w:rPr>
            </w:pPr>
            <w:r w:rsidRPr="008D4A5D">
              <w:rPr>
                <w:rFonts w:ascii="Times New Roman" w:hAnsi="Times New Roman"/>
                <w:sz w:val="26"/>
                <w:szCs w:val="26"/>
              </w:rPr>
              <w:t>Thực hiện theo quy định tại Mục 5.11.12 của TCCS 07:2013/TCĐBVN.</w:t>
            </w:r>
          </w:p>
        </w:tc>
        <w:tc>
          <w:tcPr>
            <w:tcW w:w="6521" w:type="dxa"/>
            <w:shd w:val="clear" w:color="auto" w:fill="auto"/>
          </w:tcPr>
          <w:p w:rsidR="00307D54" w:rsidRPr="008D4A5D" w:rsidRDefault="00DE3B85" w:rsidP="005F2C74">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T</w:t>
            </w:r>
            <w:r w:rsidR="00307D54" w:rsidRPr="008D4A5D">
              <w:rPr>
                <w:rFonts w:ascii="Times New Roman" w:hAnsi="Times New Roman"/>
                <w:sz w:val="26"/>
                <w:szCs w:val="26"/>
              </w:rPr>
              <w:t>ình trạng công trình bình thường; không có hư hỏng, không có cây cối ảnh hưởng đến dòng chảy và kết cấu công trình.</w:t>
            </w:r>
            <w:r w:rsidR="00B24F63" w:rsidRPr="008D4A5D">
              <w:rPr>
                <w:rFonts w:ascii="Times New Roman" w:hAnsi="Times New Roman"/>
                <w:sz w:val="26"/>
                <w:szCs w:val="26"/>
              </w:rPr>
              <w:t xml:space="preserve"> Hư hỏng lớn ngoài hợp đồng phải báo cáo Bên A để xem xét xử lý.</w:t>
            </w:r>
          </w:p>
        </w:tc>
        <w:tc>
          <w:tcPr>
            <w:tcW w:w="2835" w:type="dxa"/>
            <w:shd w:val="clear" w:color="auto" w:fill="auto"/>
            <w:vAlign w:val="center"/>
          </w:tcPr>
          <w:p w:rsidR="00307D54" w:rsidRPr="008D4A5D" w:rsidRDefault="008715E7" w:rsidP="00585513">
            <w:pPr>
              <w:pStyle w:val="Normal10"/>
              <w:spacing w:before="0"/>
              <w:jc w:val="both"/>
              <w:rPr>
                <w:sz w:val="26"/>
                <w:szCs w:val="26"/>
              </w:rPr>
            </w:pPr>
            <w:bookmarkStart w:id="0" w:name="OLE_LINK3"/>
            <w:bookmarkStart w:id="1" w:name="OLE_LINK4"/>
            <w:r w:rsidRPr="008D4A5D">
              <w:rPr>
                <w:rFonts w:eastAsia="TimesNewRomanPSMT"/>
                <w:sz w:val="26"/>
                <w:szCs w:val="26"/>
                <w:lang w:val="pt-BR"/>
              </w:rPr>
              <w:t>Khắc phụ</w:t>
            </w:r>
            <w:r w:rsidR="00E231D9" w:rsidRPr="008D4A5D">
              <w:rPr>
                <w:rFonts w:eastAsia="TimesNewRomanPSMT"/>
                <w:sz w:val="26"/>
                <w:szCs w:val="26"/>
                <w:lang w:val="pt-BR"/>
              </w:rPr>
              <w:t>c</w:t>
            </w:r>
            <w:r w:rsidRPr="008D4A5D">
              <w:rPr>
                <w:rFonts w:eastAsia="TimesNewRomanPSMT"/>
                <w:sz w:val="26"/>
                <w:szCs w:val="26"/>
                <w:lang w:val="pt-BR"/>
              </w:rPr>
              <w:t xml:space="preserve"> hư hỏng </w:t>
            </w:r>
            <w:bookmarkEnd w:id="0"/>
            <w:bookmarkEnd w:id="1"/>
            <w:r w:rsidR="00585513" w:rsidRPr="008D4A5D">
              <w:rPr>
                <w:rFonts w:eastAsia="TimesNewRomanPSMT"/>
                <w:sz w:val="26"/>
                <w:szCs w:val="26"/>
                <w:lang w:val="pt-BR"/>
              </w:rPr>
              <w:t xml:space="preserve">hoặc báo cáo trong vòng </w:t>
            </w:r>
            <w:r w:rsidR="00E712E9" w:rsidRPr="008D4A5D">
              <w:rPr>
                <w:rFonts w:eastAsia="TimesNewRomanPSMT"/>
                <w:sz w:val="26"/>
                <w:szCs w:val="26"/>
                <w:lang w:val="pt-BR"/>
              </w:rPr>
              <w:t>0</w:t>
            </w:r>
            <w:r w:rsidR="00307D54" w:rsidRPr="008D4A5D">
              <w:rPr>
                <w:rFonts w:eastAsia="TimesNewRomanPSMT"/>
                <w:sz w:val="26"/>
                <w:szCs w:val="26"/>
                <w:lang w:val="pt-BR"/>
              </w:rPr>
              <w:t>7 ngày từ khi phát hiện.</w:t>
            </w:r>
          </w:p>
        </w:tc>
      </w:tr>
      <w:tr w:rsidR="00307D54" w:rsidRPr="008D4A5D" w:rsidTr="001A75B7">
        <w:tc>
          <w:tcPr>
            <w:tcW w:w="802" w:type="dxa"/>
            <w:shd w:val="clear" w:color="auto" w:fill="auto"/>
            <w:vAlign w:val="center"/>
          </w:tcPr>
          <w:p w:rsidR="00307D54" w:rsidRPr="008D4A5D" w:rsidRDefault="00307D54" w:rsidP="005F2C74">
            <w:pPr>
              <w:pStyle w:val="Normal10"/>
              <w:spacing w:before="0"/>
              <w:jc w:val="center"/>
              <w:rPr>
                <w:sz w:val="26"/>
                <w:szCs w:val="26"/>
              </w:rPr>
            </w:pPr>
            <w:r w:rsidRPr="008D4A5D">
              <w:rPr>
                <w:sz w:val="26"/>
                <w:szCs w:val="26"/>
              </w:rPr>
              <w:t>5.6</w:t>
            </w:r>
          </w:p>
        </w:tc>
        <w:tc>
          <w:tcPr>
            <w:tcW w:w="1546" w:type="dxa"/>
            <w:shd w:val="clear" w:color="auto" w:fill="auto"/>
            <w:vAlign w:val="center"/>
          </w:tcPr>
          <w:p w:rsidR="00307D54" w:rsidRPr="008D4A5D" w:rsidRDefault="00307D54" w:rsidP="00DB7987">
            <w:pPr>
              <w:autoSpaceDE w:val="0"/>
              <w:autoSpaceDN w:val="0"/>
              <w:adjustRightInd w:val="0"/>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rPr>
              <w:t>Tường chắn, kè</w:t>
            </w:r>
          </w:p>
        </w:tc>
        <w:tc>
          <w:tcPr>
            <w:tcW w:w="2897" w:type="dxa"/>
            <w:shd w:val="clear" w:color="auto" w:fill="auto"/>
            <w:vAlign w:val="center"/>
          </w:tcPr>
          <w:p w:rsidR="00307D54" w:rsidRPr="008D4A5D" w:rsidRDefault="00307D54" w:rsidP="001A75B7">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Thực hiện theo quy định tại Mục 5.5 của TCCS 07:2013/TCĐBVN.</w:t>
            </w:r>
          </w:p>
        </w:tc>
        <w:tc>
          <w:tcPr>
            <w:tcW w:w="6521" w:type="dxa"/>
            <w:shd w:val="clear" w:color="auto" w:fill="auto"/>
            <w:vAlign w:val="center"/>
          </w:tcPr>
          <w:p w:rsidR="00307D54" w:rsidRPr="008D4A5D" w:rsidRDefault="00307D54" w:rsidP="005F2C74">
            <w:pPr>
              <w:pStyle w:val="Normal10"/>
              <w:spacing w:before="0"/>
              <w:jc w:val="both"/>
              <w:rPr>
                <w:rFonts w:eastAsia="TimesNewRomanPSMT"/>
                <w:sz w:val="26"/>
                <w:szCs w:val="26"/>
                <w:lang w:val="pt-BR"/>
              </w:rPr>
            </w:pPr>
            <w:r w:rsidRPr="008D4A5D">
              <w:rPr>
                <w:rFonts w:eastAsia="TimesNewRomanPSMT"/>
                <w:sz w:val="26"/>
                <w:szCs w:val="26"/>
                <w:lang w:val="pt-BR"/>
              </w:rPr>
              <w:t>Tình trạng tường chắn bình thường; không có hư hỏng, không có cây cối ảnh hưởng đến dòng chảy và kết cấu công trình, đảm bảo thoát nước bình thường.</w:t>
            </w:r>
            <w:r w:rsidR="00B24F63" w:rsidRPr="008D4A5D">
              <w:rPr>
                <w:sz w:val="26"/>
                <w:szCs w:val="26"/>
              </w:rPr>
              <w:t xml:space="preserve"> Hư hỏng lớn ngoài hợp đồng phải báo cáo Bên A để xem xét xử lý</w:t>
            </w:r>
            <w:r w:rsidR="00CD4CA1" w:rsidRPr="008D4A5D">
              <w:rPr>
                <w:sz w:val="26"/>
                <w:szCs w:val="26"/>
              </w:rPr>
              <w:t>.</w:t>
            </w:r>
          </w:p>
          <w:p w:rsidR="00307D54" w:rsidRPr="008D4A5D" w:rsidRDefault="00307D54" w:rsidP="005F2C74">
            <w:pPr>
              <w:pStyle w:val="Normal10"/>
              <w:spacing w:before="0"/>
              <w:rPr>
                <w:rFonts w:eastAsia="TimesNewRomanPSMT"/>
                <w:sz w:val="26"/>
                <w:szCs w:val="26"/>
                <w:lang w:val="pt-BR"/>
              </w:rPr>
            </w:pPr>
          </w:p>
        </w:tc>
        <w:tc>
          <w:tcPr>
            <w:tcW w:w="2835" w:type="dxa"/>
            <w:shd w:val="clear" w:color="auto" w:fill="auto"/>
            <w:vAlign w:val="center"/>
          </w:tcPr>
          <w:p w:rsidR="00307D54" w:rsidRPr="008D4A5D" w:rsidRDefault="008715E7" w:rsidP="00BB411A">
            <w:pPr>
              <w:pStyle w:val="Normal10"/>
              <w:spacing w:before="0"/>
              <w:jc w:val="both"/>
              <w:rPr>
                <w:sz w:val="26"/>
                <w:szCs w:val="26"/>
              </w:rPr>
            </w:pPr>
            <w:r w:rsidRPr="008D4A5D">
              <w:rPr>
                <w:rFonts w:eastAsia="TimesNewRomanPSMT"/>
                <w:sz w:val="26"/>
                <w:szCs w:val="26"/>
                <w:lang w:val="pt-BR"/>
              </w:rPr>
              <w:t>Khắc phụ</w:t>
            </w:r>
            <w:r w:rsidR="00E231D9" w:rsidRPr="008D4A5D">
              <w:rPr>
                <w:rFonts w:eastAsia="TimesNewRomanPSMT"/>
                <w:sz w:val="26"/>
                <w:szCs w:val="26"/>
                <w:lang w:val="pt-BR"/>
              </w:rPr>
              <w:t>c</w:t>
            </w:r>
            <w:r w:rsidRPr="008D4A5D">
              <w:rPr>
                <w:rFonts w:eastAsia="TimesNewRomanPSMT"/>
                <w:sz w:val="26"/>
                <w:szCs w:val="26"/>
                <w:lang w:val="pt-BR"/>
              </w:rPr>
              <w:t xml:space="preserve"> hư hỏng </w:t>
            </w:r>
            <w:r w:rsidR="00CE78CD" w:rsidRPr="008D4A5D">
              <w:rPr>
                <w:rFonts w:eastAsia="TimesNewRomanPSMT"/>
                <w:sz w:val="26"/>
                <w:szCs w:val="26"/>
                <w:lang w:val="pt-BR"/>
              </w:rPr>
              <w:t xml:space="preserve">hoặc báo cáo </w:t>
            </w:r>
            <w:r w:rsidRPr="008D4A5D">
              <w:rPr>
                <w:rFonts w:eastAsia="TimesNewRomanPSMT"/>
                <w:sz w:val="26"/>
                <w:szCs w:val="26"/>
                <w:lang w:val="pt-BR"/>
              </w:rPr>
              <w:t xml:space="preserve">trong vòng </w:t>
            </w:r>
            <w:r w:rsidR="00E712E9" w:rsidRPr="008D4A5D">
              <w:rPr>
                <w:rFonts w:eastAsia="TimesNewRomanPSMT"/>
                <w:sz w:val="26"/>
                <w:szCs w:val="26"/>
                <w:lang w:val="pt-BR"/>
              </w:rPr>
              <w:t>0</w:t>
            </w:r>
            <w:r w:rsidR="00307D54" w:rsidRPr="008D4A5D">
              <w:rPr>
                <w:rFonts w:eastAsia="TimesNewRomanPSMT"/>
                <w:sz w:val="26"/>
                <w:szCs w:val="26"/>
                <w:lang w:val="pt-BR"/>
              </w:rPr>
              <w:t>7 ngày từ khi phát hiện.</w:t>
            </w:r>
          </w:p>
        </w:tc>
      </w:tr>
      <w:tr w:rsidR="00307D54" w:rsidRPr="008D4A5D" w:rsidTr="001A75B7">
        <w:tc>
          <w:tcPr>
            <w:tcW w:w="802" w:type="dxa"/>
            <w:shd w:val="clear" w:color="auto" w:fill="auto"/>
            <w:vAlign w:val="center"/>
          </w:tcPr>
          <w:p w:rsidR="00307D54" w:rsidRPr="008D4A5D" w:rsidRDefault="00307D54" w:rsidP="005F2C74">
            <w:pPr>
              <w:autoSpaceDE w:val="0"/>
              <w:autoSpaceDN w:val="0"/>
              <w:adjustRightInd w:val="0"/>
              <w:spacing w:after="120"/>
              <w:jc w:val="center"/>
              <w:rPr>
                <w:rFonts w:ascii="Times New Roman" w:eastAsia="TimesNewRomanPSMT" w:hAnsi="Times New Roman"/>
                <w:sz w:val="26"/>
                <w:szCs w:val="26"/>
              </w:rPr>
            </w:pPr>
            <w:r w:rsidRPr="008D4A5D">
              <w:rPr>
                <w:rFonts w:ascii="Times New Roman" w:eastAsia="TimesNewRomanPSMT" w:hAnsi="Times New Roman"/>
                <w:sz w:val="26"/>
                <w:szCs w:val="26"/>
              </w:rPr>
              <w:t>5.7</w:t>
            </w:r>
          </w:p>
        </w:tc>
        <w:tc>
          <w:tcPr>
            <w:tcW w:w="1546" w:type="dxa"/>
            <w:shd w:val="clear" w:color="auto" w:fill="auto"/>
            <w:vAlign w:val="center"/>
          </w:tcPr>
          <w:p w:rsidR="00307D54" w:rsidRPr="008D4A5D" w:rsidRDefault="00307D54" w:rsidP="00DB7987">
            <w:pPr>
              <w:autoSpaceDE w:val="0"/>
              <w:autoSpaceDN w:val="0"/>
              <w:adjustRightInd w:val="0"/>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rPr>
              <w:t xml:space="preserve">Đường tràn, </w:t>
            </w:r>
            <w:r w:rsidRPr="008D4A5D">
              <w:rPr>
                <w:rFonts w:ascii="Times New Roman" w:eastAsia="TimesNewRomanPSMT" w:hAnsi="Times New Roman"/>
                <w:sz w:val="26"/>
                <w:szCs w:val="26"/>
              </w:rPr>
              <w:lastRenderedPageBreak/>
              <w:t>đường ngầm</w:t>
            </w:r>
          </w:p>
        </w:tc>
        <w:tc>
          <w:tcPr>
            <w:tcW w:w="2897" w:type="dxa"/>
            <w:shd w:val="clear" w:color="auto" w:fill="auto"/>
            <w:vAlign w:val="center"/>
          </w:tcPr>
          <w:p w:rsidR="00307D54" w:rsidRPr="008D4A5D" w:rsidRDefault="00307D54" w:rsidP="001A75B7">
            <w:pPr>
              <w:autoSpaceDE w:val="0"/>
              <w:autoSpaceDN w:val="0"/>
              <w:adjustRightInd w:val="0"/>
              <w:spacing w:after="120"/>
              <w:jc w:val="both"/>
              <w:rPr>
                <w:rFonts w:ascii="Arial" w:hAnsi="Arial" w:cs="Arial"/>
                <w:sz w:val="26"/>
                <w:szCs w:val="26"/>
              </w:rPr>
            </w:pPr>
            <w:r w:rsidRPr="008D4A5D">
              <w:rPr>
                <w:rFonts w:ascii="Times New Roman" w:hAnsi="Times New Roman"/>
                <w:sz w:val="26"/>
                <w:szCs w:val="26"/>
              </w:rPr>
              <w:lastRenderedPageBreak/>
              <w:t xml:space="preserve">Thực hiện theo quy định </w:t>
            </w:r>
            <w:r w:rsidRPr="008D4A5D">
              <w:rPr>
                <w:rFonts w:ascii="Times New Roman" w:hAnsi="Times New Roman"/>
                <w:sz w:val="26"/>
                <w:szCs w:val="26"/>
              </w:rPr>
              <w:lastRenderedPageBreak/>
              <w:t>tại Mục 5.6 của TCCS 07:2013/TCĐBVN.</w:t>
            </w:r>
          </w:p>
        </w:tc>
        <w:tc>
          <w:tcPr>
            <w:tcW w:w="6521" w:type="dxa"/>
            <w:shd w:val="clear" w:color="auto" w:fill="auto"/>
          </w:tcPr>
          <w:p w:rsidR="00307D54" w:rsidRPr="008D4A5D" w:rsidRDefault="00307D54" w:rsidP="007F59D3">
            <w:pPr>
              <w:autoSpaceDE w:val="0"/>
              <w:autoSpaceDN w:val="0"/>
              <w:adjustRightInd w:val="0"/>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rPr>
              <w:lastRenderedPageBreak/>
              <w:t xml:space="preserve">Dễ nhận biết khi bị ngập do lũ lụt, không có hư hỏng; không </w:t>
            </w:r>
            <w:r w:rsidRPr="008D4A5D">
              <w:rPr>
                <w:rFonts w:ascii="Times New Roman" w:eastAsia="TimesNewRomanPSMT" w:hAnsi="Times New Roman"/>
                <w:sz w:val="26"/>
                <w:szCs w:val="26"/>
              </w:rPr>
              <w:lastRenderedPageBreak/>
              <w:t>bị ách tắc dòng chảy, đảm bảo an toàn giao thông.</w:t>
            </w:r>
            <w:r w:rsidR="00B24F63" w:rsidRPr="008D4A5D">
              <w:rPr>
                <w:rFonts w:ascii="Times New Roman" w:eastAsia="TimesNewRomanPSMT" w:hAnsi="Times New Roman"/>
                <w:sz w:val="26"/>
                <w:szCs w:val="26"/>
              </w:rPr>
              <w:t xml:space="preserve"> </w:t>
            </w:r>
            <w:r w:rsidR="00B24F63" w:rsidRPr="008D4A5D">
              <w:rPr>
                <w:rFonts w:ascii="Times New Roman" w:hAnsi="Times New Roman"/>
                <w:sz w:val="26"/>
                <w:szCs w:val="26"/>
                <w:lang w:val="en-GB"/>
              </w:rPr>
              <w:t>Hư hỏng lớn ngoài hợp đồng phải báo cáo Bên A để xem xét xử lý.</w:t>
            </w:r>
          </w:p>
        </w:tc>
        <w:tc>
          <w:tcPr>
            <w:tcW w:w="2835" w:type="dxa"/>
            <w:shd w:val="clear" w:color="auto" w:fill="auto"/>
            <w:vAlign w:val="center"/>
          </w:tcPr>
          <w:p w:rsidR="00307D54" w:rsidRPr="008D4A5D" w:rsidRDefault="008715E7" w:rsidP="00BB411A">
            <w:pPr>
              <w:pStyle w:val="Normal10"/>
              <w:spacing w:before="0"/>
              <w:jc w:val="both"/>
              <w:rPr>
                <w:sz w:val="26"/>
                <w:szCs w:val="26"/>
              </w:rPr>
            </w:pPr>
            <w:bookmarkStart w:id="2" w:name="OLE_LINK5"/>
            <w:bookmarkStart w:id="3" w:name="OLE_LINK6"/>
            <w:r w:rsidRPr="008D4A5D">
              <w:rPr>
                <w:rFonts w:eastAsia="TimesNewRomanPSMT"/>
                <w:sz w:val="26"/>
                <w:szCs w:val="26"/>
                <w:lang w:val="pt-BR"/>
              </w:rPr>
              <w:lastRenderedPageBreak/>
              <w:t>Khắc phụ</w:t>
            </w:r>
            <w:r w:rsidR="00E231D9" w:rsidRPr="008D4A5D">
              <w:rPr>
                <w:rFonts w:eastAsia="TimesNewRomanPSMT"/>
                <w:sz w:val="26"/>
                <w:szCs w:val="26"/>
                <w:lang w:val="pt-BR"/>
              </w:rPr>
              <w:t>c</w:t>
            </w:r>
            <w:r w:rsidRPr="008D4A5D">
              <w:rPr>
                <w:rFonts w:eastAsia="TimesNewRomanPSMT"/>
                <w:sz w:val="26"/>
                <w:szCs w:val="26"/>
                <w:lang w:val="pt-BR"/>
              </w:rPr>
              <w:t xml:space="preserve"> hư hỏng </w:t>
            </w:r>
            <w:r w:rsidR="00CE78CD" w:rsidRPr="008D4A5D">
              <w:rPr>
                <w:rFonts w:eastAsia="TimesNewRomanPSMT"/>
                <w:sz w:val="26"/>
                <w:szCs w:val="26"/>
                <w:lang w:val="pt-BR"/>
              </w:rPr>
              <w:t xml:space="preserve">hoặc </w:t>
            </w:r>
            <w:r w:rsidR="00CE78CD" w:rsidRPr="008D4A5D">
              <w:rPr>
                <w:rFonts w:eastAsia="TimesNewRomanPSMT"/>
                <w:sz w:val="26"/>
                <w:szCs w:val="26"/>
                <w:lang w:val="pt-BR"/>
              </w:rPr>
              <w:lastRenderedPageBreak/>
              <w:t xml:space="preserve">báo cáo </w:t>
            </w:r>
            <w:bookmarkEnd w:id="2"/>
            <w:bookmarkEnd w:id="3"/>
            <w:r w:rsidRPr="008D4A5D">
              <w:rPr>
                <w:rFonts w:eastAsia="TimesNewRomanPSMT"/>
                <w:sz w:val="26"/>
                <w:szCs w:val="26"/>
                <w:lang w:val="pt-BR"/>
              </w:rPr>
              <w:t xml:space="preserve">trong vòng </w:t>
            </w:r>
            <w:r w:rsidR="00AC51FF" w:rsidRPr="008D4A5D">
              <w:rPr>
                <w:rFonts w:eastAsia="TimesNewRomanPSMT"/>
                <w:sz w:val="26"/>
                <w:szCs w:val="26"/>
                <w:lang w:val="pt-BR"/>
              </w:rPr>
              <w:t>0</w:t>
            </w:r>
            <w:r w:rsidR="00307D54" w:rsidRPr="008D4A5D">
              <w:rPr>
                <w:rFonts w:eastAsia="TimesNewRomanPSMT"/>
                <w:sz w:val="26"/>
                <w:szCs w:val="26"/>
                <w:lang w:val="pt-BR"/>
              </w:rPr>
              <w:t>7 ngày từ khi phát hiện.</w:t>
            </w:r>
          </w:p>
        </w:tc>
      </w:tr>
      <w:tr w:rsidR="00307D54" w:rsidRPr="008D4A5D" w:rsidTr="001A75B7">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rsidR="00307D54" w:rsidRPr="008D4A5D" w:rsidRDefault="00307D54" w:rsidP="00FB3FF9">
            <w:pPr>
              <w:autoSpaceDE w:val="0"/>
              <w:autoSpaceDN w:val="0"/>
              <w:adjustRightInd w:val="0"/>
              <w:jc w:val="center"/>
              <w:rPr>
                <w:rFonts w:ascii="Times New Roman" w:eastAsia="TimesNewRomanPSMT" w:hAnsi="Times New Roman"/>
                <w:sz w:val="26"/>
                <w:szCs w:val="26"/>
              </w:rPr>
            </w:pPr>
            <w:r w:rsidRPr="008D4A5D">
              <w:rPr>
                <w:rFonts w:ascii="Times New Roman" w:eastAsia="TimesNewRomanPSMT" w:hAnsi="Times New Roman"/>
                <w:sz w:val="26"/>
                <w:szCs w:val="26"/>
              </w:rPr>
              <w:lastRenderedPageBreak/>
              <w:t>5.8</w:t>
            </w:r>
          </w:p>
        </w:tc>
        <w:tc>
          <w:tcPr>
            <w:tcW w:w="1546" w:type="dxa"/>
            <w:tcBorders>
              <w:top w:val="single" w:sz="4" w:space="0" w:color="auto"/>
              <w:left w:val="single" w:sz="4" w:space="0" w:color="auto"/>
              <w:bottom w:val="single" w:sz="4" w:space="0" w:color="auto"/>
              <w:right w:val="single" w:sz="4" w:space="0" w:color="auto"/>
            </w:tcBorders>
            <w:shd w:val="clear" w:color="auto" w:fill="auto"/>
            <w:vAlign w:val="center"/>
          </w:tcPr>
          <w:p w:rsidR="00307D54" w:rsidRPr="008D4A5D" w:rsidRDefault="00307D54" w:rsidP="00DB7987">
            <w:pPr>
              <w:autoSpaceDE w:val="0"/>
              <w:autoSpaceDN w:val="0"/>
              <w:adjustRightInd w:val="0"/>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rPr>
              <w:t>Hầm đường bộ</w:t>
            </w:r>
          </w:p>
        </w:tc>
        <w:tc>
          <w:tcPr>
            <w:tcW w:w="2897" w:type="dxa"/>
            <w:tcBorders>
              <w:top w:val="single" w:sz="4" w:space="0" w:color="auto"/>
              <w:left w:val="single" w:sz="4" w:space="0" w:color="auto"/>
              <w:bottom w:val="single" w:sz="4" w:space="0" w:color="auto"/>
              <w:right w:val="single" w:sz="4" w:space="0" w:color="auto"/>
            </w:tcBorders>
            <w:shd w:val="clear" w:color="auto" w:fill="auto"/>
            <w:vAlign w:val="center"/>
          </w:tcPr>
          <w:p w:rsidR="00307D54" w:rsidRPr="008D4A5D" w:rsidRDefault="00307D54" w:rsidP="001A75B7">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Thực hiện theo quy định tại Mục 5.7 của TCCS 07:2013/TCĐBVN.</w:t>
            </w:r>
          </w:p>
          <w:p w:rsidR="00307D54" w:rsidRPr="008D4A5D" w:rsidRDefault="00307D54" w:rsidP="001A75B7">
            <w:pPr>
              <w:autoSpaceDE w:val="0"/>
              <w:autoSpaceDN w:val="0"/>
              <w:adjustRightInd w:val="0"/>
              <w:spacing w:after="120"/>
              <w:jc w:val="both"/>
              <w:rPr>
                <w:rFonts w:ascii="Times New Roman" w:hAnsi="Times New Roman"/>
                <w:sz w:val="26"/>
                <w:szCs w:val="26"/>
              </w:rPr>
            </w:pPr>
          </w:p>
        </w:tc>
        <w:tc>
          <w:tcPr>
            <w:tcW w:w="6521" w:type="dxa"/>
            <w:tcBorders>
              <w:top w:val="single" w:sz="4" w:space="0" w:color="auto"/>
              <w:left w:val="single" w:sz="4" w:space="0" w:color="auto"/>
              <w:bottom w:val="single" w:sz="4" w:space="0" w:color="auto"/>
              <w:right w:val="single" w:sz="4" w:space="0" w:color="auto"/>
            </w:tcBorders>
            <w:shd w:val="clear" w:color="auto" w:fill="auto"/>
          </w:tcPr>
          <w:p w:rsidR="00307D54" w:rsidRPr="008D4A5D" w:rsidRDefault="00AC51FF" w:rsidP="00AB1A8C">
            <w:pPr>
              <w:autoSpaceDE w:val="0"/>
              <w:autoSpaceDN w:val="0"/>
              <w:adjustRightInd w:val="0"/>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rPr>
              <w:t xml:space="preserve">a) </w:t>
            </w:r>
            <w:r w:rsidR="00307D54" w:rsidRPr="008D4A5D">
              <w:rPr>
                <w:rFonts w:ascii="Times New Roman" w:eastAsia="TimesNewRomanPSMT" w:hAnsi="Times New Roman"/>
                <w:sz w:val="26"/>
                <w:szCs w:val="26"/>
              </w:rPr>
              <w:t>Đảm bảo mặt đường sạch, thoát nước và đảm bảo chiếu sáng đảm bảo an to</w:t>
            </w:r>
            <w:r w:rsidRPr="008D4A5D">
              <w:rPr>
                <w:rFonts w:ascii="Times New Roman" w:eastAsia="TimesNewRomanPSMT" w:hAnsi="Times New Roman"/>
                <w:sz w:val="26"/>
                <w:szCs w:val="26"/>
              </w:rPr>
              <w:t>àn giao thông.</w:t>
            </w:r>
          </w:p>
          <w:p w:rsidR="00307D54" w:rsidRPr="008D4A5D" w:rsidRDefault="00AC51FF" w:rsidP="00AB1A8C">
            <w:pPr>
              <w:autoSpaceDE w:val="0"/>
              <w:autoSpaceDN w:val="0"/>
              <w:adjustRightInd w:val="0"/>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rPr>
              <w:t xml:space="preserve">b) </w:t>
            </w:r>
            <w:r w:rsidR="00307D54" w:rsidRPr="008D4A5D">
              <w:rPr>
                <w:rFonts w:ascii="Times New Roman" w:eastAsia="TimesNewRomanPSMT" w:hAnsi="Times New Roman"/>
                <w:sz w:val="26"/>
                <w:szCs w:val="26"/>
              </w:rPr>
              <w:t>Phát hiện kịp thời các hư hỏng, xử lý các hư hỏng nhỏ và theo dõi, báo cáo cấp có thẩm quyền xử</w:t>
            </w:r>
            <w:r w:rsidRPr="008D4A5D">
              <w:rPr>
                <w:rFonts w:ascii="Times New Roman" w:eastAsia="TimesNewRomanPSMT" w:hAnsi="Times New Roman"/>
                <w:sz w:val="26"/>
                <w:szCs w:val="26"/>
              </w:rPr>
              <w:t xml:space="preserve"> lý.</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rsidR="00307D54" w:rsidRPr="008D4A5D" w:rsidRDefault="00DC55DF" w:rsidP="00BB411A">
            <w:pPr>
              <w:pStyle w:val="Normal10"/>
              <w:spacing w:before="0"/>
              <w:jc w:val="both"/>
              <w:rPr>
                <w:rFonts w:eastAsia="TimesNewRomanPSMT"/>
                <w:sz w:val="26"/>
                <w:szCs w:val="26"/>
                <w:lang w:val="pt-BR"/>
              </w:rPr>
            </w:pPr>
            <w:r w:rsidRPr="008D4A5D">
              <w:rPr>
                <w:rFonts w:eastAsia="TimesNewRomanPSMT"/>
                <w:sz w:val="26"/>
                <w:szCs w:val="26"/>
                <w:lang w:val="pt-BR"/>
              </w:rPr>
              <w:t>Khắc phụ</w:t>
            </w:r>
            <w:r w:rsidR="00E231D9" w:rsidRPr="008D4A5D">
              <w:rPr>
                <w:rFonts w:eastAsia="TimesNewRomanPSMT"/>
                <w:sz w:val="26"/>
                <w:szCs w:val="26"/>
                <w:lang w:val="pt-BR"/>
              </w:rPr>
              <w:t>c</w:t>
            </w:r>
            <w:r w:rsidRPr="008D4A5D">
              <w:rPr>
                <w:rFonts w:eastAsia="TimesNewRomanPSMT"/>
                <w:sz w:val="26"/>
                <w:szCs w:val="26"/>
                <w:lang w:val="pt-BR"/>
              </w:rPr>
              <w:t xml:space="preserve"> hư hỏng hoặc báo cáo </w:t>
            </w:r>
            <w:r w:rsidR="008715E7" w:rsidRPr="008D4A5D">
              <w:rPr>
                <w:rFonts w:eastAsia="TimesNewRomanPSMT"/>
                <w:sz w:val="26"/>
                <w:szCs w:val="26"/>
                <w:lang w:val="pt-BR"/>
              </w:rPr>
              <w:t xml:space="preserve">trong vòng </w:t>
            </w:r>
            <w:r w:rsidR="00307D54" w:rsidRPr="008D4A5D">
              <w:rPr>
                <w:rFonts w:eastAsia="TimesNewRomanPSMT"/>
                <w:sz w:val="26"/>
                <w:szCs w:val="26"/>
                <w:lang w:val="pt-BR"/>
              </w:rPr>
              <w:t>05 ngày từ khi phát hiện</w:t>
            </w:r>
          </w:p>
        </w:tc>
      </w:tr>
    </w:tbl>
    <w:p w:rsidR="00582E83" w:rsidRPr="008D4A5D" w:rsidRDefault="00582E83" w:rsidP="005F2C74">
      <w:pPr>
        <w:spacing w:after="120"/>
        <w:ind w:firstLine="720"/>
        <w:jc w:val="both"/>
        <w:rPr>
          <w:rFonts w:ascii="Times New Roman" w:hAnsi="Times New Roman"/>
          <w:b/>
          <w:iCs/>
          <w:sz w:val="28"/>
          <w:szCs w:val="28"/>
        </w:rPr>
      </w:pPr>
    </w:p>
    <w:p w:rsidR="00734CD7" w:rsidRPr="008D4A5D" w:rsidRDefault="00582E83" w:rsidP="00734CD7">
      <w:pPr>
        <w:spacing w:after="120"/>
        <w:ind w:firstLine="720"/>
        <w:jc w:val="both"/>
        <w:rPr>
          <w:rFonts w:ascii="Times New Roman" w:hAnsi="Times New Roman"/>
          <w:b/>
          <w:bCs/>
          <w:iCs/>
          <w:sz w:val="27"/>
          <w:szCs w:val="27"/>
          <w:lang w:val="nl-NL"/>
        </w:rPr>
      </w:pPr>
      <w:r w:rsidRPr="008D4A5D">
        <w:rPr>
          <w:rFonts w:ascii="Times New Roman" w:hAnsi="Times New Roman"/>
          <w:b/>
          <w:iCs/>
          <w:sz w:val="28"/>
          <w:szCs w:val="28"/>
        </w:rPr>
        <w:br w:type="page"/>
      </w:r>
      <w:r w:rsidR="00305913" w:rsidRPr="008D4A5D">
        <w:rPr>
          <w:rFonts w:ascii="Times New Roman" w:hAnsi="Times New Roman"/>
          <w:b/>
          <w:bCs/>
          <w:iCs/>
          <w:sz w:val="27"/>
          <w:szCs w:val="27"/>
          <w:lang w:val="nl-NL"/>
        </w:rPr>
        <w:lastRenderedPageBreak/>
        <w:t xml:space="preserve">II. </w:t>
      </w:r>
      <w:r w:rsidR="00734CD7" w:rsidRPr="008D4A5D">
        <w:rPr>
          <w:rFonts w:ascii="Times New Roman" w:hAnsi="Times New Roman"/>
          <w:b/>
          <w:bCs/>
          <w:iCs/>
          <w:sz w:val="27"/>
          <w:szCs w:val="27"/>
          <w:lang w:val="nl-NL"/>
        </w:rPr>
        <w:t xml:space="preserve">Yêu cầu kỹ thuật chất lượng, mức độ đáp ứng và thời gian cho phép khắc phục tồn tại đối với hoạt động bảo dưỡng tài sản kết cấu hạ tầng giao thông đường bộ cao tốc </w:t>
      </w:r>
    </w:p>
    <w:p w:rsidR="00305913" w:rsidRPr="008D4A5D" w:rsidRDefault="00407B73" w:rsidP="00257A98">
      <w:pPr>
        <w:numPr>
          <w:ilvl w:val="0"/>
          <w:numId w:val="3"/>
        </w:numPr>
        <w:shd w:val="clear" w:color="auto" w:fill="FFFFFF"/>
        <w:spacing w:after="120"/>
        <w:jc w:val="both"/>
        <w:rPr>
          <w:rFonts w:ascii="Times New Roman" w:hAnsi="Times New Roman"/>
          <w:bCs/>
          <w:i/>
          <w:iCs/>
          <w:sz w:val="26"/>
          <w:szCs w:val="26"/>
          <w:lang w:val="nl-NL"/>
        </w:rPr>
      </w:pPr>
      <w:r w:rsidRPr="008D4A5D">
        <w:rPr>
          <w:rFonts w:ascii="Times New Roman" w:hAnsi="Times New Roman"/>
          <w:bCs/>
          <w:i/>
          <w:iCs/>
          <w:sz w:val="26"/>
          <w:szCs w:val="26"/>
          <w:lang w:val="nl-NL"/>
        </w:rPr>
        <w:t>C</w:t>
      </w:r>
      <w:r w:rsidR="00305913" w:rsidRPr="008D4A5D">
        <w:rPr>
          <w:rFonts w:ascii="Times New Roman" w:hAnsi="Times New Roman"/>
          <w:bCs/>
          <w:i/>
          <w:iCs/>
          <w:sz w:val="26"/>
          <w:szCs w:val="26"/>
          <w:lang w:val="nl-NL"/>
        </w:rPr>
        <w:t>ông tác quản lý</w:t>
      </w:r>
      <w:r w:rsidR="000F3B37" w:rsidRPr="008D4A5D">
        <w:rPr>
          <w:rFonts w:ascii="Times New Roman" w:hAnsi="Times New Roman"/>
          <w:bCs/>
          <w:i/>
          <w:iCs/>
          <w:sz w:val="26"/>
          <w:szCs w:val="26"/>
          <w:lang w:val="nl-NL"/>
        </w:rPr>
        <w:t xml:space="preserve"> công trình</w:t>
      </w:r>
      <w:r w:rsidR="00305913" w:rsidRPr="008D4A5D">
        <w:rPr>
          <w:rFonts w:ascii="Times New Roman" w:hAnsi="Times New Roman"/>
          <w:bCs/>
          <w:i/>
          <w:iCs/>
          <w:sz w:val="26"/>
          <w:szCs w:val="26"/>
          <w:lang w:val="nl-NL"/>
        </w:rPr>
        <w:t xml:space="preserve"> đường bộ </w:t>
      </w:r>
    </w:p>
    <w:tbl>
      <w:tblPr>
        <w:tblW w:w="146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1521"/>
        <w:gridCol w:w="2924"/>
        <w:gridCol w:w="6521"/>
        <w:gridCol w:w="2835"/>
      </w:tblGrid>
      <w:tr w:rsidR="00307D54" w:rsidRPr="008D4A5D" w:rsidTr="00FB3FF9">
        <w:trPr>
          <w:tblHeader/>
        </w:trPr>
        <w:tc>
          <w:tcPr>
            <w:tcW w:w="800" w:type="dxa"/>
            <w:shd w:val="clear" w:color="auto" w:fill="auto"/>
            <w:vAlign w:val="center"/>
          </w:tcPr>
          <w:p w:rsidR="00307D54" w:rsidRPr="008D4A5D" w:rsidRDefault="00307D5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TT</w:t>
            </w:r>
          </w:p>
        </w:tc>
        <w:tc>
          <w:tcPr>
            <w:tcW w:w="1521" w:type="dxa"/>
            <w:shd w:val="clear" w:color="auto" w:fill="auto"/>
            <w:vAlign w:val="center"/>
          </w:tcPr>
          <w:p w:rsidR="00307D54" w:rsidRPr="008D4A5D" w:rsidRDefault="00307D5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Hạng mục</w:t>
            </w:r>
          </w:p>
        </w:tc>
        <w:tc>
          <w:tcPr>
            <w:tcW w:w="2924" w:type="dxa"/>
            <w:shd w:val="clear" w:color="auto" w:fill="auto"/>
            <w:vAlign w:val="center"/>
          </w:tcPr>
          <w:p w:rsidR="00307D54" w:rsidRPr="008D4A5D" w:rsidRDefault="00307D5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Nội dung yêu cầu kỹ thuật, chất lượng</w:t>
            </w:r>
          </w:p>
        </w:tc>
        <w:tc>
          <w:tcPr>
            <w:tcW w:w="6521" w:type="dxa"/>
            <w:shd w:val="clear" w:color="auto" w:fill="auto"/>
            <w:vAlign w:val="center"/>
          </w:tcPr>
          <w:p w:rsidR="00307D54" w:rsidRPr="008D4A5D" w:rsidRDefault="00307D5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Mức độ đáp ứng</w:t>
            </w:r>
          </w:p>
        </w:tc>
        <w:tc>
          <w:tcPr>
            <w:tcW w:w="2835" w:type="dxa"/>
            <w:shd w:val="clear" w:color="auto" w:fill="auto"/>
            <w:vAlign w:val="center"/>
          </w:tcPr>
          <w:p w:rsidR="00307D54" w:rsidRPr="008D4A5D" w:rsidRDefault="00307D54" w:rsidP="005F2C74">
            <w:pPr>
              <w:pStyle w:val="Tableboldcentred"/>
              <w:spacing w:after="120" w:line="240" w:lineRule="auto"/>
              <w:rPr>
                <w:rFonts w:ascii="Times New Roman" w:hAnsi="Times New Roman"/>
                <w:sz w:val="26"/>
                <w:szCs w:val="26"/>
              </w:rPr>
            </w:pPr>
            <w:r w:rsidRPr="008D4A5D">
              <w:rPr>
                <w:rFonts w:ascii="Times New Roman" w:hAnsi="Times New Roman"/>
                <w:sz w:val="26"/>
                <w:szCs w:val="26"/>
              </w:rPr>
              <w:t>Thời gian cho phép khắc phục tồn tại</w:t>
            </w:r>
          </w:p>
        </w:tc>
      </w:tr>
      <w:tr w:rsidR="00307D54" w:rsidRPr="008D4A5D" w:rsidTr="001A75B7">
        <w:tc>
          <w:tcPr>
            <w:tcW w:w="800" w:type="dxa"/>
            <w:shd w:val="clear" w:color="auto" w:fill="auto"/>
            <w:vAlign w:val="center"/>
          </w:tcPr>
          <w:p w:rsidR="00307D54" w:rsidRPr="008D4A5D" w:rsidRDefault="00307D54" w:rsidP="005F2C74">
            <w:pPr>
              <w:spacing w:after="120"/>
              <w:jc w:val="center"/>
              <w:rPr>
                <w:rFonts w:ascii="Times New Roman" w:hAnsi="Times New Roman"/>
                <w:sz w:val="26"/>
                <w:szCs w:val="26"/>
              </w:rPr>
            </w:pPr>
            <w:r w:rsidRPr="008D4A5D">
              <w:rPr>
                <w:rFonts w:ascii="Times New Roman" w:hAnsi="Times New Roman"/>
                <w:sz w:val="26"/>
                <w:szCs w:val="26"/>
              </w:rPr>
              <w:t>1.1</w:t>
            </w:r>
          </w:p>
        </w:tc>
        <w:tc>
          <w:tcPr>
            <w:tcW w:w="1521" w:type="dxa"/>
            <w:shd w:val="clear" w:color="auto" w:fill="auto"/>
            <w:vAlign w:val="center"/>
          </w:tcPr>
          <w:p w:rsidR="00307D54" w:rsidRPr="008D4A5D" w:rsidRDefault="00307D54" w:rsidP="00E65396">
            <w:pPr>
              <w:spacing w:after="120"/>
              <w:jc w:val="both"/>
              <w:rPr>
                <w:rFonts w:ascii="Times New Roman" w:hAnsi="Times New Roman"/>
                <w:sz w:val="26"/>
                <w:szCs w:val="26"/>
              </w:rPr>
            </w:pPr>
            <w:r w:rsidRPr="008D4A5D">
              <w:rPr>
                <w:rFonts w:ascii="Times New Roman" w:hAnsi="Times New Roman"/>
                <w:sz w:val="26"/>
                <w:szCs w:val="26"/>
              </w:rPr>
              <w:t>Lập, quản lý hồ sơ và cập nhật hồ sơ tài liệu trong thời gian thực hiện  bảo dưỡng công trình</w:t>
            </w:r>
          </w:p>
        </w:tc>
        <w:tc>
          <w:tcPr>
            <w:tcW w:w="2924" w:type="dxa"/>
            <w:shd w:val="clear" w:color="auto" w:fill="auto"/>
            <w:vAlign w:val="center"/>
          </w:tcPr>
          <w:p w:rsidR="00307D54" w:rsidRPr="008D4A5D" w:rsidRDefault="00307D54" w:rsidP="001A75B7">
            <w:pPr>
              <w:spacing w:after="120"/>
              <w:jc w:val="both"/>
              <w:rPr>
                <w:rFonts w:ascii="Times New Roman" w:hAnsi="Times New Roman"/>
                <w:sz w:val="26"/>
                <w:szCs w:val="26"/>
              </w:rPr>
            </w:pPr>
            <w:r w:rsidRPr="008D4A5D">
              <w:rPr>
                <w:rFonts w:ascii="Times New Roman" w:hAnsi="Times New Roman"/>
                <w:sz w:val="26"/>
                <w:szCs w:val="26"/>
              </w:rPr>
              <w:t xml:space="preserve">Thực hiện đầy đủ theo các nội dung tại Điều 11, Điều 12, Điều 13 Thông tư số 37/2018/TT-BGTVT và Mục 4.1.1 của Tiêu chuẩn </w:t>
            </w:r>
            <w:r w:rsidR="00760358" w:rsidRPr="008D4A5D">
              <w:rPr>
                <w:rFonts w:ascii="Times New Roman" w:hAnsi="Times New Roman"/>
                <w:sz w:val="26"/>
                <w:szCs w:val="26"/>
              </w:rPr>
              <w:t>kỹ thuật b</w:t>
            </w:r>
            <w:r w:rsidRPr="008D4A5D">
              <w:rPr>
                <w:rFonts w:ascii="Times New Roman" w:hAnsi="Times New Roman"/>
                <w:sz w:val="26"/>
                <w:szCs w:val="26"/>
              </w:rPr>
              <w:t>ảo dưỡng thường xuyên</w:t>
            </w:r>
            <w:r w:rsidR="00760358" w:rsidRPr="008D4A5D">
              <w:rPr>
                <w:rFonts w:ascii="Times New Roman" w:hAnsi="Times New Roman"/>
                <w:sz w:val="26"/>
                <w:szCs w:val="26"/>
              </w:rPr>
              <w:t xml:space="preserve"> công trình</w:t>
            </w:r>
            <w:r w:rsidRPr="008D4A5D">
              <w:rPr>
                <w:rFonts w:ascii="Times New Roman" w:hAnsi="Times New Roman"/>
                <w:sz w:val="26"/>
                <w:szCs w:val="26"/>
              </w:rPr>
              <w:t xml:space="preserve"> đườ</w:t>
            </w:r>
            <w:r w:rsidR="00760358" w:rsidRPr="008D4A5D">
              <w:rPr>
                <w:rFonts w:ascii="Times New Roman" w:hAnsi="Times New Roman"/>
                <w:sz w:val="26"/>
                <w:szCs w:val="26"/>
              </w:rPr>
              <w:t>ng cao tốc TCCS 17:2016/TCĐBVN.</w:t>
            </w:r>
          </w:p>
          <w:p w:rsidR="00307D54" w:rsidRPr="008D4A5D" w:rsidRDefault="00307D54" w:rsidP="001A75B7">
            <w:pPr>
              <w:spacing w:after="60"/>
              <w:jc w:val="both"/>
              <w:rPr>
                <w:rFonts w:ascii="Times New Roman" w:hAnsi="Times New Roman"/>
                <w:b/>
                <w:bCs/>
                <w:sz w:val="26"/>
                <w:szCs w:val="26"/>
              </w:rPr>
            </w:pPr>
          </w:p>
        </w:tc>
        <w:tc>
          <w:tcPr>
            <w:tcW w:w="6521" w:type="dxa"/>
            <w:shd w:val="clear" w:color="auto" w:fill="auto"/>
            <w:vAlign w:val="center"/>
          </w:tcPr>
          <w:p w:rsidR="00307D54" w:rsidRPr="008D4A5D" w:rsidRDefault="00307D54" w:rsidP="00913256">
            <w:pPr>
              <w:pStyle w:val="Normal10"/>
              <w:spacing w:before="0"/>
              <w:jc w:val="both"/>
              <w:rPr>
                <w:sz w:val="26"/>
                <w:szCs w:val="26"/>
              </w:rPr>
            </w:pPr>
            <w:r w:rsidRPr="008D4A5D">
              <w:rPr>
                <w:sz w:val="26"/>
                <w:szCs w:val="26"/>
              </w:rPr>
              <w:t xml:space="preserve">a) Có đủ các hồ sơ, tài liệu theo yêu cầu của hợp đồng; thể hiện đầy đủ, chính xác các số liệu so với hiện trường và quy định; cập nhật, bổ sung những thay đổi của công trình </w:t>
            </w:r>
            <w:r w:rsidR="00D95117" w:rsidRPr="008D4A5D">
              <w:rPr>
                <w:sz w:val="26"/>
                <w:szCs w:val="26"/>
              </w:rPr>
              <w:t>vào hồ sơ, tài liệu.</w:t>
            </w:r>
          </w:p>
          <w:p w:rsidR="00307D54" w:rsidRPr="008D4A5D" w:rsidRDefault="00307D54" w:rsidP="00913256">
            <w:pPr>
              <w:pStyle w:val="Normal10"/>
              <w:spacing w:before="0"/>
              <w:jc w:val="both"/>
              <w:rPr>
                <w:sz w:val="26"/>
                <w:szCs w:val="26"/>
              </w:rPr>
            </w:pPr>
            <w:r w:rsidRPr="008D4A5D">
              <w:rPr>
                <w:sz w:val="26"/>
                <w:szCs w:val="26"/>
              </w:rPr>
              <w:t>b) Lưu giữ, bảo quản có hệ thống, khoa học, không mất, hư hỏng hồ sơ. Cung cấp hồ sơ, tài liệu kịp thời khi cơ quan quản lý đường bộ (cơ quan ký kết hợp đồng - Bên A) yêu cầu.</w:t>
            </w:r>
          </w:p>
          <w:p w:rsidR="00307D54" w:rsidRPr="008D4A5D" w:rsidRDefault="00307D54" w:rsidP="005F2C74">
            <w:pPr>
              <w:pStyle w:val="Normal10"/>
              <w:spacing w:before="0"/>
              <w:jc w:val="both"/>
              <w:rPr>
                <w:sz w:val="26"/>
                <w:szCs w:val="26"/>
              </w:rPr>
            </w:pPr>
            <w:r w:rsidRPr="008D4A5D">
              <w:rPr>
                <w:sz w:val="26"/>
                <w:szCs w:val="26"/>
              </w:rPr>
              <w:t>c) Đối với việc quản lý cầu bằng phần mềm quản lý (VBMS, LRMS) và các công việc khác đã quy định sử dụng phần mềm quản lý phải được cập nhật và lưu trữ thường xuyên trên phần mềm quản lý.</w:t>
            </w:r>
          </w:p>
        </w:tc>
        <w:tc>
          <w:tcPr>
            <w:tcW w:w="2835" w:type="dxa"/>
            <w:shd w:val="clear" w:color="auto" w:fill="auto"/>
          </w:tcPr>
          <w:p w:rsidR="00307D54" w:rsidRPr="008D4A5D" w:rsidRDefault="00307D54" w:rsidP="00211E41">
            <w:pPr>
              <w:pStyle w:val="Normal10"/>
              <w:spacing w:before="0"/>
              <w:jc w:val="both"/>
              <w:rPr>
                <w:sz w:val="26"/>
                <w:szCs w:val="26"/>
              </w:rPr>
            </w:pPr>
            <w:r w:rsidRPr="008D4A5D">
              <w:rPr>
                <w:sz w:val="26"/>
                <w:szCs w:val="26"/>
              </w:rPr>
              <w:t>a) Các thay đổi công trình đường bộ phải đ</w:t>
            </w:r>
            <w:r w:rsidR="00D95117" w:rsidRPr="008D4A5D">
              <w:rPr>
                <w:sz w:val="26"/>
                <w:szCs w:val="26"/>
              </w:rPr>
              <w:t>ược cập nhật không quá 15 ngày.</w:t>
            </w:r>
          </w:p>
          <w:p w:rsidR="00307D54" w:rsidRPr="008D4A5D" w:rsidRDefault="00307D54" w:rsidP="00211E41">
            <w:pPr>
              <w:pStyle w:val="Normal10"/>
              <w:spacing w:before="0"/>
              <w:jc w:val="both"/>
              <w:rPr>
                <w:sz w:val="26"/>
                <w:szCs w:val="26"/>
              </w:rPr>
            </w:pPr>
            <w:r w:rsidRPr="008D4A5D">
              <w:rPr>
                <w:sz w:val="26"/>
                <w:szCs w:val="26"/>
              </w:rPr>
              <w:t xml:space="preserve">b) Các nội dung khác: 15 ngày kể từ ngày có thông báo về tồn tại trong công tác này của cơ quan ký hợp đồng. </w:t>
            </w:r>
          </w:p>
        </w:tc>
      </w:tr>
      <w:tr w:rsidR="00307D54" w:rsidRPr="008D4A5D" w:rsidTr="001A75B7">
        <w:tc>
          <w:tcPr>
            <w:tcW w:w="800" w:type="dxa"/>
            <w:shd w:val="clear" w:color="auto" w:fill="auto"/>
            <w:vAlign w:val="center"/>
          </w:tcPr>
          <w:p w:rsidR="00307D54" w:rsidRPr="008D4A5D" w:rsidRDefault="00307D54" w:rsidP="00DC442E">
            <w:pPr>
              <w:jc w:val="center"/>
              <w:rPr>
                <w:rFonts w:ascii="Times New Roman" w:hAnsi="Times New Roman"/>
                <w:sz w:val="26"/>
                <w:szCs w:val="26"/>
              </w:rPr>
            </w:pPr>
          </w:p>
          <w:p w:rsidR="00307D54" w:rsidRPr="008D4A5D" w:rsidRDefault="00307D54" w:rsidP="00DC442E">
            <w:pPr>
              <w:jc w:val="center"/>
              <w:rPr>
                <w:rFonts w:ascii="Times New Roman" w:hAnsi="Times New Roman"/>
                <w:b/>
                <w:bCs/>
                <w:sz w:val="26"/>
                <w:szCs w:val="26"/>
              </w:rPr>
            </w:pPr>
            <w:r w:rsidRPr="008D4A5D">
              <w:rPr>
                <w:rFonts w:ascii="Times New Roman" w:hAnsi="Times New Roman"/>
                <w:sz w:val="26"/>
                <w:szCs w:val="26"/>
              </w:rPr>
              <w:t>1.2</w:t>
            </w:r>
          </w:p>
        </w:tc>
        <w:tc>
          <w:tcPr>
            <w:tcW w:w="1521" w:type="dxa"/>
            <w:shd w:val="clear" w:color="auto" w:fill="auto"/>
            <w:vAlign w:val="center"/>
          </w:tcPr>
          <w:p w:rsidR="00307D54" w:rsidRPr="008D4A5D" w:rsidRDefault="00307D54" w:rsidP="00DC442E">
            <w:pPr>
              <w:jc w:val="center"/>
              <w:rPr>
                <w:rFonts w:ascii="Times New Roman" w:hAnsi="Times New Roman"/>
                <w:sz w:val="26"/>
                <w:szCs w:val="26"/>
              </w:rPr>
            </w:pPr>
          </w:p>
          <w:p w:rsidR="00307D54" w:rsidRPr="008D4A5D" w:rsidRDefault="00307D54" w:rsidP="002D2019">
            <w:pPr>
              <w:jc w:val="both"/>
              <w:rPr>
                <w:rFonts w:ascii="Times New Roman" w:hAnsi="Times New Roman"/>
                <w:sz w:val="26"/>
                <w:szCs w:val="26"/>
              </w:rPr>
            </w:pPr>
            <w:r w:rsidRPr="008D4A5D">
              <w:rPr>
                <w:rFonts w:ascii="Times New Roman" w:hAnsi="Times New Roman"/>
                <w:sz w:val="26"/>
                <w:szCs w:val="26"/>
              </w:rPr>
              <w:t>Công tác tuần đường</w:t>
            </w:r>
          </w:p>
          <w:p w:rsidR="00307D54" w:rsidRPr="008D4A5D" w:rsidRDefault="00307D54" w:rsidP="00DC442E">
            <w:pPr>
              <w:jc w:val="center"/>
              <w:rPr>
                <w:rFonts w:ascii="Times New Roman" w:hAnsi="Times New Roman"/>
                <w:sz w:val="26"/>
                <w:szCs w:val="26"/>
              </w:rPr>
            </w:pPr>
          </w:p>
          <w:p w:rsidR="00307D54" w:rsidRPr="008D4A5D" w:rsidRDefault="00307D54" w:rsidP="00DC442E">
            <w:pPr>
              <w:jc w:val="center"/>
              <w:rPr>
                <w:rFonts w:ascii="Times New Roman" w:hAnsi="Times New Roman"/>
                <w:sz w:val="26"/>
                <w:szCs w:val="26"/>
              </w:rPr>
            </w:pPr>
          </w:p>
        </w:tc>
        <w:tc>
          <w:tcPr>
            <w:tcW w:w="2924" w:type="dxa"/>
            <w:shd w:val="clear" w:color="auto" w:fill="auto"/>
            <w:vAlign w:val="center"/>
          </w:tcPr>
          <w:p w:rsidR="00307D54" w:rsidRPr="008D4A5D" w:rsidRDefault="00307D54" w:rsidP="001A75B7">
            <w:pPr>
              <w:jc w:val="both"/>
              <w:rPr>
                <w:rFonts w:ascii="Times New Roman" w:hAnsi="Times New Roman"/>
                <w:b/>
                <w:bCs/>
                <w:sz w:val="26"/>
                <w:szCs w:val="26"/>
              </w:rPr>
            </w:pPr>
            <w:r w:rsidRPr="008D4A5D">
              <w:rPr>
                <w:rFonts w:ascii="Times New Roman" w:hAnsi="Times New Roman"/>
                <w:sz w:val="26"/>
                <w:szCs w:val="26"/>
              </w:rPr>
              <w:t>Thực hiện đầy đủ theo Thông tư số 90/2014/TT-BGTVT, Thông tư số 04/2019/TT-BGTVT và các nội dung Tiêu chuẩn quản lý và khai thác đường cao tốc - Tuần đường và xử lý sự cố trên đường cao tốc TCCS 16:2016/TCĐBVN</w:t>
            </w:r>
            <w:r w:rsidR="00EF00BA" w:rsidRPr="008D4A5D">
              <w:rPr>
                <w:rFonts w:ascii="Times New Roman" w:hAnsi="Times New Roman"/>
                <w:sz w:val="26"/>
                <w:szCs w:val="26"/>
              </w:rPr>
              <w:t>.</w:t>
            </w:r>
          </w:p>
        </w:tc>
        <w:tc>
          <w:tcPr>
            <w:tcW w:w="6521" w:type="dxa"/>
            <w:shd w:val="clear" w:color="auto" w:fill="auto"/>
            <w:vAlign w:val="center"/>
          </w:tcPr>
          <w:p w:rsidR="00307D54" w:rsidRPr="008D4A5D" w:rsidRDefault="00307D54" w:rsidP="00913256">
            <w:pPr>
              <w:pStyle w:val="Normal10"/>
              <w:spacing w:after="60"/>
              <w:jc w:val="both"/>
              <w:rPr>
                <w:sz w:val="26"/>
                <w:szCs w:val="26"/>
              </w:rPr>
            </w:pPr>
            <w:r w:rsidRPr="008D4A5D">
              <w:rPr>
                <w:sz w:val="26"/>
                <w:szCs w:val="26"/>
              </w:rPr>
              <w:t xml:space="preserve">a) Lập kế hoạch tuần đường; bố trí đủ nhân viên tuần đường, trang bị đủ cho nhân viên tuần đường; tổ chức thực hiện công tác tuần đường; xử lý kiến nghị của nhân viên tuần đường, cập nhật kết quả tổ chức khắc phục hư hỏng, xuống cấp của công trình, bộ phận, hạng mục công trình; xử lý kịp thời các vi phạm, tai nạn, sự cố; khắc phục bão lũ, bảo vệ công trình và hành lang an toàn đường bộ, báo cáo theo quy định. </w:t>
            </w:r>
          </w:p>
          <w:p w:rsidR="00307D54" w:rsidRPr="008D4A5D" w:rsidRDefault="00307D54" w:rsidP="00913256">
            <w:pPr>
              <w:pStyle w:val="Normal10"/>
              <w:spacing w:after="60"/>
              <w:jc w:val="both"/>
              <w:rPr>
                <w:sz w:val="26"/>
                <w:szCs w:val="26"/>
              </w:rPr>
            </w:pPr>
            <w:r w:rsidRPr="008D4A5D">
              <w:rPr>
                <w:sz w:val="26"/>
                <w:szCs w:val="26"/>
              </w:rPr>
              <w:t xml:space="preserve">b) Sổ nhật ký tuần đường thể hiện đầy đủ kết quả hoạt động tuần đường, nhận xét, ý kiến xử lý của nhà thầu theo quy </w:t>
            </w:r>
            <w:r w:rsidRPr="008D4A5D">
              <w:rPr>
                <w:sz w:val="26"/>
                <w:szCs w:val="26"/>
              </w:rPr>
              <w:lastRenderedPageBreak/>
              <w:t>định tại Điều 4, Điều 6 Thông tư số 04/2019/TT-BGTVT.</w:t>
            </w:r>
          </w:p>
          <w:p w:rsidR="00307D54" w:rsidRPr="008D4A5D" w:rsidRDefault="00307D54" w:rsidP="00913256">
            <w:pPr>
              <w:pStyle w:val="Normal10"/>
              <w:spacing w:after="60"/>
              <w:jc w:val="both"/>
              <w:rPr>
                <w:sz w:val="26"/>
                <w:szCs w:val="26"/>
              </w:rPr>
            </w:pPr>
            <w:r w:rsidRPr="008D4A5D">
              <w:rPr>
                <w:sz w:val="26"/>
                <w:szCs w:val="26"/>
              </w:rPr>
              <w:t xml:space="preserve">c) Các quy định khác: </w:t>
            </w:r>
          </w:p>
          <w:p w:rsidR="00307D54" w:rsidRPr="008D4A5D" w:rsidRDefault="001D734B" w:rsidP="00913256">
            <w:pPr>
              <w:pStyle w:val="Normal10"/>
              <w:spacing w:after="60"/>
              <w:jc w:val="both"/>
              <w:rPr>
                <w:sz w:val="26"/>
                <w:szCs w:val="26"/>
              </w:rPr>
            </w:pPr>
            <w:r w:rsidRPr="008D4A5D">
              <w:rPr>
                <w:sz w:val="26"/>
                <w:szCs w:val="26"/>
              </w:rPr>
              <w:t xml:space="preserve">- </w:t>
            </w:r>
            <w:r w:rsidR="00307D54" w:rsidRPr="008D4A5D">
              <w:rPr>
                <w:sz w:val="26"/>
                <w:szCs w:val="26"/>
              </w:rPr>
              <w:t>Phát hiện tình trạng bất thường, sự cố của công trình đường bộ, các công trình khác ảnh hưởng đến an toàn giao thông và tai nạn, ùn tắc giao thông (chụp ảnh hiện trạng hư hỏng, tai nạn và báo cáo kịp t</w:t>
            </w:r>
            <w:r w:rsidR="006B739C" w:rsidRPr="008D4A5D">
              <w:rPr>
                <w:sz w:val="26"/>
                <w:szCs w:val="26"/>
              </w:rPr>
              <w:t>hời).</w:t>
            </w:r>
          </w:p>
          <w:p w:rsidR="00307D54" w:rsidRPr="008D4A5D" w:rsidRDefault="001D734B" w:rsidP="00913256">
            <w:pPr>
              <w:pStyle w:val="Normal10"/>
              <w:spacing w:after="60"/>
              <w:jc w:val="both"/>
              <w:rPr>
                <w:sz w:val="26"/>
                <w:szCs w:val="26"/>
              </w:rPr>
            </w:pPr>
            <w:r w:rsidRPr="008D4A5D">
              <w:rPr>
                <w:sz w:val="26"/>
                <w:szCs w:val="26"/>
              </w:rPr>
              <w:t xml:space="preserve">- </w:t>
            </w:r>
            <w:r w:rsidR="00307D54" w:rsidRPr="008D4A5D">
              <w:rPr>
                <w:sz w:val="26"/>
                <w:szCs w:val="26"/>
              </w:rPr>
              <w:t>Thống kê, nắm rõ số lượng, vị trí, tình trạng chi tiết của công trình đường bộ trong đoạn tuyến được giao; phát hiện hư hỏng, sự xâm hại công trình; xử lý hoặc</w:t>
            </w:r>
            <w:r w:rsidR="006B739C" w:rsidRPr="008D4A5D">
              <w:rPr>
                <w:sz w:val="26"/>
                <w:szCs w:val="26"/>
              </w:rPr>
              <w:t xml:space="preserve"> báo cáo  để có biện pháp xử lý.</w:t>
            </w:r>
          </w:p>
          <w:p w:rsidR="00307D54" w:rsidRPr="008D4A5D" w:rsidRDefault="001D734B" w:rsidP="00913256">
            <w:pPr>
              <w:pStyle w:val="Normal10"/>
              <w:spacing w:after="60"/>
              <w:jc w:val="both"/>
              <w:rPr>
                <w:sz w:val="26"/>
                <w:szCs w:val="26"/>
              </w:rPr>
            </w:pPr>
            <w:r w:rsidRPr="008D4A5D">
              <w:rPr>
                <w:sz w:val="26"/>
                <w:szCs w:val="26"/>
              </w:rPr>
              <w:t xml:space="preserve">- </w:t>
            </w:r>
            <w:r w:rsidR="00307D54" w:rsidRPr="008D4A5D">
              <w:rPr>
                <w:sz w:val="26"/>
                <w:szCs w:val="26"/>
              </w:rPr>
              <w:t>Theo dõi tai nạn gi</w:t>
            </w:r>
            <w:r w:rsidR="006B739C" w:rsidRPr="008D4A5D">
              <w:rPr>
                <w:sz w:val="26"/>
                <w:szCs w:val="26"/>
              </w:rPr>
              <w:t>ao thông và xử lý theo quy định.</w:t>
            </w:r>
          </w:p>
          <w:p w:rsidR="00307D54" w:rsidRPr="008D4A5D" w:rsidRDefault="001D734B" w:rsidP="00913256">
            <w:pPr>
              <w:pStyle w:val="Normal10"/>
              <w:spacing w:after="60"/>
              <w:jc w:val="both"/>
              <w:rPr>
                <w:sz w:val="26"/>
                <w:szCs w:val="26"/>
              </w:rPr>
            </w:pPr>
            <w:r w:rsidRPr="008D4A5D">
              <w:rPr>
                <w:sz w:val="26"/>
                <w:szCs w:val="26"/>
              </w:rPr>
              <w:t xml:space="preserve">- </w:t>
            </w:r>
            <w:r w:rsidR="00307D54" w:rsidRPr="008D4A5D">
              <w:rPr>
                <w:sz w:val="26"/>
                <w:szCs w:val="26"/>
              </w:rPr>
              <w:t xml:space="preserve">Công tác quản lý, bảo vệ phạm vi đất của đường bộ: </w:t>
            </w:r>
            <w:r w:rsidR="006B739C" w:rsidRPr="008D4A5D">
              <w:rPr>
                <w:sz w:val="26"/>
                <w:szCs w:val="26"/>
              </w:rPr>
              <w:t>p</w:t>
            </w:r>
            <w:r w:rsidR="00307D54" w:rsidRPr="008D4A5D">
              <w:rPr>
                <w:sz w:val="26"/>
                <w:szCs w:val="26"/>
              </w:rPr>
              <w:t>hát hiện kịp thời, lập biên bản xác nhận hành vi vi phạm, báo cáo Bên A xử lý theo quy định.</w:t>
            </w:r>
          </w:p>
          <w:p w:rsidR="00307D54" w:rsidRPr="008D4A5D" w:rsidRDefault="001D734B" w:rsidP="00E750F5">
            <w:pPr>
              <w:pStyle w:val="Normal10"/>
              <w:spacing w:before="0"/>
              <w:jc w:val="both"/>
              <w:rPr>
                <w:sz w:val="26"/>
                <w:szCs w:val="26"/>
              </w:rPr>
            </w:pPr>
            <w:r w:rsidRPr="008D4A5D">
              <w:rPr>
                <w:sz w:val="26"/>
                <w:szCs w:val="26"/>
              </w:rPr>
              <w:t xml:space="preserve">- </w:t>
            </w:r>
            <w:r w:rsidR="00307D54" w:rsidRPr="008D4A5D">
              <w:rPr>
                <w:sz w:val="26"/>
                <w:szCs w:val="26"/>
              </w:rPr>
              <w:t>Theo dõi việc thi công công trình trên đường bộ đang khai thác, nhắc nhở nhà thầu thi công bảo đảm an toàn giao thông; nếu phát hiện các hành vi gây mất an toàn giao thông báo cáo ngay tuần kiểm viên để xử lý kịp thời.</w:t>
            </w:r>
          </w:p>
        </w:tc>
        <w:tc>
          <w:tcPr>
            <w:tcW w:w="2835" w:type="dxa"/>
            <w:shd w:val="clear" w:color="auto" w:fill="auto"/>
          </w:tcPr>
          <w:p w:rsidR="00307D54" w:rsidRPr="008D4A5D" w:rsidRDefault="00307D54" w:rsidP="00211E41">
            <w:pPr>
              <w:pStyle w:val="Normal10"/>
              <w:spacing w:after="60"/>
              <w:jc w:val="both"/>
              <w:rPr>
                <w:sz w:val="26"/>
                <w:szCs w:val="26"/>
              </w:rPr>
            </w:pPr>
            <w:r w:rsidRPr="008D4A5D">
              <w:rPr>
                <w:sz w:val="26"/>
                <w:szCs w:val="26"/>
              </w:rPr>
              <w:lastRenderedPageBreak/>
              <w:t xml:space="preserve">a) Cho phép thời gian khắc phục khi chưa trang bị đủ trang phục và thiết bị của nhân viên tuần đường là 01 tháng kể từ khi ký kết hợp đồng. </w:t>
            </w:r>
          </w:p>
          <w:p w:rsidR="00307D54" w:rsidRPr="008D4A5D" w:rsidRDefault="00307D54" w:rsidP="00211E41">
            <w:pPr>
              <w:pStyle w:val="Normal10"/>
              <w:spacing w:after="60"/>
              <w:jc w:val="both"/>
              <w:rPr>
                <w:sz w:val="26"/>
                <w:szCs w:val="26"/>
              </w:rPr>
            </w:pPr>
            <w:r w:rsidRPr="008D4A5D">
              <w:rPr>
                <w:sz w:val="26"/>
                <w:szCs w:val="26"/>
              </w:rPr>
              <w:t>b) Đối với cá</w:t>
            </w:r>
            <w:r w:rsidR="009143BE" w:rsidRPr="008D4A5D">
              <w:rPr>
                <w:sz w:val="26"/>
                <w:szCs w:val="26"/>
              </w:rPr>
              <w:t>c lỗi không đáp ứng còn lại: t</w:t>
            </w:r>
            <w:r w:rsidRPr="008D4A5D">
              <w:rPr>
                <w:sz w:val="26"/>
                <w:szCs w:val="26"/>
              </w:rPr>
              <w:t xml:space="preserve">hời gian khắc phục tối đa không quá 01 ngày kể từ </w:t>
            </w:r>
            <w:r w:rsidRPr="008D4A5D">
              <w:rPr>
                <w:sz w:val="26"/>
                <w:szCs w:val="26"/>
              </w:rPr>
              <w:lastRenderedPageBreak/>
              <w:t>khi phát hiện.</w:t>
            </w:r>
          </w:p>
          <w:p w:rsidR="00307D54" w:rsidRPr="008D4A5D" w:rsidRDefault="00307D54" w:rsidP="00211E41">
            <w:pPr>
              <w:pStyle w:val="Normal10"/>
              <w:spacing w:after="60"/>
              <w:jc w:val="both"/>
              <w:rPr>
                <w:strike/>
                <w:sz w:val="26"/>
                <w:szCs w:val="26"/>
              </w:rPr>
            </w:pPr>
          </w:p>
        </w:tc>
      </w:tr>
      <w:tr w:rsidR="00307D54" w:rsidRPr="008D4A5D" w:rsidTr="001A75B7">
        <w:tc>
          <w:tcPr>
            <w:tcW w:w="800" w:type="dxa"/>
            <w:shd w:val="clear" w:color="auto" w:fill="auto"/>
            <w:vAlign w:val="center"/>
          </w:tcPr>
          <w:p w:rsidR="00307D54" w:rsidRPr="008D4A5D" w:rsidRDefault="00307D54" w:rsidP="00DC442E">
            <w:pPr>
              <w:jc w:val="center"/>
              <w:rPr>
                <w:rFonts w:ascii="Times New Roman" w:hAnsi="Times New Roman"/>
                <w:sz w:val="26"/>
                <w:szCs w:val="26"/>
              </w:rPr>
            </w:pPr>
            <w:r w:rsidRPr="008D4A5D">
              <w:rPr>
                <w:rFonts w:ascii="Times New Roman" w:hAnsi="Times New Roman"/>
                <w:sz w:val="26"/>
                <w:szCs w:val="26"/>
              </w:rPr>
              <w:lastRenderedPageBreak/>
              <w:t>1.3</w:t>
            </w:r>
          </w:p>
        </w:tc>
        <w:tc>
          <w:tcPr>
            <w:tcW w:w="1521" w:type="dxa"/>
            <w:shd w:val="clear" w:color="auto" w:fill="auto"/>
            <w:vAlign w:val="center"/>
          </w:tcPr>
          <w:p w:rsidR="00307D54" w:rsidRPr="008D4A5D" w:rsidRDefault="00307D54" w:rsidP="002D2019">
            <w:pPr>
              <w:jc w:val="both"/>
              <w:rPr>
                <w:rFonts w:ascii="Times New Roman" w:hAnsi="Times New Roman"/>
                <w:sz w:val="26"/>
                <w:szCs w:val="26"/>
              </w:rPr>
            </w:pPr>
            <w:r w:rsidRPr="008D4A5D">
              <w:rPr>
                <w:rFonts w:ascii="Times New Roman" w:hAnsi="Times New Roman"/>
                <w:sz w:val="26"/>
                <w:szCs w:val="26"/>
              </w:rPr>
              <w:t>Đếm xe</w:t>
            </w:r>
          </w:p>
        </w:tc>
        <w:tc>
          <w:tcPr>
            <w:tcW w:w="2924" w:type="dxa"/>
            <w:shd w:val="clear" w:color="auto" w:fill="auto"/>
            <w:vAlign w:val="center"/>
          </w:tcPr>
          <w:p w:rsidR="00307D54" w:rsidRPr="008D4A5D" w:rsidRDefault="00307D54" w:rsidP="001A75B7">
            <w:pPr>
              <w:jc w:val="both"/>
              <w:rPr>
                <w:rFonts w:ascii="Times New Roman" w:hAnsi="Times New Roman"/>
                <w:b/>
                <w:bCs/>
                <w:sz w:val="26"/>
                <w:szCs w:val="26"/>
              </w:rPr>
            </w:pPr>
            <w:r w:rsidRPr="008D4A5D">
              <w:rPr>
                <w:rFonts w:ascii="Times New Roman" w:hAnsi="Times New Roman"/>
                <w:sz w:val="26"/>
                <w:szCs w:val="26"/>
              </w:rPr>
              <w:t xml:space="preserve">Thực hiện theo các nội dung Mục 4.1.1.6 của Tiêu chuẩn TCCS 17:2016/TCĐBVN </w:t>
            </w:r>
            <w:r w:rsidRPr="008D4A5D">
              <w:rPr>
                <w:rFonts w:ascii="Times New Roman" w:hAnsi="Times New Roman"/>
                <w:sz w:val="26"/>
                <w:szCs w:val="26"/>
                <w:lang w:val="en-GB"/>
              </w:rPr>
              <w:t>hoặc ý kiến chỉ đạo của cơ quan quản lý đường bộ</w:t>
            </w:r>
            <w:r w:rsidR="00EA7F3A" w:rsidRPr="008D4A5D">
              <w:rPr>
                <w:rFonts w:ascii="Times New Roman" w:hAnsi="Times New Roman"/>
                <w:sz w:val="26"/>
                <w:szCs w:val="26"/>
                <w:lang w:val="en-GB"/>
              </w:rPr>
              <w:t>.</w:t>
            </w:r>
          </w:p>
        </w:tc>
        <w:tc>
          <w:tcPr>
            <w:tcW w:w="6521" w:type="dxa"/>
            <w:shd w:val="clear" w:color="auto" w:fill="auto"/>
          </w:tcPr>
          <w:p w:rsidR="00307D54" w:rsidRPr="008D4A5D" w:rsidRDefault="00307D54" w:rsidP="00312754">
            <w:pPr>
              <w:pStyle w:val="Normal10"/>
              <w:spacing w:after="60"/>
              <w:jc w:val="both"/>
              <w:rPr>
                <w:sz w:val="26"/>
                <w:szCs w:val="26"/>
              </w:rPr>
            </w:pPr>
            <w:r w:rsidRPr="008D4A5D">
              <w:rPr>
                <w:sz w:val="26"/>
                <w:szCs w:val="26"/>
              </w:rPr>
              <w:t>a) Phiếu đếm xe chi tiết thể hiện đầy đủ, chính xác kết quả đếm xe được phân loại theo yêu cầu của hợp đồng hoặc tiêu chuẩn kỹ thuật, thời gian đếm xe. Báo cáo tổng hợp kết quả đếm xe của đợt đếm cụ thể từng ngày, số ca đếm trong ngày, số xe được phân loại cụ thể theo các chiều.</w:t>
            </w:r>
          </w:p>
          <w:p w:rsidR="00307D54" w:rsidRPr="008D4A5D" w:rsidRDefault="00307D54" w:rsidP="00312754">
            <w:pPr>
              <w:pStyle w:val="Normal10"/>
              <w:spacing w:after="60"/>
              <w:jc w:val="both"/>
              <w:rPr>
                <w:sz w:val="26"/>
                <w:szCs w:val="26"/>
              </w:rPr>
            </w:pPr>
            <w:r w:rsidRPr="008D4A5D">
              <w:rPr>
                <w:sz w:val="26"/>
                <w:szCs w:val="26"/>
              </w:rPr>
              <w:t xml:space="preserve">b) Chế độ báo cáo, tổng hợp, lưu trữ và các nội dung khác thực hiện theo quy định tại các tiêu chuẩn do cơ quan có </w:t>
            </w:r>
            <w:r w:rsidRPr="008D4A5D">
              <w:rPr>
                <w:sz w:val="26"/>
                <w:szCs w:val="26"/>
              </w:rPr>
              <w:lastRenderedPageBreak/>
              <w:t>thẩm quyền ban hành, quy định trong hợp đồng bảo trì.</w:t>
            </w:r>
          </w:p>
        </w:tc>
        <w:tc>
          <w:tcPr>
            <w:tcW w:w="2835" w:type="dxa"/>
            <w:shd w:val="clear" w:color="auto" w:fill="auto"/>
            <w:vAlign w:val="center"/>
          </w:tcPr>
          <w:p w:rsidR="00307D54" w:rsidRPr="008D4A5D" w:rsidRDefault="00307D54" w:rsidP="008F55EC">
            <w:pPr>
              <w:pStyle w:val="Normal10"/>
              <w:spacing w:after="60"/>
              <w:jc w:val="both"/>
              <w:rPr>
                <w:sz w:val="26"/>
                <w:szCs w:val="26"/>
              </w:rPr>
            </w:pPr>
            <w:r w:rsidRPr="008D4A5D">
              <w:rPr>
                <w:sz w:val="26"/>
                <w:szCs w:val="26"/>
              </w:rPr>
              <w:lastRenderedPageBreak/>
              <w:t xml:space="preserve">a) Ngày đếm xe được phép lùi (hoặc tiến) không quá </w:t>
            </w:r>
            <w:r w:rsidR="00312754" w:rsidRPr="008D4A5D">
              <w:rPr>
                <w:sz w:val="26"/>
                <w:szCs w:val="26"/>
              </w:rPr>
              <w:t>0</w:t>
            </w:r>
            <w:r w:rsidRPr="008D4A5D">
              <w:rPr>
                <w:sz w:val="26"/>
                <w:szCs w:val="26"/>
              </w:rPr>
              <w:t>5 ngày so với quy định nếu trùng v</w:t>
            </w:r>
            <w:r w:rsidR="00DD5F83" w:rsidRPr="008D4A5D">
              <w:rPr>
                <w:sz w:val="26"/>
                <w:szCs w:val="26"/>
              </w:rPr>
              <w:t>ào dịp Lễ, Tết</w:t>
            </w:r>
            <w:r w:rsidRPr="008D4A5D">
              <w:rPr>
                <w:sz w:val="26"/>
                <w:szCs w:val="26"/>
              </w:rPr>
              <w:t xml:space="preserve"> hoặc sự kiện</w:t>
            </w:r>
            <w:r w:rsidR="00312754" w:rsidRPr="008D4A5D">
              <w:rPr>
                <w:sz w:val="26"/>
                <w:szCs w:val="26"/>
              </w:rPr>
              <w:t>, sự cố</w:t>
            </w:r>
            <w:r w:rsidRPr="008D4A5D">
              <w:rPr>
                <w:sz w:val="26"/>
                <w:szCs w:val="26"/>
              </w:rPr>
              <w:t xml:space="preserve"> ảnh hưởng </w:t>
            </w:r>
            <w:r w:rsidR="00312754" w:rsidRPr="008D4A5D">
              <w:rPr>
                <w:sz w:val="26"/>
                <w:szCs w:val="26"/>
              </w:rPr>
              <w:t xml:space="preserve">làm thay đổi đột ngột lưu </w:t>
            </w:r>
            <w:r w:rsidR="00312754" w:rsidRPr="008D4A5D">
              <w:rPr>
                <w:sz w:val="26"/>
                <w:szCs w:val="26"/>
              </w:rPr>
              <w:lastRenderedPageBreak/>
              <w:t>lượng</w:t>
            </w:r>
            <w:r w:rsidRPr="008D4A5D">
              <w:rPr>
                <w:sz w:val="26"/>
                <w:szCs w:val="26"/>
              </w:rPr>
              <w:t xml:space="preserve">. </w:t>
            </w:r>
          </w:p>
          <w:p w:rsidR="00307D54" w:rsidRPr="008D4A5D" w:rsidRDefault="00307D54" w:rsidP="007076F9">
            <w:pPr>
              <w:pStyle w:val="Normal10"/>
              <w:spacing w:after="60"/>
              <w:jc w:val="both"/>
              <w:rPr>
                <w:strike/>
                <w:sz w:val="26"/>
                <w:szCs w:val="26"/>
              </w:rPr>
            </w:pPr>
            <w:r w:rsidRPr="008D4A5D">
              <w:rPr>
                <w:sz w:val="26"/>
                <w:szCs w:val="26"/>
              </w:rPr>
              <w:t>b) Công tác tổng hợp, lưu trữ và báo cáo kết quả đếm xe cho phép chậm không quá 10 ngày kể từ ngày phải đếm xe.</w:t>
            </w:r>
          </w:p>
        </w:tc>
      </w:tr>
      <w:tr w:rsidR="00307D54" w:rsidRPr="008D4A5D" w:rsidTr="001A75B7">
        <w:tc>
          <w:tcPr>
            <w:tcW w:w="800" w:type="dxa"/>
            <w:shd w:val="clear" w:color="auto" w:fill="auto"/>
            <w:vAlign w:val="center"/>
          </w:tcPr>
          <w:p w:rsidR="00307D54" w:rsidRPr="008D4A5D" w:rsidRDefault="00307D54" w:rsidP="00DC442E">
            <w:pPr>
              <w:jc w:val="center"/>
              <w:rPr>
                <w:rFonts w:ascii="Times New Roman" w:hAnsi="Times New Roman"/>
                <w:sz w:val="26"/>
                <w:szCs w:val="26"/>
              </w:rPr>
            </w:pPr>
            <w:r w:rsidRPr="008D4A5D">
              <w:rPr>
                <w:rFonts w:ascii="Times New Roman" w:hAnsi="Times New Roman"/>
                <w:sz w:val="26"/>
                <w:szCs w:val="26"/>
              </w:rPr>
              <w:lastRenderedPageBreak/>
              <w:t>1.4</w:t>
            </w:r>
          </w:p>
        </w:tc>
        <w:tc>
          <w:tcPr>
            <w:tcW w:w="1521" w:type="dxa"/>
            <w:shd w:val="clear" w:color="auto" w:fill="auto"/>
            <w:vAlign w:val="center"/>
          </w:tcPr>
          <w:p w:rsidR="00307D54" w:rsidRPr="008D4A5D" w:rsidRDefault="00307D54" w:rsidP="002D2019">
            <w:pPr>
              <w:jc w:val="both"/>
              <w:rPr>
                <w:rFonts w:ascii="Times New Roman" w:hAnsi="Times New Roman"/>
                <w:sz w:val="26"/>
                <w:szCs w:val="26"/>
              </w:rPr>
            </w:pPr>
            <w:r w:rsidRPr="008D4A5D">
              <w:rPr>
                <w:rFonts w:ascii="Times New Roman" w:hAnsi="Times New Roman"/>
                <w:sz w:val="26"/>
                <w:szCs w:val="26"/>
              </w:rPr>
              <w:t>Quản lý bảo vệ hành lang an toàn và công trình đường cao tốc</w:t>
            </w:r>
          </w:p>
        </w:tc>
        <w:tc>
          <w:tcPr>
            <w:tcW w:w="2924" w:type="dxa"/>
            <w:shd w:val="clear" w:color="auto" w:fill="auto"/>
            <w:vAlign w:val="center"/>
          </w:tcPr>
          <w:p w:rsidR="00307D54" w:rsidRPr="008D4A5D" w:rsidRDefault="00307D54" w:rsidP="001A75B7">
            <w:pPr>
              <w:jc w:val="both"/>
              <w:rPr>
                <w:rFonts w:ascii="Times New Roman" w:hAnsi="Times New Roman"/>
                <w:b/>
                <w:bCs/>
                <w:sz w:val="26"/>
                <w:szCs w:val="26"/>
              </w:rPr>
            </w:pPr>
            <w:r w:rsidRPr="008D4A5D">
              <w:rPr>
                <w:rFonts w:ascii="Times New Roman" w:hAnsi="Times New Roman"/>
                <w:sz w:val="26"/>
                <w:szCs w:val="26"/>
              </w:rPr>
              <w:t xml:space="preserve">Thực hiện các công việc quản lý, bảo vệ hành lang an toàn đường bộ, đất của đường bộ, công trình đường bộ và kết cấu hạ tầng giao thông đường bộ quy định tại </w:t>
            </w:r>
            <w:r w:rsidR="006A7814" w:rsidRPr="008D4A5D">
              <w:rPr>
                <w:rFonts w:ascii="Times New Roman" w:hAnsi="Times New Roman"/>
                <w:sz w:val="26"/>
                <w:szCs w:val="26"/>
              </w:rPr>
              <w:t>k</w:t>
            </w:r>
            <w:r w:rsidR="00D005A8" w:rsidRPr="008D4A5D">
              <w:rPr>
                <w:rFonts w:ascii="Times New Roman" w:hAnsi="Times New Roman"/>
                <w:sz w:val="26"/>
                <w:szCs w:val="26"/>
              </w:rPr>
              <w:t>hoản 3, Điều 12</w:t>
            </w:r>
            <w:r w:rsidRPr="008D4A5D">
              <w:rPr>
                <w:rFonts w:ascii="Times New Roman" w:hAnsi="Times New Roman"/>
                <w:sz w:val="26"/>
                <w:szCs w:val="26"/>
              </w:rPr>
              <w:t xml:space="preserve"> Thông tư số 9</w:t>
            </w:r>
            <w:r w:rsidR="00D005A8" w:rsidRPr="008D4A5D">
              <w:rPr>
                <w:rFonts w:ascii="Times New Roman" w:hAnsi="Times New Roman"/>
                <w:sz w:val="26"/>
                <w:szCs w:val="26"/>
              </w:rPr>
              <w:t>0/2014/TT-BGTVT; khoản 1 Điều 4</w:t>
            </w:r>
            <w:r w:rsidRPr="008D4A5D">
              <w:rPr>
                <w:rFonts w:ascii="Times New Roman" w:hAnsi="Times New Roman"/>
                <w:sz w:val="26"/>
                <w:szCs w:val="26"/>
              </w:rPr>
              <w:t xml:space="preserve"> Thông tư số 04/2019/TT-BGTVT; quy định tại Mục 4.1.3 và Mục 4.1.3.3 TCCS 17:2016/TCĐBVN</w:t>
            </w:r>
            <w:r w:rsidR="006A7814" w:rsidRPr="008D4A5D">
              <w:rPr>
                <w:rFonts w:ascii="Times New Roman" w:hAnsi="Times New Roman"/>
                <w:sz w:val="26"/>
                <w:szCs w:val="26"/>
              </w:rPr>
              <w:t>.</w:t>
            </w:r>
          </w:p>
        </w:tc>
        <w:tc>
          <w:tcPr>
            <w:tcW w:w="6521" w:type="dxa"/>
            <w:shd w:val="clear" w:color="auto" w:fill="auto"/>
          </w:tcPr>
          <w:p w:rsidR="00307D54" w:rsidRPr="008D4A5D" w:rsidRDefault="00307D54" w:rsidP="00312754">
            <w:pPr>
              <w:spacing w:after="120"/>
              <w:jc w:val="both"/>
              <w:rPr>
                <w:rFonts w:ascii="Times New Roman" w:hAnsi="Times New Roman"/>
                <w:sz w:val="26"/>
                <w:szCs w:val="26"/>
              </w:rPr>
            </w:pPr>
            <w:r w:rsidRPr="008D4A5D">
              <w:rPr>
                <w:rFonts w:ascii="Times New Roman" w:hAnsi="Times New Roman"/>
                <w:sz w:val="26"/>
                <w:szCs w:val="26"/>
              </w:rPr>
              <w:t>a) Phát hiện, xử lý theo quy định, ngăn chặn kịp thời các vi phạm hành lang và kết c</w:t>
            </w:r>
            <w:r w:rsidR="00D95117" w:rsidRPr="008D4A5D">
              <w:rPr>
                <w:rFonts w:ascii="Times New Roman" w:hAnsi="Times New Roman"/>
                <w:sz w:val="26"/>
                <w:szCs w:val="26"/>
              </w:rPr>
              <w:t>ấu hạ tầng giao thông đường bộ.</w:t>
            </w:r>
          </w:p>
          <w:p w:rsidR="00307D54" w:rsidRPr="008D4A5D" w:rsidRDefault="00307D54" w:rsidP="00312754">
            <w:pPr>
              <w:spacing w:after="120"/>
              <w:jc w:val="both"/>
              <w:rPr>
                <w:rFonts w:ascii="Times New Roman" w:hAnsi="Times New Roman"/>
                <w:sz w:val="26"/>
                <w:szCs w:val="26"/>
              </w:rPr>
            </w:pPr>
            <w:r w:rsidRPr="008D4A5D">
              <w:rPr>
                <w:rFonts w:ascii="Times New Roman" w:hAnsi="Times New Roman"/>
                <w:sz w:val="26"/>
                <w:szCs w:val="26"/>
              </w:rPr>
              <w:t>b) Phối hợp chặt chẽ với người quản lý sử dụng công trình đường bộ, cơ quan quản lý đường bộ, chính quyền địa phương, lực lượng thanh tra và công an trong công tác bảo dưỡng, vận hành khai thác công trình, bảo vệ kết cấu hạ tầng giao thông đường bộ.</w:t>
            </w:r>
          </w:p>
          <w:p w:rsidR="00307D54" w:rsidRPr="008D4A5D" w:rsidRDefault="00307D54" w:rsidP="00312754">
            <w:pPr>
              <w:spacing w:after="120"/>
              <w:jc w:val="both"/>
              <w:rPr>
                <w:rFonts w:ascii="Times New Roman" w:hAnsi="Times New Roman"/>
                <w:sz w:val="26"/>
                <w:szCs w:val="26"/>
              </w:rPr>
            </w:pPr>
            <w:r w:rsidRPr="008D4A5D">
              <w:rPr>
                <w:rFonts w:ascii="Times New Roman" w:hAnsi="Times New Roman"/>
                <w:sz w:val="26"/>
                <w:szCs w:val="26"/>
              </w:rPr>
              <w:t>Cập nhật đầy đủ, kịp th</w:t>
            </w:r>
            <w:r w:rsidR="00E92E59" w:rsidRPr="008D4A5D">
              <w:rPr>
                <w:rFonts w:ascii="Times New Roman" w:hAnsi="Times New Roman"/>
                <w:sz w:val="26"/>
                <w:szCs w:val="26"/>
              </w:rPr>
              <w:t>ời kết quả kiểm tra cột mốc giải phóng mặt bằng</w:t>
            </w:r>
            <w:r w:rsidRPr="008D4A5D">
              <w:rPr>
                <w:rFonts w:ascii="Times New Roman" w:hAnsi="Times New Roman"/>
                <w:sz w:val="26"/>
                <w:szCs w:val="26"/>
              </w:rPr>
              <w:t>, mốc lộ giới, mốc đất của đường bộ vào hồ sơ quản lý hành lang an toàn đường bộ. Trường hợp phát hiện mất mốc, phải xử lý ngay hoặc báo cáo chính quyền địa phương và cơ quan quản lý đường bộ để xử lý.</w:t>
            </w:r>
          </w:p>
          <w:p w:rsidR="00307D54" w:rsidRPr="008D4A5D" w:rsidRDefault="00307D54" w:rsidP="00312754">
            <w:pPr>
              <w:spacing w:after="120"/>
              <w:jc w:val="both"/>
              <w:rPr>
                <w:rFonts w:ascii="Times New Roman" w:hAnsi="Times New Roman"/>
                <w:b/>
                <w:bCs/>
                <w:sz w:val="26"/>
                <w:szCs w:val="26"/>
              </w:rPr>
            </w:pPr>
            <w:r w:rsidRPr="008D4A5D">
              <w:rPr>
                <w:rFonts w:ascii="Times New Roman" w:hAnsi="Times New Roman"/>
                <w:sz w:val="26"/>
                <w:szCs w:val="26"/>
              </w:rPr>
              <w:t>c) Tổng hợp, báo cáo kết quả xử lý vi phạm đầy đủ, đúng quy định.</w:t>
            </w:r>
          </w:p>
        </w:tc>
        <w:tc>
          <w:tcPr>
            <w:tcW w:w="2835" w:type="dxa"/>
            <w:shd w:val="clear" w:color="auto" w:fill="auto"/>
          </w:tcPr>
          <w:p w:rsidR="00307D54" w:rsidRPr="008D4A5D" w:rsidRDefault="00307D54" w:rsidP="00312754">
            <w:pPr>
              <w:pStyle w:val="Normal10"/>
              <w:spacing w:before="0"/>
              <w:jc w:val="both"/>
              <w:rPr>
                <w:sz w:val="26"/>
                <w:szCs w:val="26"/>
              </w:rPr>
            </w:pPr>
            <w:r w:rsidRPr="008D4A5D">
              <w:rPr>
                <w:sz w:val="26"/>
                <w:szCs w:val="26"/>
              </w:rPr>
              <w:t>15 ngày kể từ ngày có thông báo về tồn tại trong công tác này của cơ quan ký hợp đồng.</w:t>
            </w:r>
          </w:p>
          <w:p w:rsidR="00307D54" w:rsidRPr="008D4A5D" w:rsidRDefault="00307D54" w:rsidP="00312754">
            <w:pPr>
              <w:pStyle w:val="Normal10"/>
              <w:spacing w:after="60"/>
              <w:jc w:val="both"/>
              <w:rPr>
                <w:strike/>
                <w:sz w:val="26"/>
                <w:szCs w:val="26"/>
                <w:lang w:val="en-US"/>
              </w:rPr>
            </w:pPr>
          </w:p>
        </w:tc>
      </w:tr>
      <w:tr w:rsidR="00307D54" w:rsidRPr="008D4A5D" w:rsidTr="001A75B7">
        <w:tc>
          <w:tcPr>
            <w:tcW w:w="800" w:type="dxa"/>
            <w:shd w:val="clear" w:color="auto" w:fill="auto"/>
            <w:vAlign w:val="center"/>
          </w:tcPr>
          <w:p w:rsidR="00307D54" w:rsidRPr="008D4A5D" w:rsidRDefault="00307D54" w:rsidP="00DC442E">
            <w:pPr>
              <w:jc w:val="center"/>
              <w:rPr>
                <w:rFonts w:ascii="Times New Roman" w:hAnsi="Times New Roman"/>
                <w:sz w:val="26"/>
                <w:szCs w:val="26"/>
              </w:rPr>
            </w:pPr>
          </w:p>
          <w:p w:rsidR="00307D54" w:rsidRPr="008D4A5D" w:rsidRDefault="00307D54" w:rsidP="00DC442E">
            <w:pPr>
              <w:jc w:val="center"/>
              <w:rPr>
                <w:rFonts w:ascii="Times New Roman" w:hAnsi="Times New Roman"/>
                <w:sz w:val="26"/>
                <w:szCs w:val="26"/>
              </w:rPr>
            </w:pPr>
          </w:p>
          <w:p w:rsidR="00307D54" w:rsidRPr="008D4A5D" w:rsidRDefault="00307D54" w:rsidP="00DC442E">
            <w:pPr>
              <w:jc w:val="center"/>
              <w:rPr>
                <w:rFonts w:ascii="Times New Roman" w:hAnsi="Times New Roman"/>
                <w:sz w:val="26"/>
                <w:szCs w:val="26"/>
              </w:rPr>
            </w:pPr>
            <w:r w:rsidRPr="008D4A5D">
              <w:rPr>
                <w:rFonts w:ascii="Times New Roman" w:hAnsi="Times New Roman"/>
                <w:sz w:val="26"/>
                <w:szCs w:val="26"/>
              </w:rPr>
              <w:t>1.5</w:t>
            </w:r>
          </w:p>
        </w:tc>
        <w:tc>
          <w:tcPr>
            <w:tcW w:w="1521" w:type="dxa"/>
            <w:shd w:val="clear" w:color="auto" w:fill="auto"/>
            <w:vAlign w:val="center"/>
          </w:tcPr>
          <w:p w:rsidR="00307D54" w:rsidRPr="008D4A5D" w:rsidRDefault="00307D54" w:rsidP="00DC442E">
            <w:pPr>
              <w:pStyle w:val="Normal10"/>
              <w:spacing w:after="60"/>
              <w:jc w:val="center"/>
              <w:rPr>
                <w:sz w:val="26"/>
                <w:szCs w:val="26"/>
              </w:rPr>
            </w:pPr>
          </w:p>
          <w:p w:rsidR="00307D54" w:rsidRPr="008D4A5D" w:rsidRDefault="008F6B16" w:rsidP="006C2DB7">
            <w:pPr>
              <w:pStyle w:val="Normal10"/>
              <w:spacing w:after="60"/>
              <w:jc w:val="both"/>
              <w:rPr>
                <w:sz w:val="26"/>
                <w:szCs w:val="26"/>
              </w:rPr>
            </w:pPr>
            <w:r w:rsidRPr="008D4A5D">
              <w:rPr>
                <w:sz w:val="26"/>
                <w:szCs w:val="26"/>
              </w:rPr>
              <w:t>Đảm bao trật tự an toàn giao thông</w:t>
            </w:r>
            <w:r w:rsidR="00307D54" w:rsidRPr="008D4A5D">
              <w:rPr>
                <w:sz w:val="26"/>
                <w:szCs w:val="26"/>
              </w:rPr>
              <w:t xml:space="preserve">, xử lý </w:t>
            </w:r>
            <w:r w:rsidR="00307D54" w:rsidRPr="008D4A5D">
              <w:rPr>
                <w:sz w:val="26"/>
                <w:szCs w:val="26"/>
              </w:rPr>
              <w:lastRenderedPageBreak/>
              <w:t>tai nạn giao thông</w:t>
            </w:r>
          </w:p>
          <w:p w:rsidR="00307D54" w:rsidRPr="008D4A5D" w:rsidRDefault="00307D54" w:rsidP="00DC442E">
            <w:pPr>
              <w:jc w:val="center"/>
              <w:rPr>
                <w:rFonts w:ascii="Times New Roman" w:hAnsi="Times New Roman"/>
                <w:sz w:val="26"/>
                <w:szCs w:val="26"/>
              </w:rPr>
            </w:pPr>
          </w:p>
        </w:tc>
        <w:tc>
          <w:tcPr>
            <w:tcW w:w="2924" w:type="dxa"/>
            <w:shd w:val="clear" w:color="auto" w:fill="auto"/>
            <w:vAlign w:val="center"/>
          </w:tcPr>
          <w:p w:rsidR="00307D54" w:rsidRPr="008D4A5D" w:rsidRDefault="00307D54" w:rsidP="001A75B7">
            <w:pPr>
              <w:jc w:val="both"/>
              <w:rPr>
                <w:rFonts w:ascii="Times New Roman" w:hAnsi="Times New Roman"/>
                <w:sz w:val="26"/>
                <w:szCs w:val="26"/>
              </w:rPr>
            </w:pPr>
            <w:r w:rsidRPr="008D4A5D">
              <w:rPr>
                <w:rFonts w:ascii="Times New Roman" w:hAnsi="Times New Roman"/>
                <w:sz w:val="26"/>
                <w:szCs w:val="26"/>
              </w:rPr>
              <w:lastRenderedPageBreak/>
              <w:t xml:space="preserve">Thực hiện báo cáo, xử lý theo Điều 13 Thông tư số 90/2014/TT-BGTVT, Điều 6 Thông tư số 04/2019/TT-BGTVT; Mục 5.2 của Tiêu chuẩn </w:t>
            </w:r>
            <w:r w:rsidRPr="008D4A5D">
              <w:rPr>
                <w:rFonts w:ascii="Times New Roman" w:hAnsi="Times New Roman"/>
                <w:sz w:val="26"/>
                <w:szCs w:val="26"/>
              </w:rPr>
              <w:lastRenderedPageBreak/>
              <w:t>TCCS 16:2016/TCĐBVN.</w:t>
            </w:r>
          </w:p>
          <w:p w:rsidR="00307D54" w:rsidRPr="008D4A5D" w:rsidRDefault="00307D54" w:rsidP="001A75B7">
            <w:pPr>
              <w:jc w:val="both"/>
              <w:rPr>
                <w:rFonts w:ascii="Times New Roman" w:hAnsi="Times New Roman"/>
                <w:sz w:val="26"/>
                <w:szCs w:val="26"/>
              </w:rPr>
            </w:pPr>
          </w:p>
        </w:tc>
        <w:tc>
          <w:tcPr>
            <w:tcW w:w="6521" w:type="dxa"/>
            <w:shd w:val="clear" w:color="auto" w:fill="auto"/>
            <w:vAlign w:val="center"/>
          </w:tcPr>
          <w:p w:rsidR="00DC25B6" w:rsidRPr="008D4A5D" w:rsidRDefault="00DC25B6" w:rsidP="00DC25B6">
            <w:pPr>
              <w:spacing w:after="120"/>
              <w:jc w:val="both"/>
              <w:rPr>
                <w:rFonts w:ascii="Times New Roman" w:hAnsi="Times New Roman"/>
                <w:sz w:val="26"/>
                <w:szCs w:val="26"/>
              </w:rPr>
            </w:pPr>
            <w:r w:rsidRPr="008D4A5D">
              <w:rPr>
                <w:rFonts w:ascii="Times New Roman" w:hAnsi="Times New Roman"/>
                <w:sz w:val="26"/>
                <w:szCs w:val="26"/>
              </w:rPr>
              <w:lastRenderedPageBreak/>
              <w:t>a) Khi phát hiện tai nạn giao thông, báo cáo ngay các thông tin ban đầu; tổ chức sơ, cấp cứu ban đầu; bảo vệ hiện trường, tổ chức phân luồng giao thông.</w:t>
            </w:r>
          </w:p>
          <w:p w:rsidR="00DC25B6" w:rsidRPr="008D4A5D" w:rsidRDefault="00DC25B6" w:rsidP="00DC25B6">
            <w:pPr>
              <w:pStyle w:val="Normal10"/>
              <w:spacing w:after="60"/>
              <w:jc w:val="both"/>
              <w:rPr>
                <w:sz w:val="26"/>
                <w:szCs w:val="26"/>
              </w:rPr>
            </w:pPr>
            <w:r w:rsidRPr="008D4A5D">
              <w:rPr>
                <w:sz w:val="26"/>
                <w:szCs w:val="26"/>
              </w:rPr>
              <w:t xml:space="preserve">Phát hiện, phối hợp </w:t>
            </w:r>
            <w:r w:rsidR="00B84E97" w:rsidRPr="008D4A5D">
              <w:rPr>
                <w:sz w:val="26"/>
                <w:szCs w:val="26"/>
              </w:rPr>
              <w:t xml:space="preserve">kịp thời với </w:t>
            </w:r>
            <w:r w:rsidRPr="008D4A5D">
              <w:rPr>
                <w:sz w:val="26"/>
                <w:szCs w:val="26"/>
              </w:rPr>
              <w:t xml:space="preserve">lực lượng chức năng lập biên bản xác nhận thiệt hại đối với các vụ tai nạn giao thông </w:t>
            </w:r>
            <w:r w:rsidRPr="008D4A5D">
              <w:rPr>
                <w:sz w:val="26"/>
                <w:szCs w:val="26"/>
              </w:rPr>
              <w:lastRenderedPageBreak/>
              <w:t>gây hư hỏng công trình đường bộ.</w:t>
            </w:r>
          </w:p>
          <w:p w:rsidR="00DC25B6" w:rsidRPr="008D4A5D" w:rsidRDefault="00DC25B6" w:rsidP="00DC25B6">
            <w:pPr>
              <w:pStyle w:val="Normal10"/>
              <w:spacing w:after="60"/>
              <w:jc w:val="both"/>
              <w:rPr>
                <w:sz w:val="26"/>
                <w:szCs w:val="26"/>
              </w:rPr>
            </w:pPr>
            <w:r w:rsidRPr="008D4A5D">
              <w:rPr>
                <w:sz w:val="26"/>
                <w:szCs w:val="26"/>
              </w:rPr>
              <w:t xml:space="preserve">b) Phát hiện, theo dõi kịp thời các tồn tại trong tổ chức giao thông, điểm đen, điểm tiềm ẩn nguy cơ mất an toàn giao thông. </w:t>
            </w:r>
          </w:p>
          <w:p w:rsidR="00307D54" w:rsidRPr="008D4A5D" w:rsidRDefault="00DC25B6" w:rsidP="00B84E97">
            <w:pPr>
              <w:pStyle w:val="Normal10"/>
              <w:spacing w:after="60"/>
              <w:jc w:val="both"/>
              <w:rPr>
                <w:sz w:val="26"/>
                <w:szCs w:val="26"/>
              </w:rPr>
            </w:pPr>
            <w:r w:rsidRPr="008D4A5D">
              <w:rPr>
                <w:sz w:val="26"/>
                <w:szCs w:val="26"/>
              </w:rPr>
              <w:t>c) Báo cáo định kỳ, đột xuất theo quy định.</w:t>
            </w:r>
          </w:p>
        </w:tc>
        <w:tc>
          <w:tcPr>
            <w:tcW w:w="2835" w:type="dxa"/>
            <w:shd w:val="clear" w:color="auto" w:fill="auto"/>
          </w:tcPr>
          <w:p w:rsidR="00307D54" w:rsidRPr="008D4A5D" w:rsidRDefault="00307D54" w:rsidP="00CF25EC">
            <w:pPr>
              <w:pStyle w:val="Normal10"/>
              <w:spacing w:after="60"/>
              <w:jc w:val="both"/>
              <w:rPr>
                <w:sz w:val="26"/>
                <w:szCs w:val="26"/>
              </w:rPr>
            </w:pPr>
            <w:r w:rsidRPr="008D4A5D">
              <w:rPr>
                <w:sz w:val="26"/>
                <w:szCs w:val="26"/>
              </w:rPr>
              <w:lastRenderedPageBreak/>
              <w:t>a) Báo cáo ngay sau k</w:t>
            </w:r>
            <w:r w:rsidR="00CF25EC" w:rsidRPr="008D4A5D">
              <w:rPr>
                <w:sz w:val="26"/>
                <w:szCs w:val="26"/>
              </w:rPr>
              <w:t>hi phát hiện tai tạn giao thô</w:t>
            </w:r>
            <w:r w:rsidR="007F7101" w:rsidRPr="008D4A5D">
              <w:rPr>
                <w:sz w:val="26"/>
                <w:szCs w:val="26"/>
              </w:rPr>
              <w:t>ng</w:t>
            </w:r>
            <w:r w:rsidR="00CF25EC" w:rsidRPr="008D4A5D">
              <w:rPr>
                <w:sz w:val="26"/>
                <w:szCs w:val="26"/>
              </w:rPr>
              <w:t>.</w:t>
            </w:r>
          </w:p>
          <w:p w:rsidR="00307D54" w:rsidRPr="008D4A5D" w:rsidRDefault="00307D54" w:rsidP="00B11558">
            <w:pPr>
              <w:pStyle w:val="Normal10"/>
              <w:spacing w:after="60"/>
              <w:jc w:val="both"/>
              <w:rPr>
                <w:sz w:val="26"/>
                <w:szCs w:val="26"/>
              </w:rPr>
            </w:pPr>
            <w:r w:rsidRPr="008D4A5D">
              <w:rPr>
                <w:sz w:val="26"/>
                <w:szCs w:val="26"/>
              </w:rPr>
              <w:t xml:space="preserve">b) Đối với công tác báo cáo khác: </w:t>
            </w:r>
            <w:r w:rsidR="00CF25EC" w:rsidRPr="008D4A5D">
              <w:rPr>
                <w:sz w:val="26"/>
                <w:szCs w:val="26"/>
              </w:rPr>
              <w:t>c</w:t>
            </w:r>
            <w:r w:rsidRPr="008D4A5D">
              <w:rPr>
                <w:sz w:val="26"/>
                <w:szCs w:val="26"/>
              </w:rPr>
              <w:t xml:space="preserve">ho phép chậm </w:t>
            </w:r>
            <w:r w:rsidR="00D005A8" w:rsidRPr="008D4A5D">
              <w:rPr>
                <w:sz w:val="26"/>
                <w:szCs w:val="26"/>
              </w:rPr>
              <w:lastRenderedPageBreak/>
              <w:t>không quá 02 ngày theo quy định</w:t>
            </w:r>
            <w:r w:rsidRPr="008D4A5D">
              <w:rPr>
                <w:sz w:val="26"/>
                <w:szCs w:val="26"/>
              </w:rPr>
              <w:t xml:space="preserve"> </w:t>
            </w:r>
            <w:r w:rsidR="00743B77" w:rsidRPr="008D4A5D">
              <w:rPr>
                <w:sz w:val="26"/>
                <w:szCs w:val="26"/>
              </w:rPr>
              <w:t>n</w:t>
            </w:r>
            <w:r w:rsidRPr="008D4A5D">
              <w:rPr>
                <w:sz w:val="26"/>
                <w:szCs w:val="26"/>
              </w:rPr>
              <w:t>hưng trước khi nghiệm thu tháng phải báo cáo đầy đủ kết quả thực hiện công tác đảm bảo trật tự an toàn giao thông.</w:t>
            </w:r>
          </w:p>
          <w:p w:rsidR="00307D54" w:rsidRPr="008D4A5D" w:rsidRDefault="00307D54" w:rsidP="00B11558">
            <w:pPr>
              <w:pStyle w:val="Normal10"/>
              <w:spacing w:after="60"/>
              <w:jc w:val="both"/>
              <w:rPr>
                <w:strike/>
                <w:sz w:val="26"/>
                <w:szCs w:val="26"/>
              </w:rPr>
            </w:pPr>
            <w:r w:rsidRPr="008D4A5D">
              <w:rPr>
                <w:sz w:val="26"/>
                <w:szCs w:val="26"/>
              </w:rPr>
              <w:t>c) Các nội dung khác: 15 ngày kể từ ngày có thông báo về tồn tại trong công tác này của cơ quan ký hợp đồng</w:t>
            </w:r>
            <w:r w:rsidR="007F7101" w:rsidRPr="008D4A5D">
              <w:rPr>
                <w:sz w:val="26"/>
                <w:szCs w:val="26"/>
              </w:rPr>
              <w:t>.</w:t>
            </w:r>
          </w:p>
        </w:tc>
      </w:tr>
      <w:tr w:rsidR="00307D54" w:rsidRPr="008D4A5D" w:rsidTr="001A75B7">
        <w:tc>
          <w:tcPr>
            <w:tcW w:w="800" w:type="dxa"/>
            <w:shd w:val="clear" w:color="auto" w:fill="auto"/>
            <w:vAlign w:val="center"/>
          </w:tcPr>
          <w:p w:rsidR="00307D54" w:rsidRPr="008D4A5D" w:rsidRDefault="00307D54" w:rsidP="00DC442E">
            <w:pPr>
              <w:jc w:val="center"/>
              <w:rPr>
                <w:rFonts w:ascii="Times New Roman" w:hAnsi="Times New Roman"/>
                <w:sz w:val="26"/>
                <w:szCs w:val="26"/>
              </w:rPr>
            </w:pPr>
            <w:r w:rsidRPr="008D4A5D">
              <w:rPr>
                <w:rFonts w:ascii="Times New Roman" w:hAnsi="Times New Roman"/>
                <w:sz w:val="26"/>
                <w:szCs w:val="26"/>
              </w:rPr>
              <w:lastRenderedPageBreak/>
              <w:t>1.6</w:t>
            </w:r>
          </w:p>
        </w:tc>
        <w:tc>
          <w:tcPr>
            <w:tcW w:w="1521" w:type="dxa"/>
            <w:shd w:val="clear" w:color="auto" w:fill="auto"/>
            <w:vAlign w:val="center"/>
          </w:tcPr>
          <w:p w:rsidR="00307D54" w:rsidRPr="008D4A5D" w:rsidRDefault="00307D54" w:rsidP="002470F8">
            <w:pPr>
              <w:pStyle w:val="Normal10"/>
              <w:spacing w:after="60"/>
              <w:jc w:val="both"/>
              <w:rPr>
                <w:sz w:val="26"/>
                <w:szCs w:val="26"/>
              </w:rPr>
            </w:pPr>
            <w:r w:rsidRPr="008D4A5D">
              <w:rPr>
                <w:sz w:val="26"/>
                <w:szCs w:val="26"/>
              </w:rPr>
              <w:t>Trực đảm bảo giao thông; xử lý khi có bão, lũ lụt, mưa, sạt lở</w:t>
            </w:r>
          </w:p>
        </w:tc>
        <w:tc>
          <w:tcPr>
            <w:tcW w:w="2924" w:type="dxa"/>
            <w:shd w:val="clear" w:color="auto" w:fill="auto"/>
            <w:vAlign w:val="center"/>
          </w:tcPr>
          <w:p w:rsidR="00307D54" w:rsidRPr="008D4A5D" w:rsidRDefault="00307D54" w:rsidP="001A75B7">
            <w:pPr>
              <w:jc w:val="both"/>
              <w:rPr>
                <w:rFonts w:ascii="Times New Roman" w:hAnsi="Times New Roman"/>
                <w:sz w:val="26"/>
                <w:szCs w:val="26"/>
              </w:rPr>
            </w:pPr>
            <w:r w:rsidRPr="008D4A5D">
              <w:rPr>
                <w:rFonts w:ascii="Times New Roman" w:hAnsi="Times New Roman"/>
                <w:sz w:val="26"/>
                <w:szCs w:val="26"/>
              </w:rPr>
              <w:t xml:space="preserve">Thực hiện theo </w:t>
            </w:r>
            <w:r w:rsidR="00CC6338" w:rsidRPr="008D4A5D">
              <w:rPr>
                <w:rFonts w:ascii="Times New Roman" w:hAnsi="Times New Roman"/>
                <w:sz w:val="26"/>
                <w:szCs w:val="26"/>
              </w:rPr>
              <w:t>k</w:t>
            </w:r>
            <w:r w:rsidR="00D005A8" w:rsidRPr="008D4A5D">
              <w:rPr>
                <w:rFonts w:ascii="Times New Roman" w:hAnsi="Times New Roman"/>
                <w:sz w:val="26"/>
                <w:szCs w:val="26"/>
              </w:rPr>
              <w:t>hoản 3, Điều 12</w:t>
            </w:r>
            <w:r w:rsidRPr="008D4A5D">
              <w:rPr>
                <w:rFonts w:ascii="Times New Roman" w:hAnsi="Times New Roman"/>
                <w:sz w:val="26"/>
                <w:szCs w:val="26"/>
              </w:rPr>
              <w:t xml:space="preserve"> Thông tư số 90/2014/TT-BGTVT; Thông tư số 03/2019/TT-BGTVT; theo quy định của Quy trình vận hành, khai thác tuyến đường đã được phê duyệt.</w:t>
            </w:r>
          </w:p>
        </w:tc>
        <w:tc>
          <w:tcPr>
            <w:tcW w:w="6521" w:type="dxa"/>
            <w:shd w:val="clear" w:color="auto" w:fill="auto"/>
          </w:tcPr>
          <w:p w:rsidR="00307D54" w:rsidRPr="008D4A5D" w:rsidRDefault="00682E43" w:rsidP="00E87AC3">
            <w:pPr>
              <w:pStyle w:val="Normal10"/>
              <w:spacing w:after="60"/>
              <w:jc w:val="both"/>
              <w:rPr>
                <w:sz w:val="26"/>
                <w:szCs w:val="26"/>
              </w:rPr>
            </w:pPr>
            <w:r w:rsidRPr="008D4A5D">
              <w:rPr>
                <w:sz w:val="26"/>
                <w:szCs w:val="26"/>
              </w:rPr>
              <w:t xml:space="preserve">a) </w:t>
            </w:r>
            <w:r w:rsidR="00307D54" w:rsidRPr="008D4A5D">
              <w:rPr>
                <w:sz w:val="26"/>
                <w:szCs w:val="26"/>
              </w:rPr>
              <w:t>Đảm bảo đầy đủ số người trực theo ca, vị trí theo quy định</w:t>
            </w:r>
            <w:r w:rsidR="00296946" w:rsidRPr="008D4A5D">
              <w:rPr>
                <w:sz w:val="26"/>
                <w:szCs w:val="26"/>
              </w:rPr>
              <w:t>; ghi chép đầy đủ nội dung, diễn biến thời tiết, các hư hỏng công trình đường bộ được giao quản lý trong ca trực</w:t>
            </w:r>
            <w:r w:rsidR="00CC6338" w:rsidRPr="008D4A5D">
              <w:rPr>
                <w:sz w:val="26"/>
                <w:szCs w:val="26"/>
              </w:rPr>
              <w:t>.</w:t>
            </w:r>
          </w:p>
          <w:p w:rsidR="00307D54" w:rsidRPr="008D4A5D" w:rsidRDefault="00682E43" w:rsidP="00DA3CD1">
            <w:pPr>
              <w:pStyle w:val="Normal10"/>
              <w:spacing w:after="60"/>
              <w:jc w:val="both"/>
              <w:rPr>
                <w:sz w:val="26"/>
                <w:szCs w:val="26"/>
                <w:lang w:val="en-US"/>
              </w:rPr>
            </w:pPr>
            <w:r w:rsidRPr="008D4A5D">
              <w:rPr>
                <w:sz w:val="26"/>
                <w:szCs w:val="26"/>
              </w:rPr>
              <w:t xml:space="preserve">b) </w:t>
            </w:r>
            <w:r w:rsidR="00307D54" w:rsidRPr="008D4A5D">
              <w:rPr>
                <w:sz w:val="26"/>
                <w:szCs w:val="26"/>
              </w:rPr>
              <w:t>Có phương án, biện pháp tổ chức ứng phó các sự cố, thiên tai và tìm kiếm cứu nạn.</w:t>
            </w:r>
          </w:p>
          <w:p w:rsidR="00296946" w:rsidRPr="008D4A5D" w:rsidRDefault="00682E43" w:rsidP="00DA3CD1">
            <w:pPr>
              <w:pStyle w:val="Normal10"/>
              <w:spacing w:after="60"/>
              <w:jc w:val="both"/>
              <w:rPr>
                <w:sz w:val="26"/>
                <w:szCs w:val="26"/>
              </w:rPr>
            </w:pPr>
            <w:r w:rsidRPr="008D4A5D">
              <w:rPr>
                <w:sz w:val="26"/>
                <w:szCs w:val="26"/>
              </w:rPr>
              <w:t xml:space="preserve">c) </w:t>
            </w:r>
            <w:r w:rsidR="00307D54" w:rsidRPr="008D4A5D">
              <w:rPr>
                <w:sz w:val="26"/>
                <w:szCs w:val="26"/>
              </w:rPr>
              <w:t>Báo cáo ngay khi có sự cố, tham gia xử lý các sự cố, đảm bảo thông đường theo điều kiện hợp đồng, quy định về công tác phòng, chống và khắc phục hậu quả thiên tai trong lĩnh vực đườ</w:t>
            </w:r>
            <w:r w:rsidR="0052261D" w:rsidRPr="008D4A5D">
              <w:rPr>
                <w:sz w:val="26"/>
                <w:szCs w:val="26"/>
              </w:rPr>
              <w:t xml:space="preserve">ng bộ của Bộ </w:t>
            </w:r>
            <w:r w:rsidR="00D005A8" w:rsidRPr="008D4A5D">
              <w:rPr>
                <w:sz w:val="26"/>
                <w:szCs w:val="26"/>
              </w:rPr>
              <w:t xml:space="preserve">trưởng Bộ </w:t>
            </w:r>
            <w:r w:rsidR="0052261D" w:rsidRPr="008D4A5D">
              <w:rPr>
                <w:sz w:val="26"/>
                <w:szCs w:val="26"/>
              </w:rPr>
              <w:t>Giao thông vận tải</w:t>
            </w:r>
            <w:r w:rsidR="00307D54" w:rsidRPr="008D4A5D">
              <w:rPr>
                <w:sz w:val="26"/>
                <w:szCs w:val="26"/>
              </w:rPr>
              <w:t>.</w:t>
            </w:r>
          </w:p>
        </w:tc>
        <w:tc>
          <w:tcPr>
            <w:tcW w:w="2835" w:type="dxa"/>
            <w:shd w:val="clear" w:color="auto" w:fill="auto"/>
            <w:vAlign w:val="center"/>
          </w:tcPr>
          <w:p w:rsidR="00307D54" w:rsidRPr="008D4A5D" w:rsidRDefault="00307D54" w:rsidP="0003455F">
            <w:pPr>
              <w:pStyle w:val="Normal10"/>
              <w:numPr>
                <w:ilvl w:val="0"/>
                <w:numId w:val="7"/>
              </w:numPr>
              <w:tabs>
                <w:tab w:val="left" w:pos="318"/>
              </w:tabs>
              <w:spacing w:before="0"/>
              <w:ind w:left="34" w:firstLine="0"/>
              <w:jc w:val="both"/>
              <w:rPr>
                <w:sz w:val="26"/>
                <w:szCs w:val="26"/>
              </w:rPr>
            </w:pPr>
            <w:r w:rsidRPr="008D4A5D">
              <w:rPr>
                <w:sz w:val="26"/>
                <w:szCs w:val="26"/>
              </w:rPr>
              <w:t>Các phương án, biện pháp tổ chức ứng phó phải được lập trong vòng 20 ngày kể từ khi ký hợp đồng.</w:t>
            </w:r>
          </w:p>
          <w:p w:rsidR="00307D54" w:rsidRPr="008D4A5D" w:rsidRDefault="0062476A" w:rsidP="00AA1429">
            <w:pPr>
              <w:pStyle w:val="Normal10"/>
              <w:spacing w:after="60"/>
              <w:jc w:val="both"/>
              <w:rPr>
                <w:sz w:val="26"/>
                <w:szCs w:val="26"/>
              </w:rPr>
            </w:pPr>
            <w:r w:rsidRPr="008D4A5D">
              <w:rPr>
                <w:sz w:val="26"/>
                <w:szCs w:val="26"/>
              </w:rPr>
              <w:t>b) Đối với công tác báo cáo: b</w:t>
            </w:r>
            <w:r w:rsidR="00307D54" w:rsidRPr="008D4A5D">
              <w:rPr>
                <w:sz w:val="26"/>
                <w:szCs w:val="26"/>
              </w:rPr>
              <w:t xml:space="preserve">áo cáo </w:t>
            </w:r>
            <w:r w:rsidR="00DA3CD1" w:rsidRPr="008D4A5D">
              <w:rPr>
                <w:sz w:val="26"/>
                <w:szCs w:val="26"/>
              </w:rPr>
              <w:t>B</w:t>
            </w:r>
            <w:r w:rsidR="00307D54" w:rsidRPr="008D4A5D">
              <w:rPr>
                <w:sz w:val="26"/>
                <w:szCs w:val="26"/>
              </w:rPr>
              <w:t xml:space="preserve">ên A ngay khi xảy ra sự cố. </w:t>
            </w:r>
          </w:p>
          <w:p w:rsidR="00307D54" w:rsidRPr="008D4A5D" w:rsidRDefault="00307D54" w:rsidP="0003455F">
            <w:pPr>
              <w:pStyle w:val="Normal10"/>
              <w:spacing w:before="0"/>
              <w:jc w:val="both"/>
              <w:rPr>
                <w:sz w:val="26"/>
                <w:szCs w:val="26"/>
              </w:rPr>
            </w:pPr>
            <w:r w:rsidRPr="008D4A5D">
              <w:rPr>
                <w:sz w:val="26"/>
                <w:szCs w:val="26"/>
              </w:rPr>
              <w:t>c) Các nội dung khác: 15 ngày kể từ ngày có thông báo về tồn tại trong công tác này của Bên A.</w:t>
            </w:r>
          </w:p>
        </w:tc>
      </w:tr>
      <w:tr w:rsidR="00307D54" w:rsidRPr="008D4A5D" w:rsidTr="001A75B7">
        <w:tc>
          <w:tcPr>
            <w:tcW w:w="800" w:type="dxa"/>
            <w:shd w:val="clear" w:color="auto" w:fill="auto"/>
            <w:vAlign w:val="center"/>
          </w:tcPr>
          <w:p w:rsidR="00307D54" w:rsidRPr="008D4A5D" w:rsidRDefault="00307D54" w:rsidP="00DC442E">
            <w:pPr>
              <w:jc w:val="center"/>
              <w:rPr>
                <w:rFonts w:ascii="Times New Roman" w:hAnsi="Times New Roman"/>
                <w:sz w:val="26"/>
                <w:szCs w:val="26"/>
              </w:rPr>
            </w:pPr>
            <w:r w:rsidRPr="008D4A5D">
              <w:rPr>
                <w:rFonts w:ascii="Times New Roman" w:hAnsi="Times New Roman"/>
                <w:sz w:val="26"/>
                <w:szCs w:val="26"/>
              </w:rPr>
              <w:t>1.7</w:t>
            </w:r>
          </w:p>
        </w:tc>
        <w:tc>
          <w:tcPr>
            <w:tcW w:w="1521" w:type="dxa"/>
            <w:shd w:val="clear" w:color="auto" w:fill="auto"/>
            <w:vAlign w:val="center"/>
          </w:tcPr>
          <w:p w:rsidR="00307D54" w:rsidRPr="008D4A5D" w:rsidRDefault="00307D54" w:rsidP="002470F8">
            <w:pPr>
              <w:pStyle w:val="Normal10"/>
              <w:spacing w:after="60"/>
              <w:jc w:val="both"/>
              <w:rPr>
                <w:sz w:val="26"/>
                <w:szCs w:val="26"/>
              </w:rPr>
            </w:pPr>
            <w:r w:rsidRPr="008D4A5D">
              <w:rPr>
                <w:sz w:val="26"/>
                <w:szCs w:val="26"/>
              </w:rPr>
              <w:t xml:space="preserve">Kiểm tra, cập nhật số </w:t>
            </w:r>
            <w:r w:rsidRPr="008D4A5D">
              <w:rPr>
                <w:sz w:val="26"/>
                <w:szCs w:val="26"/>
              </w:rPr>
              <w:lastRenderedPageBreak/>
              <w:t>liệu cầu đường</w:t>
            </w:r>
          </w:p>
        </w:tc>
        <w:tc>
          <w:tcPr>
            <w:tcW w:w="2924" w:type="dxa"/>
            <w:shd w:val="clear" w:color="auto" w:fill="auto"/>
            <w:vAlign w:val="center"/>
          </w:tcPr>
          <w:p w:rsidR="00307D54" w:rsidRPr="008D4A5D" w:rsidRDefault="00307D54" w:rsidP="001A75B7">
            <w:pPr>
              <w:pStyle w:val="Normal10"/>
              <w:spacing w:after="60"/>
              <w:jc w:val="both"/>
              <w:rPr>
                <w:sz w:val="26"/>
                <w:szCs w:val="26"/>
              </w:rPr>
            </w:pPr>
            <w:r w:rsidRPr="008D4A5D">
              <w:rPr>
                <w:sz w:val="26"/>
                <w:szCs w:val="26"/>
              </w:rPr>
              <w:lastRenderedPageBreak/>
              <w:t xml:space="preserve">Thực hiện theo </w:t>
            </w:r>
            <w:r w:rsidR="00353151" w:rsidRPr="008D4A5D">
              <w:rPr>
                <w:sz w:val="26"/>
                <w:szCs w:val="26"/>
              </w:rPr>
              <w:t>k</w:t>
            </w:r>
            <w:r w:rsidRPr="008D4A5D">
              <w:rPr>
                <w:sz w:val="26"/>
                <w:szCs w:val="26"/>
              </w:rPr>
              <w:t xml:space="preserve">hoản 2, </w:t>
            </w:r>
            <w:r w:rsidR="00353151" w:rsidRPr="008D4A5D">
              <w:rPr>
                <w:sz w:val="26"/>
                <w:szCs w:val="26"/>
              </w:rPr>
              <w:t>k</w:t>
            </w:r>
            <w:r w:rsidRPr="008D4A5D">
              <w:rPr>
                <w:sz w:val="26"/>
                <w:szCs w:val="26"/>
              </w:rPr>
              <w:t xml:space="preserve">hoản 4 Điều 4 và </w:t>
            </w:r>
            <w:r w:rsidR="00353151" w:rsidRPr="008D4A5D">
              <w:rPr>
                <w:sz w:val="26"/>
                <w:szCs w:val="26"/>
              </w:rPr>
              <w:t xml:space="preserve">khoản </w:t>
            </w:r>
            <w:r w:rsidR="00353151" w:rsidRPr="008D4A5D">
              <w:rPr>
                <w:sz w:val="26"/>
                <w:szCs w:val="26"/>
              </w:rPr>
              <w:lastRenderedPageBreak/>
              <w:t>4, k</w:t>
            </w:r>
            <w:r w:rsidRPr="008D4A5D">
              <w:rPr>
                <w:sz w:val="26"/>
                <w:szCs w:val="26"/>
              </w:rPr>
              <w:t>hoản 8 Điều 6 Thông tư số 04/2019/TT-BGTVT và Mục 4.4 của TCCS 17:2016/TCĐBVN.</w:t>
            </w:r>
          </w:p>
        </w:tc>
        <w:tc>
          <w:tcPr>
            <w:tcW w:w="6521" w:type="dxa"/>
            <w:shd w:val="clear" w:color="auto" w:fill="auto"/>
          </w:tcPr>
          <w:p w:rsidR="00307D54" w:rsidRPr="008D4A5D" w:rsidRDefault="00307D54" w:rsidP="00DA3CD1">
            <w:pPr>
              <w:shd w:val="clear" w:color="auto" w:fill="FFFFFF"/>
              <w:spacing w:before="60" w:after="60"/>
              <w:jc w:val="both"/>
              <w:rPr>
                <w:rFonts w:ascii="Times New Roman" w:hAnsi="Times New Roman"/>
                <w:iCs/>
                <w:sz w:val="26"/>
                <w:szCs w:val="26"/>
                <w:lang w:val="nl-NL"/>
              </w:rPr>
            </w:pPr>
            <w:r w:rsidRPr="008D4A5D">
              <w:rPr>
                <w:rFonts w:ascii="Times New Roman" w:hAnsi="Times New Roman"/>
                <w:iCs/>
                <w:sz w:val="26"/>
                <w:szCs w:val="26"/>
                <w:lang w:val="nl-NL"/>
              </w:rPr>
              <w:lastRenderedPageBreak/>
              <w:t xml:space="preserve">a) Phát hiện kịp thời các hư hỏng, dấu hiệu hư hỏng công trình đường bộ, thiết bị lắp đặt vào công trình đường </w:t>
            </w:r>
            <w:r w:rsidR="00D95117" w:rsidRPr="008D4A5D">
              <w:rPr>
                <w:rFonts w:ascii="Times New Roman" w:hAnsi="Times New Roman"/>
                <w:iCs/>
                <w:sz w:val="26"/>
                <w:szCs w:val="26"/>
                <w:lang w:val="nl-NL"/>
              </w:rPr>
              <w:t xml:space="preserve">bộ xử </w:t>
            </w:r>
            <w:r w:rsidR="00D95117" w:rsidRPr="008D4A5D">
              <w:rPr>
                <w:rFonts w:ascii="Times New Roman" w:hAnsi="Times New Roman"/>
                <w:iCs/>
                <w:sz w:val="26"/>
                <w:szCs w:val="26"/>
                <w:lang w:val="nl-NL"/>
              </w:rPr>
              <w:lastRenderedPageBreak/>
              <w:t>lý theo quy định Hợp đồng.</w:t>
            </w:r>
          </w:p>
          <w:p w:rsidR="00307D54" w:rsidRPr="008D4A5D" w:rsidRDefault="00307D54" w:rsidP="00DA3CD1">
            <w:pPr>
              <w:pStyle w:val="Normal10"/>
              <w:spacing w:after="60"/>
              <w:jc w:val="both"/>
              <w:rPr>
                <w:sz w:val="26"/>
                <w:szCs w:val="26"/>
              </w:rPr>
            </w:pPr>
            <w:r w:rsidRPr="008D4A5D">
              <w:rPr>
                <w:sz w:val="26"/>
                <w:szCs w:val="26"/>
              </w:rPr>
              <w:t>b) Trường hợp hư hỏng, xuống cấp nằm ngoài phạm vi hợp đồng thì báo cáo kịp thời cho Bên A để có biện pháp sửa chữa khắc phục.</w:t>
            </w:r>
          </w:p>
          <w:p w:rsidR="00307D54" w:rsidRPr="008D4A5D" w:rsidRDefault="00307D54" w:rsidP="00DA3CD1">
            <w:pPr>
              <w:pStyle w:val="Normal10"/>
              <w:spacing w:after="60"/>
              <w:jc w:val="both"/>
              <w:rPr>
                <w:sz w:val="26"/>
                <w:szCs w:val="26"/>
              </w:rPr>
            </w:pPr>
            <w:r w:rsidRPr="008D4A5D">
              <w:rPr>
                <w:iCs/>
                <w:sz w:val="26"/>
                <w:szCs w:val="26"/>
                <w:lang w:val="nl-NL"/>
              </w:rPr>
              <w:t>c) Báo cáo Bên A tình trạng kỹ thuật của các hạng mục công trình, các hiện tượng hư hỏng, xuống cấp của các hạng mục c</w:t>
            </w:r>
            <w:r w:rsidR="003C1C4E" w:rsidRPr="008D4A5D">
              <w:rPr>
                <w:iCs/>
                <w:sz w:val="26"/>
                <w:szCs w:val="26"/>
                <w:lang w:val="nl-NL"/>
              </w:rPr>
              <w:t>ác công trình được giao quản lý</w:t>
            </w:r>
            <w:r w:rsidR="00F94FC6" w:rsidRPr="008D4A5D">
              <w:rPr>
                <w:iCs/>
                <w:sz w:val="26"/>
                <w:szCs w:val="26"/>
                <w:lang w:val="nl-NL"/>
              </w:rPr>
              <w:t xml:space="preserve"> theo yêu cầu của TCCS </w:t>
            </w:r>
            <w:r w:rsidR="00F94FC6" w:rsidRPr="008D4A5D">
              <w:rPr>
                <w:sz w:val="26"/>
                <w:szCs w:val="26"/>
              </w:rPr>
              <w:t>17:2016/TCĐBVN</w:t>
            </w:r>
            <w:r w:rsidR="003C1C4E" w:rsidRPr="008D4A5D">
              <w:rPr>
                <w:iCs/>
                <w:sz w:val="26"/>
                <w:szCs w:val="26"/>
                <w:lang w:val="nl-NL"/>
              </w:rPr>
              <w:t>; lưu giữ đầy đủ các biên bản, phiếu kiểm tra.</w:t>
            </w:r>
          </w:p>
          <w:p w:rsidR="00307D54" w:rsidRPr="008D4A5D" w:rsidRDefault="00307D54" w:rsidP="00DA3CD1">
            <w:pPr>
              <w:pStyle w:val="Normal10"/>
              <w:spacing w:after="60"/>
              <w:jc w:val="both"/>
              <w:rPr>
                <w:sz w:val="26"/>
                <w:szCs w:val="26"/>
              </w:rPr>
            </w:pPr>
            <w:r w:rsidRPr="008D4A5D">
              <w:rPr>
                <w:sz w:val="26"/>
                <w:szCs w:val="26"/>
              </w:rPr>
              <w:t>d) Cập nhật đầy đủ vào hồ sơ, tài liệu hoặc các phần mềm quản lý cầu, đường.</w:t>
            </w:r>
          </w:p>
        </w:tc>
        <w:tc>
          <w:tcPr>
            <w:tcW w:w="2835" w:type="dxa"/>
            <w:shd w:val="clear" w:color="auto" w:fill="auto"/>
            <w:vAlign w:val="center"/>
          </w:tcPr>
          <w:p w:rsidR="00307D54" w:rsidRPr="008D4A5D" w:rsidRDefault="00307D54" w:rsidP="00F22D1E">
            <w:pPr>
              <w:pStyle w:val="Normal10"/>
              <w:spacing w:after="60"/>
              <w:jc w:val="both"/>
              <w:rPr>
                <w:sz w:val="26"/>
                <w:szCs w:val="26"/>
              </w:rPr>
            </w:pPr>
            <w:r w:rsidRPr="008D4A5D">
              <w:rPr>
                <w:sz w:val="26"/>
                <w:szCs w:val="26"/>
              </w:rPr>
              <w:lastRenderedPageBreak/>
              <w:t xml:space="preserve">a) Việc cập nhật các thay đổi công trình đường bộ: </w:t>
            </w:r>
            <w:r w:rsidRPr="008D4A5D">
              <w:rPr>
                <w:sz w:val="26"/>
                <w:szCs w:val="26"/>
              </w:rPr>
              <w:lastRenderedPageBreak/>
              <w:t xml:space="preserve">không </w:t>
            </w:r>
            <w:r w:rsidR="0062476A" w:rsidRPr="008D4A5D">
              <w:rPr>
                <w:sz w:val="26"/>
                <w:szCs w:val="26"/>
              </w:rPr>
              <w:t>quá 15 ngày sau khi có thay đổi.</w:t>
            </w:r>
          </w:p>
          <w:p w:rsidR="00307D54" w:rsidRPr="008D4A5D" w:rsidRDefault="00307D54" w:rsidP="00F22D1E">
            <w:pPr>
              <w:pStyle w:val="Normal10"/>
              <w:spacing w:after="60"/>
              <w:jc w:val="both"/>
              <w:rPr>
                <w:sz w:val="26"/>
                <w:szCs w:val="26"/>
              </w:rPr>
            </w:pPr>
            <w:r w:rsidRPr="008D4A5D">
              <w:rPr>
                <w:sz w:val="26"/>
                <w:szCs w:val="26"/>
              </w:rPr>
              <w:t>b) Đối với các hư hỏng xuống cấp ảnh hưởng đến an toàn g</w:t>
            </w:r>
            <w:r w:rsidR="008B102E" w:rsidRPr="008D4A5D">
              <w:rPr>
                <w:sz w:val="26"/>
                <w:szCs w:val="26"/>
              </w:rPr>
              <w:t>iao thông, an toàn công trình: p</w:t>
            </w:r>
            <w:r w:rsidRPr="008D4A5D">
              <w:rPr>
                <w:sz w:val="26"/>
                <w:szCs w:val="26"/>
              </w:rPr>
              <w:t>hát hiện, báo cáo khô</w:t>
            </w:r>
            <w:r w:rsidR="008B102E" w:rsidRPr="008D4A5D">
              <w:rPr>
                <w:sz w:val="26"/>
                <w:szCs w:val="26"/>
              </w:rPr>
              <w:t>ng quá 01 ngày khi xảy ra sự cố.</w:t>
            </w:r>
          </w:p>
          <w:p w:rsidR="00307D54" w:rsidRPr="008D4A5D" w:rsidRDefault="00307D54" w:rsidP="00F22D1E">
            <w:pPr>
              <w:pStyle w:val="Normal10"/>
              <w:spacing w:before="0"/>
              <w:jc w:val="both"/>
              <w:rPr>
                <w:sz w:val="26"/>
                <w:szCs w:val="26"/>
                <w:lang w:val="en-US"/>
              </w:rPr>
            </w:pPr>
            <w:r w:rsidRPr="008D4A5D">
              <w:rPr>
                <w:sz w:val="26"/>
                <w:szCs w:val="26"/>
              </w:rPr>
              <w:t>c) Đối với các nội dung còn lại: không quá 10 ngày</w:t>
            </w:r>
            <w:r w:rsidR="008B102E" w:rsidRPr="008D4A5D">
              <w:rPr>
                <w:sz w:val="26"/>
                <w:szCs w:val="26"/>
              </w:rPr>
              <w:t>.</w:t>
            </w:r>
          </w:p>
        </w:tc>
      </w:tr>
    </w:tbl>
    <w:p w:rsidR="00407B73" w:rsidRPr="008D4A5D" w:rsidRDefault="00E254CB" w:rsidP="00E254CB">
      <w:pPr>
        <w:shd w:val="clear" w:color="auto" w:fill="FFFFFF"/>
        <w:spacing w:before="120" w:after="120"/>
        <w:jc w:val="both"/>
        <w:rPr>
          <w:rFonts w:ascii="Times New Roman" w:hAnsi="Times New Roman"/>
          <w:i/>
          <w:sz w:val="26"/>
          <w:szCs w:val="26"/>
          <w:lang w:val="nl-NL"/>
        </w:rPr>
      </w:pPr>
      <w:r w:rsidRPr="008D4A5D">
        <w:rPr>
          <w:i/>
          <w:sz w:val="26"/>
          <w:szCs w:val="26"/>
        </w:rPr>
        <w:lastRenderedPageBreak/>
        <w:tab/>
      </w:r>
      <w:r w:rsidR="00407B73" w:rsidRPr="008D4A5D">
        <w:rPr>
          <w:rFonts w:ascii="Times New Roman" w:hAnsi="Times New Roman"/>
          <w:i/>
          <w:sz w:val="26"/>
          <w:szCs w:val="26"/>
          <w:lang w:val="nl-NL"/>
        </w:rPr>
        <w:t>2. Bảo dưỡng mặt đường</w:t>
      </w:r>
      <w:r w:rsidR="00407B73" w:rsidRPr="008D4A5D">
        <w:rPr>
          <w:rStyle w:val="FootnoteReference"/>
          <w:rFonts w:ascii="Times New Roman" w:hAnsi="Times New Roman"/>
          <w:i/>
          <w:sz w:val="26"/>
          <w:szCs w:val="26"/>
          <w:lang w:val="nl-NL"/>
        </w:rPr>
        <w:footnoteReference w:id="4"/>
      </w:r>
    </w:p>
    <w:tbl>
      <w:tblPr>
        <w:tblW w:w="146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1"/>
        <w:gridCol w:w="1540"/>
        <w:gridCol w:w="2894"/>
        <w:gridCol w:w="6521"/>
        <w:gridCol w:w="2835"/>
      </w:tblGrid>
      <w:tr w:rsidR="008844FA" w:rsidRPr="008D4A5D" w:rsidTr="00FB3FF9">
        <w:trPr>
          <w:tblHeader/>
        </w:trPr>
        <w:tc>
          <w:tcPr>
            <w:tcW w:w="811" w:type="dxa"/>
            <w:shd w:val="clear" w:color="auto" w:fill="auto"/>
            <w:vAlign w:val="center"/>
          </w:tcPr>
          <w:p w:rsidR="008844FA" w:rsidRPr="008D4A5D" w:rsidRDefault="008844FA" w:rsidP="00DC442E">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TT</w:t>
            </w:r>
          </w:p>
        </w:tc>
        <w:tc>
          <w:tcPr>
            <w:tcW w:w="1540" w:type="dxa"/>
            <w:shd w:val="clear" w:color="auto" w:fill="auto"/>
            <w:vAlign w:val="center"/>
          </w:tcPr>
          <w:p w:rsidR="008844FA" w:rsidRPr="008D4A5D" w:rsidRDefault="008844FA" w:rsidP="00DC442E">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Hạng mục</w:t>
            </w:r>
          </w:p>
        </w:tc>
        <w:tc>
          <w:tcPr>
            <w:tcW w:w="2894" w:type="dxa"/>
            <w:shd w:val="clear" w:color="auto" w:fill="auto"/>
            <w:vAlign w:val="center"/>
          </w:tcPr>
          <w:p w:rsidR="008844FA" w:rsidRPr="008D4A5D" w:rsidRDefault="008844FA" w:rsidP="00DC442E">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Nội dung yêu cầu kỹ thuật, chất lượng</w:t>
            </w:r>
          </w:p>
        </w:tc>
        <w:tc>
          <w:tcPr>
            <w:tcW w:w="6521" w:type="dxa"/>
            <w:shd w:val="clear" w:color="auto" w:fill="auto"/>
            <w:vAlign w:val="center"/>
          </w:tcPr>
          <w:p w:rsidR="008844FA" w:rsidRPr="008D4A5D" w:rsidRDefault="008844FA" w:rsidP="00DC442E">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Mức độ đáp ứng</w:t>
            </w:r>
          </w:p>
        </w:tc>
        <w:tc>
          <w:tcPr>
            <w:tcW w:w="2835" w:type="dxa"/>
            <w:shd w:val="clear" w:color="auto" w:fill="auto"/>
            <w:vAlign w:val="center"/>
          </w:tcPr>
          <w:p w:rsidR="008844FA" w:rsidRPr="008D4A5D" w:rsidRDefault="008844FA" w:rsidP="00461037">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Thời gian cho phép khắc phục tồn tại</w:t>
            </w:r>
          </w:p>
        </w:tc>
      </w:tr>
      <w:tr w:rsidR="008844FA" w:rsidRPr="008D4A5D" w:rsidTr="00FB3FF9">
        <w:tc>
          <w:tcPr>
            <w:tcW w:w="811" w:type="dxa"/>
            <w:shd w:val="clear" w:color="auto" w:fill="auto"/>
            <w:vAlign w:val="center"/>
          </w:tcPr>
          <w:p w:rsidR="008844FA" w:rsidRPr="008D4A5D" w:rsidRDefault="008844FA" w:rsidP="00DC442E">
            <w:pPr>
              <w:pStyle w:val="TableText"/>
              <w:spacing w:before="60" w:after="60"/>
              <w:jc w:val="center"/>
              <w:rPr>
                <w:b/>
                <w:sz w:val="26"/>
                <w:szCs w:val="26"/>
                <w:lang w:val="en-US" w:eastAsia="en-US"/>
              </w:rPr>
            </w:pPr>
            <w:r w:rsidRPr="008D4A5D">
              <w:rPr>
                <w:b/>
                <w:sz w:val="26"/>
                <w:szCs w:val="26"/>
                <w:lang w:val="en-US" w:eastAsia="en-US"/>
              </w:rPr>
              <w:t>2.1</w:t>
            </w:r>
          </w:p>
        </w:tc>
        <w:tc>
          <w:tcPr>
            <w:tcW w:w="4434" w:type="dxa"/>
            <w:gridSpan w:val="2"/>
            <w:shd w:val="clear" w:color="auto" w:fill="auto"/>
            <w:vAlign w:val="center"/>
          </w:tcPr>
          <w:p w:rsidR="008844FA" w:rsidRPr="008D4A5D" w:rsidRDefault="008844FA" w:rsidP="00407B73">
            <w:pPr>
              <w:pStyle w:val="Tableboldcentred"/>
              <w:spacing w:before="60" w:after="60" w:line="240" w:lineRule="auto"/>
              <w:jc w:val="left"/>
              <w:rPr>
                <w:rFonts w:ascii="Times New Roman" w:hAnsi="Times New Roman"/>
                <w:b w:val="0"/>
                <w:bCs w:val="0"/>
                <w:sz w:val="26"/>
                <w:szCs w:val="26"/>
              </w:rPr>
            </w:pPr>
            <w:r w:rsidRPr="008D4A5D">
              <w:rPr>
                <w:rFonts w:ascii="Times New Roman" w:hAnsi="Times New Roman"/>
                <w:sz w:val="26"/>
                <w:szCs w:val="26"/>
              </w:rPr>
              <w:t>Đường bê tông nhựa (BTN)</w:t>
            </w:r>
          </w:p>
        </w:tc>
        <w:tc>
          <w:tcPr>
            <w:tcW w:w="6521" w:type="dxa"/>
            <w:shd w:val="clear" w:color="auto" w:fill="auto"/>
            <w:vAlign w:val="center"/>
          </w:tcPr>
          <w:p w:rsidR="008844FA" w:rsidRPr="008D4A5D" w:rsidRDefault="008844FA" w:rsidP="00DC442E">
            <w:pPr>
              <w:pStyle w:val="Normal10"/>
              <w:spacing w:before="0" w:after="60"/>
              <w:jc w:val="both"/>
              <w:rPr>
                <w:b/>
                <w:bCs/>
                <w:sz w:val="26"/>
                <w:szCs w:val="26"/>
              </w:rPr>
            </w:pPr>
          </w:p>
        </w:tc>
        <w:tc>
          <w:tcPr>
            <w:tcW w:w="2835" w:type="dxa"/>
            <w:shd w:val="clear" w:color="auto" w:fill="auto"/>
            <w:vAlign w:val="center"/>
          </w:tcPr>
          <w:p w:rsidR="008844FA" w:rsidRPr="008D4A5D" w:rsidRDefault="008844FA" w:rsidP="00DC442E">
            <w:pPr>
              <w:jc w:val="both"/>
              <w:rPr>
                <w:rFonts w:ascii="Times New Roman" w:hAnsi="Times New Roman"/>
                <w:sz w:val="26"/>
                <w:szCs w:val="26"/>
              </w:rPr>
            </w:pPr>
          </w:p>
        </w:tc>
      </w:tr>
      <w:tr w:rsidR="008844FA" w:rsidRPr="008D4A5D" w:rsidTr="001A75B7">
        <w:tc>
          <w:tcPr>
            <w:tcW w:w="811" w:type="dxa"/>
            <w:shd w:val="clear" w:color="auto" w:fill="auto"/>
            <w:vAlign w:val="center"/>
          </w:tcPr>
          <w:p w:rsidR="008844FA" w:rsidRPr="008D4A5D" w:rsidRDefault="008844FA" w:rsidP="00DC442E">
            <w:pPr>
              <w:pStyle w:val="TableText"/>
              <w:spacing w:before="60" w:after="60"/>
              <w:jc w:val="center"/>
              <w:rPr>
                <w:sz w:val="26"/>
                <w:szCs w:val="26"/>
                <w:lang w:val="en-US" w:eastAsia="en-US"/>
              </w:rPr>
            </w:pPr>
            <w:r w:rsidRPr="008D4A5D">
              <w:rPr>
                <w:sz w:val="26"/>
                <w:szCs w:val="26"/>
                <w:lang w:val="en-US" w:eastAsia="en-US"/>
              </w:rPr>
              <w:t>2.1.1</w:t>
            </w:r>
          </w:p>
        </w:tc>
        <w:tc>
          <w:tcPr>
            <w:tcW w:w="1540" w:type="dxa"/>
            <w:shd w:val="clear" w:color="auto" w:fill="auto"/>
            <w:vAlign w:val="center"/>
          </w:tcPr>
          <w:p w:rsidR="008844FA" w:rsidRPr="008D4A5D" w:rsidRDefault="008844FA" w:rsidP="002D2019">
            <w:pPr>
              <w:pStyle w:val="TableText"/>
              <w:spacing w:before="60" w:after="60"/>
              <w:jc w:val="both"/>
              <w:rPr>
                <w:sz w:val="26"/>
                <w:szCs w:val="26"/>
                <w:lang w:val="en-US" w:eastAsia="en-US"/>
              </w:rPr>
            </w:pPr>
            <w:r w:rsidRPr="008D4A5D">
              <w:rPr>
                <w:sz w:val="26"/>
                <w:szCs w:val="26"/>
                <w:lang w:val="en-US" w:eastAsia="en-US"/>
              </w:rPr>
              <w:t>Vá mặt đường bê tông nhựa (xử lý ổ gà, hố, nứt cục bộ, sụt lún)</w:t>
            </w:r>
          </w:p>
        </w:tc>
        <w:tc>
          <w:tcPr>
            <w:tcW w:w="2894" w:type="dxa"/>
            <w:shd w:val="clear" w:color="auto" w:fill="auto"/>
            <w:vAlign w:val="center"/>
          </w:tcPr>
          <w:p w:rsidR="008844FA" w:rsidRPr="008D4A5D" w:rsidRDefault="008844FA" w:rsidP="001A75B7">
            <w:pPr>
              <w:spacing w:before="60" w:after="60"/>
              <w:jc w:val="both"/>
              <w:rPr>
                <w:rFonts w:ascii="Times New Roman" w:hAnsi="Times New Roman"/>
                <w:sz w:val="26"/>
                <w:szCs w:val="26"/>
              </w:rPr>
            </w:pPr>
            <w:r w:rsidRPr="008D4A5D">
              <w:rPr>
                <w:rFonts w:ascii="Times New Roman" w:hAnsi="Times New Roman"/>
                <w:sz w:val="26"/>
                <w:szCs w:val="26"/>
              </w:rPr>
              <w:t>Vá mặt đường BTN theo quy định tại Mục 5.1.2 của TCCS 17:2016/TCĐBVN</w:t>
            </w:r>
            <w:r w:rsidRPr="008D4A5D">
              <w:rPr>
                <w:rFonts w:ascii="Times New Roman" w:eastAsia="TimesNewRomanPSMT" w:hAnsi="Times New Roman"/>
                <w:sz w:val="26"/>
                <w:szCs w:val="26"/>
              </w:rPr>
              <w:t>.</w:t>
            </w:r>
          </w:p>
        </w:tc>
        <w:tc>
          <w:tcPr>
            <w:tcW w:w="6521" w:type="dxa"/>
            <w:shd w:val="clear" w:color="auto" w:fill="auto"/>
          </w:tcPr>
          <w:p w:rsidR="008844FA" w:rsidRPr="008D4A5D" w:rsidRDefault="00D96999" w:rsidP="005C3AD3">
            <w:pPr>
              <w:spacing w:after="120"/>
              <w:rPr>
                <w:rFonts w:ascii="Times New Roman" w:hAnsi="Times New Roman"/>
                <w:sz w:val="26"/>
                <w:szCs w:val="26"/>
              </w:rPr>
            </w:pPr>
            <w:r w:rsidRPr="008D4A5D">
              <w:rPr>
                <w:rFonts w:ascii="Times New Roman" w:hAnsi="Times New Roman"/>
                <w:sz w:val="26"/>
                <w:szCs w:val="26"/>
              </w:rPr>
              <w:t xml:space="preserve">a) </w:t>
            </w:r>
            <w:r w:rsidR="008844FA" w:rsidRPr="008D4A5D">
              <w:rPr>
                <w:rFonts w:ascii="Times New Roman" w:hAnsi="Times New Roman"/>
                <w:sz w:val="26"/>
                <w:szCs w:val="26"/>
              </w:rPr>
              <w:t>Xử lý kịp thời các vị trí hư hỏng ngay từ khi phát hiện.</w:t>
            </w:r>
          </w:p>
          <w:p w:rsidR="001D734B" w:rsidRPr="008D4A5D" w:rsidRDefault="001D734B" w:rsidP="001D734B">
            <w:pPr>
              <w:spacing w:after="120"/>
              <w:jc w:val="both"/>
              <w:rPr>
                <w:rFonts w:ascii="Times New Roman" w:hAnsi="Times New Roman"/>
                <w:sz w:val="26"/>
                <w:szCs w:val="26"/>
              </w:rPr>
            </w:pPr>
            <w:r w:rsidRPr="008D4A5D">
              <w:rPr>
                <w:rFonts w:ascii="Times New Roman" w:hAnsi="Times New Roman"/>
                <w:sz w:val="26"/>
                <w:szCs w:val="26"/>
              </w:rPr>
              <w:t xml:space="preserve">b) Các miếng vá phải cùng cao độ với mặt đường xung quanh với dung sai tối đa + </w:t>
            </w:r>
            <w:r w:rsidR="00934836" w:rsidRPr="008D4A5D">
              <w:rPr>
                <w:rFonts w:ascii="Times New Roman" w:hAnsi="Times New Roman"/>
                <w:sz w:val="26"/>
                <w:szCs w:val="26"/>
              </w:rPr>
              <w:t>0</w:t>
            </w:r>
            <w:r w:rsidRPr="008D4A5D">
              <w:rPr>
                <w:rFonts w:ascii="Times New Roman" w:hAnsi="Times New Roman"/>
                <w:sz w:val="26"/>
                <w:szCs w:val="26"/>
              </w:rPr>
              <w:t>5 mm; những miếng vá có diện tích &gt; 0,1 m</w:t>
            </w:r>
            <w:r w:rsidRPr="008D4A5D">
              <w:rPr>
                <w:rFonts w:ascii="Times New Roman" w:hAnsi="Times New Roman"/>
                <w:sz w:val="26"/>
                <w:szCs w:val="26"/>
                <w:vertAlign w:val="superscript"/>
              </w:rPr>
              <w:t>2</w:t>
            </w:r>
            <w:r w:rsidRPr="008D4A5D">
              <w:rPr>
                <w:rFonts w:ascii="Times New Roman" w:hAnsi="Times New Roman"/>
                <w:sz w:val="26"/>
                <w:szCs w:val="26"/>
              </w:rPr>
              <w:t xml:space="preserve"> được vá theo hình chữ nhật, hình vuông; các cạnh miếng vá phải song song hoặc vuông góc với tim đường. </w:t>
            </w:r>
          </w:p>
          <w:p w:rsidR="001D734B" w:rsidRPr="008D4A5D" w:rsidRDefault="001D734B" w:rsidP="001D734B">
            <w:pPr>
              <w:spacing w:after="120"/>
              <w:jc w:val="both"/>
              <w:rPr>
                <w:rFonts w:ascii="Times New Roman" w:hAnsi="Times New Roman"/>
                <w:sz w:val="26"/>
                <w:szCs w:val="26"/>
              </w:rPr>
            </w:pPr>
            <w:r w:rsidRPr="008D4A5D">
              <w:rPr>
                <w:rFonts w:ascii="Times New Roman" w:hAnsi="Times New Roman"/>
                <w:sz w:val="26"/>
                <w:szCs w:val="26"/>
              </w:rPr>
              <w:t xml:space="preserve">c) Các miếng vá được vá bằng các vật liệu quy định trong </w:t>
            </w:r>
            <w:r w:rsidRPr="008D4A5D">
              <w:rPr>
                <w:rFonts w:ascii="Times New Roman" w:hAnsi="Times New Roman"/>
                <w:sz w:val="26"/>
                <w:szCs w:val="26"/>
              </w:rPr>
              <w:lastRenderedPageBreak/>
              <w:t>các tiêu chuẩn kỹ thuật. Vật liệu vá phải tương đương hoặc tốt hơn so với vật liệu đã được sử dụng cho mặt đường xung quanh (mặt đường bê tông nhựa (</w:t>
            </w:r>
            <w:r w:rsidR="0089073E" w:rsidRPr="008D4A5D">
              <w:rPr>
                <w:rFonts w:ascii="Times New Roman" w:hAnsi="Times New Roman"/>
                <w:sz w:val="26"/>
                <w:szCs w:val="26"/>
              </w:rPr>
              <w:t>BTN) phải được vá bằng BTN nóng</w:t>
            </w:r>
            <w:r w:rsidRPr="008D4A5D">
              <w:rPr>
                <w:rFonts w:ascii="Times New Roman" w:hAnsi="Times New Roman"/>
                <w:sz w:val="26"/>
                <w:szCs w:val="26"/>
              </w:rPr>
              <w:t xml:space="preserve"> hoặc </w:t>
            </w:r>
            <w:r w:rsidR="0089073E" w:rsidRPr="008D4A5D">
              <w:rPr>
                <w:rFonts w:ascii="Times New Roman" w:hAnsi="Times New Roman"/>
                <w:sz w:val="26"/>
                <w:szCs w:val="26"/>
              </w:rPr>
              <w:t>BTN ấm</w:t>
            </w:r>
            <w:r w:rsidRPr="008D4A5D">
              <w:rPr>
                <w:rFonts w:ascii="Times New Roman" w:hAnsi="Times New Roman"/>
                <w:sz w:val="26"/>
                <w:szCs w:val="26"/>
              </w:rPr>
              <w:t xml:space="preserve"> hoặc BTN nguội</w:t>
            </w:r>
            <w:r w:rsidR="00CB3F4D">
              <w:rPr>
                <w:rFonts w:ascii="Times New Roman" w:hAnsi="Times New Roman"/>
                <w:sz w:val="26"/>
                <w:szCs w:val="26"/>
              </w:rPr>
              <w:t>)</w:t>
            </w:r>
            <w:r w:rsidR="0089073E" w:rsidRPr="008D4A5D">
              <w:rPr>
                <w:rFonts w:ascii="Times New Roman" w:hAnsi="Times New Roman"/>
                <w:sz w:val="26"/>
                <w:szCs w:val="26"/>
              </w:rPr>
              <w:t>.</w:t>
            </w:r>
            <w:r w:rsidRPr="008D4A5D">
              <w:rPr>
                <w:rFonts w:ascii="Times New Roman" w:hAnsi="Times New Roman"/>
                <w:sz w:val="26"/>
                <w:szCs w:val="26"/>
              </w:rPr>
              <w:t xml:space="preserve"> </w:t>
            </w:r>
          </w:p>
          <w:p w:rsidR="008844FA" w:rsidRPr="008D4A5D" w:rsidRDefault="00A271ED" w:rsidP="005C3AD3">
            <w:pPr>
              <w:spacing w:after="120"/>
              <w:jc w:val="both"/>
              <w:rPr>
                <w:rFonts w:ascii="Times New Roman" w:hAnsi="Times New Roman"/>
                <w:sz w:val="26"/>
                <w:szCs w:val="26"/>
              </w:rPr>
            </w:pPr>
            <w:r w:rsidRPr="008D4A5D">
              <w:rPr>
                <w:rFonts w:ascii="Times New Roman" w:hAnsi="Times New Roman"/>
                <w:sz w:val="26"/>
                <w:szCs w:val="26"/>
              </w:rPr>
              <w:t xml:space="preserve">d) </w:t>
            </w:r>
            <w:r w:rsidR="008844FA" w:rsidRPr="008D4A5D">
              <w:rPr>
                <w:rFonts w:ascii="Times New Roman" w:hAnsi="Times New Roman"/>
                <w:sz w:val="26"/>
                <w:szCs w:val="26"/>
              </w:rPr>
              <w:t>Trong trường hợp khẩn cấp cho phép sử dụng các vật liệu thích hợp như carbonco</w:t>
            </w:r>
            <w:r w:rsidRPr="008D4A5D">
              <w:rPr>
                <w:rFonts w:ascii="Times New Roman" w:hAnsi="Times New Roman"/>
                <w:sz w:val="26"/>
                <w:szCs w:val="26"/>
              </w:rPr>
              <w:t>r</w:t>
            </w:r>
            <w:r w:rsidR="008844FA" w:rsidRPr="008D4A5D">
              <w:rPr>
                <w:rFonts w:ascii="Times New Roman" w:hAnsi="Times New Roman"/>
                <w:sz w:val="26"/>
                <w:szCs w:val="26"/>
              </w:rPr>
              <w:t>, vật liệu làm đường có chất kết dính để vá nhằm đảm bảo giao thông. Khi đó nếu cần phải hạn chế tốc độ do chất lượng vị trí vá tạm không tương ứng với toàn tuyến. Trong vòng 15 ngày phải thay vị trí vá tạm bằng vật liệu tiêu chuẩn dành cho vá đường cao tốc.</w:t>
            </w:r>
          </w:p>
          <w:p w:rsidR="008844FA" w:rsidRPr="008D4A5D" w:rsidRDefault="00A271ED" w:rsidP="00461037">
            <w:pPr>
              <w:spacing w:after="120"/>
              <w:jc w:val="both"/>
              <w:rPr>
                <w:rFonts w:ascii="Times New Roman" w:hAnsi="Times New Roman"/>
                <w:sz w:val="26"/>
                <w:szCs w:val="26"/>
              </w:rPr>
            </w:pPr>
            <w:r w:rsidRPr="008D4A5D">
              <w:rPr>
                <w:rFonts w:ascii="Times New Roman" w:hAnsi="Times New Roman"/>
                <w:sz w:val="26"/>
                <w:szCs w:val="26"/>
              </w:rPr>
              <w:t xml:space="preserve">đ) </w:t>
            </w:r>
            <w:r w:rsidR="001D734B" w:rsidRPr="008D4A5D">
              <w:rPr>
                <w:rFonts w:ascii="Times New Roman" w:hAnsi="Times New Roman"/>
                <w:sz w:val="26"/>
                <w:szCs w:val="26"/>
              </w:rPr>
              <w:t xml:space="preserve">Mối nối giữa miếng vá với mặt đường xung quanh không được để khe hở rộng quá </w:t>
            </w:r>
            <w:r w:rsidR="0089073E" w:rsidRPr="008D4A5D">
              <w:rPr>
                <w:rFonts w:ascii="Times New Roman" w:hAnsi="Times New Roman"/>
                <w:sz w:val="26"/>
                <w:szCs w:val="26"/>
              </w:rPr>
              <w:t>0</w:t>
            </w:r>
            <w:r w:rsidR="001D734B" w:rsidRPr="008D4A5D">
              <w:rPr>
                <w:rFonts w:ascii="Times New Roman" w:hAnsi="Times New Roman"/>
                <w:sz w:val="26"/>
                <w:szCs w:val="26"/>
              </w:rPr>
              <w:t>3 mm.</w:t>
            </w:r>
          </w:p>
        </w:tc>
        <w:tc>
          <w:tcPr>
            <w:tcW w:w="2835" w:type="dxa"/>
            <w:shd w:val="clear" w:color="auto" w:fill="auto"/>
          </w:tcPr>
          <w:p w:rsidR="008844FA" w:rsidRPr="008D4A5D" w:rsidRDefault="008844FA" w:rsidP="00E2681E">
            <w:pPr>
              <w:spacing w:before="60" w:after="60"/>
              <w:jc w:val="both"/>
              <w:rPr>
                <w:rFonts w:ascii="Times New Roman" w:hAnsi="Times New Roman"/>
                <w:sz w:val="26"/>
                <w:szCs w:val="26"/>
              </w:rPr>
            </w:pPr>
            <w:r w:rsidRPr="008D4A5D">
              <w:rPr>
                <w:rFonts w:ascii="Times New Roman" w:hAnsi="Times New Roman"/>
                <w:sz w:val="26"/>
                <w:szCs w:val="26"/>
              </w:rPr>
              <w:lastRenderedPageBreak/>
              <w:t>Thời gian cho phép khắc phục trong vòng 01 ngày sau khi xuất hiện đối với ổ gà; 05 ngày sau khi xuất hiện đối với các chỗ lún lõm.</w:t>
            </w:r>
          </w:p>
        </w:tc>
      </w:tr>
      <w:tr w:rsidR="008844FA" w:rsidRPr="008D4A5D" w:rsidTr="001A75B7">
        <w:tc>
          <w:tcPr>
            <w:tcW w:w="811" w:type="dxa"/>
            <w:shd w:val="clear" w:color="auto" w:fill="auto"/>
            <w:vAlign w:val="center"/>
          </w:tcPr>
          <w:p w:rsidR="008844FA" w:rsidRPr="008D4A5D" w:rsidRDefault="008844FA" w:rsidP="00DC442E">
            <w:pPr>
              <w:pStyle w:val="TableText"/>
              <w:spacing w:before="60" w:after="60"/>
              <w:jc w:val="center"/>
              <w:rPr>
                <w:sz w:val="26"/>
                <w:szCs w:val="26"/>
                <w:lang w:val="en-US" w:eastAsia="en-US"/>
              </w:rPr>
            </w:pPr>
            <w:r w:rsidRPr="008D4A5D">
              <w:rPr>
                <w:sz w:val="26"/>
                <w:szCs w:val="26"/>
                <w:lang w:val="en-US" w:eastAsia="en-US"/>
              </w:rPr>
              <w:lastRenderedPageBreak/>
              <w:t>2.1.2</w:t>
            </w:r>
          </w:p>
        </w:tc>
        <w:tc>
          <w:tcPr>
            <w:tcW w:w="1540" w:type="dxa"/>
            <w:shd w:val="clear" w:color="auto" w:fill="auto"/>
            <w:vAlign w:val="center"/>
          </w:tcPr>
          <w:p w:rsidR="008844FA" w:rsidRPr="008D4A5D" w:rsidRDefault="008844FA" w:rsidP="00405952">
            <w:pPr>
              <w:pStyle w:val="TableText"/>
              <w:spacing w:before="60" w:after="60"/>
              <w:jc w:val="both"/>
              <w:rPr>
                <w:sz w:val="26"/>
                <w:szCs w:val="26"/>
                <w:lang w:val="en-US" w:eastAsia="en-US"/>
              </w:rPr>
            </w:pPr>
            <w:r w:rsidRPr="008D4A5D">
              <w:rPr>
                <w:sz w:val="26"/>
                <w:szCs w:val="26"/>
                <w:lang w:val="en-US" w:eastAsia="en-US"/>
              </w:rPr>
              <w:t>Trám vá mặt đường bê tông nhựa (xử lý các vết nứt mặt đường)</w:t>
            </w:r>
          </w:p>
        </w:tc>
        <w:tc>
          <w:tcPr>
            <w:tcW w:w="2894" w:type="dxa"/>
            <w:shd w:val="clear" w:color="auto" w:fill="auto"/>
            <w:vAlign w:val="center"/>
          </w:tcPr>
          <w:p w:rsidR="008844FA" w:rsidRPr="008D4A5D" w:rsidRDefault="008844FA" w:rsidP="001A75B7">
            <w:pPr>
              <w:spacing w:before="60" w:after="60"/>
              <w:jc w:val="both"/>
              <w:rPr>
                <w:rFonts w:ascii="Times New Roman" w:hAnsi="Times New Roman"/>
                <w:sz w:val="26"/>
                <w:szCs w:val="26"/>
              </w:rPr>
            </w:pPr>
            <w:r w:rsidRPr="008D4A5D">
              <w:rPr>
                <w:rFonts w:ascii="Times New Roman" w:hAnsi="Times New Roman"/>
                <w:sz w:val="26"/>
                <w:szCs w:val="26"/>
              </w:rPr>
              <w:t>Trám vá mặt đường BTN theo quy định tại Mục 5.1.3 của TCCS 17:2016/TCĐBVN.</w:t>
            </w:r>
          </w:p>
          <w:p w:rsidR="008844FA" w:rsidRPr="008D4A5D" w:rsidRDefault="008844FA" w:rsidP="001A75B7">
            <w:pPr>
              <w:spacing w:before="60" w:after="60"/>
              <w:jc w:val="both"/>
              <w:rPr>
                <w:rFonts w:ascii="Times New Roman" w:hAnsi="Times New Roman"/>
                <w:sz w:val="26"/>
                <w:szCs w:val="26"/>
              </w:rPr>
            </w:pPr>
          </w:p>
        </w:tc>
        <w:tc>
          <w:tcPr>
            <w:tcW w:w="6521" w:type="dxa"/>
            <w:shd w:val="clear" w:color="auto" w:fill="auto"/>
          </w:tcPr>
          <w:p w:rsidR="008844FA" w:rsidRPr="008D4A5D" w:rsidRDefault="00A271ED" w:rsidP="00DC442E">
            <w:pPr>
              <w:spacing w:before="60" w:after="60"/>
              <w:rPr>
                <w:rFonts w:ascii="Times New Roman" w:hAnsi="Times New Roman"/>
                <w:sz w:val="26"/>
                <w:szCs w:val="26"/>
              </w:rPr>
            </w:pPr>
            <w:r w:rsidRPr="008D4A5D">
              <w:rPr>
                <w:rFonts w:ascii="Times New Roman" w:hAnsi="Times New Roman"/>
                <w:sz w:val="26"/>
                <w:szCs w:val="26"/>
              </w:rPr>
              <w:t xml:space="preserve">a) </w:t>
            </w:r>
            <w:r w:rsidR="008844FA" w:rsidRPr="008D4A5D">
              <w:rPr>
                <w:rFonts w:ascii="Times New Roman" w:hAnsi="Times New Roman"/>
                <w:sz w:val="26"/>
                <w:szCs w:val="26"/>
              </w:rPr>
              <w:t xml:space="preserve">Trên mặt đường không có vết nứt có độ rộng trên </w:t>
            </w:r>
            <w:r w:rsidR="0089073E" w:rsidRPr="008D4A5D">
              <w:rPr>
                <w:rFonts w:ascii="Times New Roman" w:hAnsi="Times New Roman"/>
                <w:sz w:val="26"/>
                <w:szCs w:val="26"/>
              </w:rPr>
              <w:t>0</w:t>
            </w:r>
            <w:r w:rsidR="008844FA" w:rsidRPr="008D4A5D">
              <w:rPr>
                <w:rFonts w:ascii="Times New Roman" w:hAnsi="Times New Roman"/>
                <w:sz w:val="26"/>
                <w:szCs w:val="26"/>
              </w:rPr>
              <w:t>5 mm.</w:t>
            </w:r>
          </w:p>
          <w:p w:rsidR="008844FA" w:rsidRPr="008D4A5D" w:rsidRDefault="00A271ED" w:rsidP="00DC442E">
            <w:pPr>
              <w:spacing w:before="60" w:after="60"/>
              <w:jc w:val="both"/>
              <w:rPr>
                <w:rFonts w:ascii="Times New Roman" w:hAnsi="Times New Roman"/>
                <w:sz w:val="26"/>
                <w:szCs w:val="26"/>
              </w:rPr>
            </w:pPr>
            <w:r w:rsidRPr="008D4A5D">
              <w:rPr>
                <w:rFonts w:ascii="Times New Roman" w:hAnsi="Times New Roman"/>
                <w:sz w:val="26"/>
                <w:szCs w:val="26"/>
              </w:rPr>
              <w:t xml:space="preserve">b) </w:t>
            </w:r>
            <w:r w:rsidR="008844FA" w:rsidRPr="008D4A5D">
              <w:rPr>
                <w:rFonts w:ascii="Times New Roman" w:hAnsi="Times New Roman"/>
                <w:sz w:val="26"/>
                <w:szCs w:val="26"/>
              </w:rPr>
              <w:t>Đối với nứt mai rùa: diện tích mặt đường bị nứt không được vượt quá 10% diện tích mặt đường tính cho 50</w:t>
            </w:r>
            <w:r w:rsidRPr="008D4A5D">
              <w:rPr>
                <w:rFonts w:ascii="Times New Roman" w:hAnsi="Times New Roman"/>
                <w:sz w:val="26"/>
                <w:szCs w:val="26"/>
              </w:rPr>
              <w:t xml:space="preserve"> </w:t>
            </w:r>
            <w:r w:rsidR="008844FA" w:rsidRPr="008D4A5D">
              <w:rPr>
                <w:rFonts w:ascii="Times New Roman" w:hAnsi="Times New Roman"/>
                <w:sz w:val="26"/>
                <w:szCs w:val="26"/>
              </w:rPr>
              <w:t>m dài đường bất kỳ.</w:t>
            </w:r>
          </w:p>
        </w:tc>
        <w:tc>
          <w:tcPr>
            <w:tcW w:w="2835" w:type="dxa"/>
            <w:shd w:val="clear" w:color="auto" w:fill="auto"/>
            <w:vAlign w:val="center"/>
          </w:tcPr>
          <w:p w:rsidR="001D734B" w:rsidRPr="008D4A5D" w:rsidRDefault="008844FA" w:rsidP="001F5DC2">
            <w:pPr>
              <w:pStyle w:val="Normal10"/>
              <w:spacing w:after="60"/>
              <w:jc w:val="both"/>
              <w:rPr>
                <w:rFonts w:eastAsia="DengXian"/>
                <w:sz w:val="26"/>
                <w:szCs w:val="26"/>
                <w:lang w:val="en-US" w:eastAsia="zh-CN"/>
              </w:rPr>
            </w:pPr>
            <w:r w:rsidRPr="008D4A5D">
              <w:rPr>
                <w:rFonts w:eastAsia="DengXian"/>
                <w:sz w:val="26"/>
                <w:szCs w:val="26"/>
                <w:lang w:val="en-US" w:eastAsia="zh-CN"/>
              </w:rPr>
              <w:t>Khi xuất hiện vết nứt, thời gian cho phép sửa chữa:</w:t>
            </w:r>
            <w:r w:rsidR="001F5DC2" w:rsidRPr="008D4A5D">
              <w:rPr>
                <w:rFonts w:eastAsia="DengXian"/>
                <w:sz w:val="26"/>
                <w:szCs w:val="26"/>
                <w:lang w:val="en-US" w:eastAsia="zh-CN"/>
              </w:rPr>
              <w:t xml:space="preserve"> </w:t>
            </w:r>
          </w:p>
          <w:p w:rsidR="001D734B" w:rsidRPr="008D4A5D" w:rsidRDefault="001D734B" w:rsidP="001F5DC2">
            <w:pPr>
              <w:pStyle w:val="Normal10"/>
              <w:spacing w:after="60"/>
              <w:jc w:val="both"/>
              <w:rPr>
                <w:rFonts w:eastAsia="DengXian"/>
                <w:sz w:val="26"/>
                <w:szCs w:val="26"/>
                <w:lang w:val="en-US" w:eastAsia="zh-CN"/>
              </w:rPr>
            </w:pPr>
            <w:r w:rsidRPr="008D4A5D">
              <w:rPr>
                <w:rFonts w:eastAsia="DengXian"/>
                <w:sz w:val="26"/>
                <w:szCs w:val="26"/>
                <w:lang w:val="en-US" w:eastAsia="zh-CN"/>
              </w:rPr>
              <w:t>a) Đ</w:t>
            </w:r>
            <w:r w:rsidR="008844FA" w:rsidRPr="008D4A5D">
              <w:rPr>
                <w:rFonts w:eastAsia="DengXian"/>
                <w:sz w:val="26"/>
                <w:szCs w:val="26"/>
                <w:lang w:val="vi-VN" w:eastAsia="zh-CN"/>
              </w:rPr>
              <w:t xml:space="preserve">ối với chiều rộng vết nứt ≥ </w:t>
            </w:r>
            <w:r w:rsidR="0089073E" w:rsidRPr="008D4A5D">
              <w:rPr>
                <w:rFonts w:eastAsia="DengXian"/>
                <w:sz w:val="26"/>
                <w:szCs w:val="26"/>
                <w:lang w:val="en-US" w:eastAsia="zh-CN"/>
              </w:rPr>
              <w:t>0</w:t>
            </w:r>
            <w:r w:rsidR="008844FA" w:rsidRPr="008D4A5D">
              <w:rPr>
                <w:rFonts w:eastAsia="DengXian"/>
                <w:sz w:val="26"/>
                <w:szCs w:val="26"/>
                <w:lang w:val="vi-VN" w:eastAsia="zh-CN"/>
              </w:rPr>
              <w:t xml:space="preserve">5 mm phải vá láng trong vòng </w:t>
            </w:r>
            <w:r w:rsidR="00AD741D" w:rsidRPr="008D4A5D">
              <w:rPr>
                <w:rFonts w:eastAsia="DengXian"/>
                <w:sz w:val="26"/>
                <w:szCs w:val="26"/>
                <w:lang w:val="en-US" w:eastAsia="zh-CN"/>
              </w:rPr>
              <w:t>0</w:t>
            </w:r>
            <w:r w:rsidR="008844FA" w:rsidRPr="008D4A5D">
              <w:rPr>
                <w:rFonts w:eastAsia="DengXian"/>
                <w:sz w:val="26"/>
                <w:szCs w:val="26"/>
                <w:lang w:val="vi-VN" w:eastAsia="zh-CN"/>
              </w:rPr>
              <w:t>3 ngày sau khi phát hiện</w:t>
            </w:r>
            <w:r w:rsidRPr="008D4A5D">
              <w:rPr>
                <w:rFonts w:eastAsia="DengXian"/>
                <w:sz w:val="26"/>
                <w:szCs w:val="26"/>
                <w:lang w:val="en-US" w:eastAsia="zh-CN"/>
              </w:rPr>
              <w:t>.</w:t>
            </w:r>
          </w:p>
          <w:p w:rsidR="008844FA" w:rsidRPr="008D4A5D" w:rsidRDefault="001D734B" w:rsidP="001D734B">
            <w:pPr>
              <w:pStyle w:val="Normal10"/>
              <w:spacing w:after="60"/>
              <w:jc w:val="both"/>
              <w:rPr>
                <w:sz w:val="26"/>
                <w:szCs w:val="26"/>
                <w:lang w:val="en-US"/>
              </w:rPr>
            </w:pPr>
            <w:r w:rsidRPr="008D4A5D">
              <w:rPr>
                <w:rFonts w:eastAsia="DengXian"/>
                <w:sz w:val="26"/>
                <w:szCs w:val="26"/>
                <w:lang w:val="en-US" w:eastAsia="zh-CN"/>
              </w:rPr>
              <w:t>b) Đ</w:t>
            </w:r>
            <w:r w:rsidR="001F5DC2" w:rsidRPr="008D4A5D">
              <w:rPr>
                <w:rFonts w:eastAsia="DengXian"/>
                <w:sz w:val="26"/>
                <w:szCs w:val="26"/>
                <w:lang w:val="en-US" w:eastAsia="zh-CN"/>
              </w:rPr>
              <w:t>ối</w:t>
            </w:r>
            <w:r w:rsidR="008844FA" w:rsidRPr="008D4A5D">
              <w:rPr>
                <w:rFonts w:eastAsia="DengXian"/>
                <w:sz w:val="26"/>
                <w:szCs w:val="26"/>
                <w:lang w:val="en-US" w:eastAsia="zh-CN"/>
              </w:rPr>
              <w:t xml:space="preserve"> với chiều rộng v</w:t>
            </w:r>
            <w:r w:rsidR="008844FA" w:rsidRPr="008D4A5D">
              <w:rPr>
                <w:rFonts w:eastAsia="DengXian"/>
                <w:sz w:val="26"/>
                <w:szCs w:val="26"/>
                <w:lang w:val="vi-VN" w:eastAsia="zh-CN"/>
              </w:rPr>
              <w:t xml:space="preserve">ết nứt &lt; </w:t>
            </w:r>
            <w:r w:rsidR="0089073E" w:rsidRPr="008D4A5D">
              <w:rPr>
                <w:rFonts w:eastAsia="DengXian"/>
                <w:sz w:val="26"/>
                <w:szCs w:val="26"/>
                <w:lang w:val="en-US" w:eastAsia="zh-CN"/>
              </w:rPr>
              <w:t>0</w:t>
            </w:r>
            <w:r w:rsidR="008844FA" w:rsidRPr="008D4A5D">
              <w:rPr>
                <w:rFonts w:eastAsia="DengXian"/>
                <w:sz w:val="26"/>
                <w:szCs w:val="26"/>
                <w:lang w:val="vi-VN" w:eastAsia="zh-CN"/>
              </w:rPr>
              <w:t xml:space="preserve">5 mm phải sửa chữa trong vòng </w:t>
            </w:r>
            <w:r w:rsidR="00AD741D" w:rsidRPr="008D4A5D">
              <w:rPr>
                <w:rFonts w:eastAsia="DengXian"/>
                <w:sz w:val="26"/>
                <w:szCs w:val="26"/>
                <w:lang w:val="en-US" w:eastAsia="zh-CN"/>
              </w:rPr>
              <w:t>0</w:t>
            </w:r>
            <w:r w:rsidR="008844FA" w:rsidRPr="008D4A5D">
              <w:rPr>
                <w:rFonts w:eastAsia="DengXian"/>
                <w:sz w:val="26"/>
                <w:szCs w:val="26"/>
                <w:lang w:val="vi-VN" w:eastAsia="zh-CN"/>
              </w:rPr>
              <w:t>5 ngày</w:t>
            </w:r>
            <w:r w:rsidR="00FA219B" w:rsidRPr="008D4A5D">
              <w:rPr>
                <w:rFonts w:eastAsia="DengXian"/>
                <w:sz w:val="26"/>
                <w:szCs w:val="26"/>
                <w:lang w:val="en-US" w:eastAsia="zh-CN"/>
              </w:rPr>
              <w:t>.</w:t>
            </w:r>
          </w:p>
        </w:tc>
      </w:tr>
      <w:tr w:rsidR="00FA219B" w:rsidRPr="008D4A5D" w:rsidTr="001A75B7">
        <w:trPr>
          <w:trHeight w:val="1110"/>
        </w:trPr>
        <w:tc>
          <w:tcPr>
            <w:tcW w:w="811" w:type="dxa"/>
            <w:vMerge w:val="restart"/>
            <w:shd w:val="clear" w:color="auto" w:fill="auto"/>
            <w:vAlign w:val="center"/>
          </w:tcPr>
          <w:p w:rsidR="00FA219B" w:rsidRPr="008D4A5D" w:rsidRDefault="00FA219B" w:rsidP="00DC442E">
            <w:pPr>
              <w:pStyle w:val="TableText"/>
              <w:spacing w:before="60" w:after="60"/>
              <w:jc w:val="center"/>
              <w:rPr>
                <w:bCs/>
                <w:sz w:val="26"/>
                <w:szCs w:val="26"/>
                <w:lang w:val="en-US" w:eastAsia="en-US"/>
              </w:rPr>
            </w:pPr>
            <w:r w:rsidRPr="008D4A5D">
              <w:rPr>
                <w:bCs/>
                <w:sz w:val="26"/>
                <w:szCs w:val="26"/>
                <w:lang w:val="en-US" w:eastAsia="en-US"/>
              </w:rPr>
              <w:lastRenderedPageBreak/>
              <w:t>2.1.3</w:t>
            </w:r>
          </w:p>
        </w:tc>
        <w:tc>
          <w:tcPr>
            <w:tcW w:w="1540" w:type="dxa"/>
            <w:vMerge w:val="restart"/>
            <w:shd w:val="clear" w:color="auto" w:fill="auto"/>
            <w:vAlign w:val="center"/>
          </w:tcPr>
          <w:p w:rsidR="00FA219B" w:rsidRPr="008D4A5D" w:rsidRDefault="00FA219B" w:rsidP="00DC442E">
            <w:pPr>
              <w:pStyle w:val="TableText"/>
              <w:spacing w:before="60" w:after="60"/>
              <w:jc w:val="both"/>
              <w:rPr>
                <w:sz w:val="26"/>
                <w:szCs w:val="26"/>
                <w:lang w:val="en-US" w:eastAsia="en-US"/>
              </w:rPr>
            </w:pPr>
            <w:r w:rsidRPr="008D4A5D">
              <w:rPr>
                <w:sz w:val="26"/>
                <w:szCs w:val="26"/>
                <w:lang w:val="en-US" w:eastAsia="en-US"/>
              </w:rPr>
              <w:t>Vệ sinh mặt đường</w:t>
            </w:r>
          </w:p>
        </w:tc>
        <w:tc>
          <w:tcPr>
            <w:tcW w:w="2894" w:type="dxa"/>
            <w:vMerge w:val="restart"/>
            <w:shd w:val="clear" w:color="auto" w:fill="auto"/>
            <w:vAlign w:val="center"/>
          </w:tcPr>
          <w:p w:rsidR="00FA219B" w:rsidRPr="008D4A5D" w:rsidRDefault="00FA219B" w:rsidP="001A75B7">
            <w:pPr>
              <w:autoSpaceDE w:val="0"/>
              <w:autoSpaceDN w:val="0"/>
              <w:adjustRightInd w:val="0"/>
              <w:spacing w:before="60" w:after="60"/>
              <w:jc w:val="both"/>
              <w:rPr>
                <w:rFonts w:ascii="Times New Roman" w:eastAsia="TimesNewRomanPSMT" w:hAnsi="Times New Roman"/>
                <w:sz w:val="26"/>
                <w:szCs w:val="26"/>
              </w:rPr>
            </w:pPr>
            <w:r w:rsidRPr="008D4A5D">
              <w:rPr>
                <w:rFonts w:ascii="Times New Roman" w:hAnsi="Times New Roman"/>
                <w:sz w:val="26"/>
                <w:szCs w:val="26"/>
              </w:rPr>
              <w:t>Thực hiện theo quy định tại Mục 5.1.1 của TCCS 17:2016/TCĐBVN.</w:t>
            </w:r>
          </w:p>
        </w:tc>
        <w:tc>
          <w:tcPr>
            <w:tcW w:w="6521" w:type="dxa"/>
            <w:shd w:val="clear" w:color="auto" w:fill="auto"/>
          </w:tcPr>
          <w:p w:rsidR="00FA219B" w:rsidRPr="008D4A5D" w:rsidRDefault="00FA219B" w:rsidP="001D734B">
            <w:pPr>
              <w:autoSpaceDE w:val="0"/>
              <w:autoSpaceDN w:val="0"/>
              <w:adjustRightInd w:val="0"/>
              <w:spacing w:before="60" w:after="60"/>
              <w:jc w:val="both"/>
              <w:rPr>
                <w:sz w:val="26"/>
                <w:szCs w:val="26"/>
                <w:lang w:val="pt-BR"/>
              </w:rPr>
            </w:pPr>
            <w:r w:rsidRPr="008D4A5D">
              <w:rPr>
                <w:rFonts w:ascii="Times New Roman" w:eastAsia="TimesNewRomanPSMT" w:hAnsi="Times New Roman"/>
                <w:sz w:val="26"/>
                <w:szCs w:val="26"/>
                <w:lang w:val="pt-BR"/>
              </w:rPr>
              <w:t>Mặt đường phải luôn được giữ vệ sinh sạch (không có rác, cành cây và các chướng ngại vật khác); không tồn tại đất, đá, cát, rác thải trên mặt đường, lề đường</w:t>
            </w:r>
            <w:r w:rsidR="001D734B" w:rsidRPr="008D4A5D">
              <w:rPr>
                <w:rFonts w:ascii="Times New Roman" w:eastAsia="TimesNewRomanPSMT" w:hAnsi="Times New Roman"/>
                <w:sz w:val="26"/>
                <w:szCs w:val="26"/>
                <w:lang w:val="pt-BR"/>
              </w:rPr>
              <w:t xml:space="preserve">, </w:t>
            </w:r>
            <w:r w:rsidR="00162A28" w:rsidRPr="008D4A5D">
              <w:rPr>
                <w:rFonts w:ascii="Times New Roman" w:eastAsia="TimesNewRomanPSMT" w:hAnsi="Times New Roman"/>
                <w:sz w:val="26"/>
                <w:szCs w:val="26"/>
                <w:lang w:val="pt-BR"/>
              </w:rPr>
              <w:t>đáp ứng các yêu cầu sau:</w:t>
            </w:r>
          </w:p>
        </w:tc>
        <w:tc>
          <w:tcPr>
            <w:tcW w:w="2835" w:type="dxa"/>
            <w:shd w:val="clear" w:color="auto" w:fill="auto"/>
          </w:tcPr>
          <w:p w:rsidR="00FA219B" w:rsidRPr="008D4A5D" w:rsidRDefault="00FA219B" w:rsidP="00DC442E">
            <w:pPr>
              <w:pStyle w:val="Normal10"/>
              <w:spacing w:after="60"/>
              <w:ind w:left="720"/>
              <w:rPr>
                <w:sz w:val="26"/>
                <w:szCs w:val="26"/>
                <w:lang w:val="pt-BR"/>
              </w:rPr>
            </w:pPr>
          </w:p>
          <w:p w:rsidR="00FA219B" w:rsidRPr="008D4A5D" w:rsidRDefault="00FA219B" w:rsidP="00DC442E">
            <w:pPr>
              <w:pStyle w:val="Normal10"/>
              <w:spacing w:after="60"/>
              <w:ind w:left="720"/>
              <w:rPr>
                <w:sz w:val="14"/>
                <w:szCs w:val="26"/>
                <w:lang w:val="pt-BR"/>
              </w:rPr>
            </w:pPr>
          </w:p>
          <w:p w:rsidR="00FA219B" w:rsidRPr="008D4A5D" w:rsidRDefault="00FA219B" w:rsidP="00DC442E">
            <w:pPr>
              <w:pStyle w:val="Normal10"/>
              <w:spacing w:after="60"/>
              <w:rPr>
                <w:sz w:val="26"/>
                <w:szCs w:val="26"/>
                <w:lang w:val="en-US"/>
              </w:rPr>
            </w:pPr>
          </w:p>
        </w:tc>
      </w:tr>
      <w:tr w:rsidR="00FA219B" w:rsidRPr="008D4A5D" w:rsidTr="00FB3FF9">
        <w:trPr>
          <w:trHeight w:val="690"/>
        </w:trPr>
        <w:tc>
          <w:tcPr>
            <w:tcW w:w="811" w:type="dxa"/>
            <w:vMerge/>
            <w:shd w:val="clear" w:color="auto" w:fill="auto"/>
            <w:vAlign w:val="center"/>
          </w:tcPr>
          <w:p w:rsidR="00FA219B" w:rsidRPr="008D4A5D" w:rsidRDefault="00FA219B" w:rsidP="00DC442E">
            <w:pPr>
              <w:pStyle w:val="TableText"/>
              <w:spacing w:before="60" w:after="60"/>
              <w:jc w:val="center"/>
              <w:rPr>
                <w:bCs/>
                <w:sz w:val="26"/>
                <w:szCs w:val="26"/>
                <w:lang w:val="en-US" w:eastAsia="en-US"/>
              </w:rPr>
            </w:pPr>
          </w:p>
        </w:tc>
        <w:tc>
          <w:tcPr>
            <w:tcW w:w="1540" w:type="dxa"/>
            <w:vMerge/>
            <w:shd w:val="clear" w:color="auto" w:fill="auto"/>
            <w:vAlign w:val="center"/>
          </w:tcPr>
          <w:p w:rsidR="00FA219B" w:rsidRPr="008D4A5D" w:rsidRDefault="00FA219B" w:rsidP="00DC442E">
            <w:pPr>
              <w:pStyle w:val="TableText"/>
              <w:spacing w:before="60" w:after="60"/>
              <w:jc w:val="both"/>
              <w:rPr>
                <w:sz w:val="26"/>
                <w:szCs w:val="26"/>
                <w:lang w:val="en-US" w:eastAsia="en-US"/>
              </w:rPr>
            </w:pPr>
          </w:p>
        </w:tc>
        <w:tc>
          <w:tcPr>
            <w:tcW w:w="2894" w:type="dxa"/>
            <w:vMerge/>
            <w:shd w:val="clear" w:color="auto" w:fill="auto"/>
          </w:tcPr>
          <w:p w:rsidR="00FA219B" w:rsidRPr="008D4A5D" w:rsidRDefault="00FA219B" w:rsidP="00ED3D9A">
            <w:pPr>
              <w:autoSpaceDE w:val="0"/>
              <w:autoSpaceDN w:val="0"/>
              <w:adjustRightInd w:val="0"/>
              <w:spacing w:before="60" w:after="60"/>
              <w:jc w:val="both"/>
              <w:rPr>
                <w:rFonts w:ascii="Times New Roman" w:hAnsi="Times New Roman"/>
                <w:sz w:val="26"/>
                <w:szCs w:val="26"/>
              </w:rPr>
            </w:pPr>
          </w:p>
        </w:tc>
        <w:tc>
          <w:tcPr>
            <w:tcW w:w="6521" w:type="dxa"/>
            <w:shd w:val="clear" w:color="auto" w:fill="auto"/>
          </w:tcPr>
          <w:p w:rsidR="00FA219B" w:rsidRPr="008D4A5D" w:rsidRDefault="001D734B" w:rsidP="00DC442E">
            <w:pPr>
              <w:pStyle w:val="Normal10"/>
              <w:spacing w:after="60"/>
              <w:jc w:val="both"/>
              <w:rPr>
                <w:rFonts w:eastAsia="TimesNewRomanPSMT"/>
                <w:sz w:val="26"/>
                <w:szCs w:val="26"/>
                <w:lang w:val="pt-BR"/>
              </w:rPr>
            </w:pPr>
            <w:r w:rsidRPr="008D4A5D">
              <w:rPr>
                <w:sz w:val="26"/>
                <w:szCs w:val="26"/>
                <w:lang w:val="en-US"/>
              </w:rPr>
              <w:t>a</w:t>
            </w:r>
            <w:r w:rsidR="00FA219B" w:rsidRPr="008D4A5D">
              <w:rPr>
                <w:sz w:val="26"/>
                <w:szCs w:val="26"/>
                <w:lang w:val="en-US"/>
              </w:rPr>
              <w:t>) Khắc phục các c</w:t>
            </w:r>
            <w:r w:rsidR="00FA219B" w:rsidRPr="008D4A5D">
              <w:rPr>
                <w:sz w:val="26"/>
                <w:szCs w:val="26"/>
                <w:lang w:val="pt-BR"/>
              </w:rPr>
              <w:t>hướng ngại vật đe dọa tới công tác an toàn giao thông như: đất, đá, động vật chết, vật liệu bị đổ đi.</w:t>
            </w:r>
          </w:p>
        </w:tc>
        <w:tc>
          <w:tcPr>
            <w:tcW w:w="2835" w:type="dxa"/>
            <w:shd w:val="clear" w:color="auto" w:fill="auto"/>
            <w:vAlign w:val="center"/>
          </w:tcPr>
          <w:p w:rsidR="00FA219B" w:rsidRPr="008D4A5D" w:rsidRDefault="00FA219B" w:rsidP="003D6861">
            <w:pPr>
              <w:pStyle w:val="Normal10"/>
              <w:spacing w:after="60"/>
              <w:jc w:val="both"/>
              <w:rPr>
                <w:sz w:val="26"/>
                <w:szCs w:val="26"/>
                <w:lang w:val="en-US"/>
              </w:rPr>
            </w:pPr>
            <w:r w:rsidRPr="008D4A5D">
              <w:rPr>
                <w:sz w:val="26"/>
                <w:szCs w:val="26"/>
                <w:lang w:val="en-US"/>
              </w:rPr>
              <w:t>01 giờ kể từ khi phát hiện.</w:t>
            </w:r>
          </w:p>
        </w:tc>
      </w:tr>
      <w:tr w:rsidR="00FA219B" w:rsidRPr="008D4A5D" w:rsidTr="00FB3FF9">
        <w:trPr>
          <w:trHeight w:val="735"/>
        </w:trPr>
        <w:tc>
          <w:tcPr>
            <w:tcW w:w="811" w:type="dxa"/>
            <w:vMerge/>
            <w:shd w:val="clear" w:color="auto" w:fill="auto"/>
            <w:vAlign w:val="center"/>
          </w:tcPr>
          <w:p w:rsidR="00FA219B" w:rsidRPr="008D4A5D" w:rsidRDefault="00FA219B" w:rsidP="00DC442E">
            <w:pPr>
              <w:pStyle w:val="TableText"/>
              <w:spacing w:before="60" w:after="60"/>
              <w:jc w:val="center"/>
              <w:rPr>
                <w:bCs/>
                <w:sz w:val="26"/>
                <w:szCs w:val="26"/>
                <w:lang w:val="en-US" w:eastAsia="en-US"/>
              </w:rPr>
            </w:pPr>
          </w:p>
        </w:tc>
        <w:tc>
          <w:tcPr>
            <w:tcW w:w="1540" w:type="dxa"/>
            <w:vMerge/>
            <w:shd w:val="clear" w:color="auto" w:fill="auto"/>
            <w:vAlign w:val="center"/>
          </w:tcPr>
          <w:p w:rsidR="00FA219B" w:rsidRPr="008D4A5D" w:rsidRDefault="00FA219B" w:rsidP="00DC442E">
            <w:pPr>
              <w:pStyle w:val="TableText"/>
              <w:spacing w:before="60" w:after="60"/>
              <w:jc w:val="both"/>
              <w:rPr>
                <w:sz w:val="26"/>
                <w:szCs w:val="26"/>
                <w:lang w:val="en-US" w:eastAsia="en-US"/>
              </w:rPr>
            </w:pPr>
          </w:p>
        </w:tc>
        <w:tc>
          <w:tcPr>
            <w:tcW w:w="2894" w:type="dxa"/>
            <w:vMerge/>
            <w:shd w:val="clear" w:color="auto" w:fill="auto"/>
          </w:tcPr>
          <w:p w:rsidR="00FA219B" w:rsidRPr="008D4A5D" w:rsidRDefault="00FA219B" w:rsidP="00ED3D9A">
            <w:pPr>
              <w:autoSpaceDE w:val="0"/>
              <w:autoSpaceDN w:val="0"/>
              <w:adjustRightInd w:val="0"/>
              <w:spacing w:before="60" w:after="60"/>
              <w:jc w:val="both"/>
              <w:rPr>
                <w:rFonts w:ascii="Times New Roman" w:hAnsi="Times New Roman"/>
                <w:sz w:val="26"/>
                <w:szCs w:val="26"/>
              </w:rPr>
            </w:pPr>
          </w:p>
        </w:tc>
        <w:tc>
          <w:tcPr>
            <w:tcW w:w="6521" w:type="dxa"/>
            <w:shd w:val="clear" w:color="auto" w:fill="auto"/>
          </w:tcPr>
          <w:p w:rsidR="00FA219B" w:rsidRPr="008D4A5D" w:rsidRDefault="001D734B" w:rsidP="00EB04C0">
            <w:pPr>
              <w:pStyle w:val="Normal10"/>
              <w:spacing w:after="60"/>
              <w:jc w:val="both"/>
              <w:rPr>
                <w:sz w:val="26"/>
                <w:szCs w:val="26"/>
                <w:lang w:val="en-US"/>
              </w:rPr>
            </w:pPr>
            <w:r w:rsidRPr="008D4A5D">
              <w:rPr>
                <w:sz w:val="26"/>
                <w:szCs w:val="26"/>
                <w:lang w:val="en-US"/>
              </w:rPr>
              <w:t>b</w:t>
            </w:r>
            <w:r w:rsidR="00FA219B" w:rsidRPr="008D4A5D">
              <w:rPr>
                <w:sz w:val="26"/>
                <w:szCs w:val="26"/>
                <w:lang w:val="en-US"/>
              </w:rPr>
              <w:t>) Khắc phục c</w:t>
            </w:r>
            <w:r w:rsidR="00FA219B" w:rsidRPr="008D4A5D">
              <w:rPr>
                <w:sz w:val="26"/>
                <w:szCs w:val="26"/>
                <w:lang w:val="pt-BR"/>
              </w:rPr>
              <w:t>ác vật liệu dễ cháy trên mặt đường như: nhiên liệu, dầu hoặc chất hóa học.</w:t>
            </w:r>
          </w:p>
        </w:tc>
        <w:tc>
          <w:tcPr>
            <w:tcW w:w="2835" w:type="dxa"/>
            <w:shd w:val="clear" w:color="auto" w:fill="auto"/>
            <w:vAlign w:val="center"/>
          </w:tcPr>
          <w:p w:rsidR="00FA219B" w:rsidRPr="008D4A5D" w:rsidRDefault="00FA219B" w:rsidP="003D6861">
            <w:pPr>
              <w:pStyle w:val="Normal10"/>
              <w:spacing w:after="60"/>
              <w:jc w:val="both"/>
              <w:rPr>
                <w:sz w:val="26"/>
                <w:szCs w:val="26"/>
                <w:lang w:val="en-US"/>
              </w:rPr>
            </w:pPr>
            <w:r w:rsidRPr="008D4A5D">
              <w:rPr>
                <w:sz w:val="26"/>
                <w:szCs w:val="26"/>
                <w:lang w:val="en-US"/>
              </w:rPr>
              <w:t>01 giờ kể từ khi phát hiện.</w:t>
            </w:r>
          </w:p>
        </w:tc>
      </w:tr>
      <w:tr w:rsidR="00FA219B" w:rsidRPr="008D4A5D" w:rsidTr="00FB3FF9">
        <w:trPr>
          <w:trHeight w:val="750"/>
        </w:trPr>
        <w:tc>
          <w:tcPr>
            <w:tcW w:w="811" w:type="dxa"/>
            <w:vMerge/>
            <w:shd w:val="clear" w:color="auto" w:fill="auto"/>
            <w:vAlign w:val="center"/>
          </w:tcPr>
          <w:p w:rsidR="00FA219B" w:rsidRPr="008D4A5D" w:rsidRDefault="00FA219B" w:rsidP="00DC442E">
            <w:pPr>
              <w:pStyle w:val="TableText"/>
              <w:spacing w:before="60" w:after="60"/>
              <w:jc w:val="center"/>
              <w:rPr>
                <w:bCs/>
                <w:sz w:val="26"/>
                <w:szCs w:val="26"/>
                <w:lang w:val="en-US" w:eastAsia="en-US"/>
              </w:rPr>
            </w:pPr>
          </w:p>
        </w:tc>
        <w:tc>
          <w:tcPr>
            <w:tcW w:w="1540" w:type="dxa"/>
            <w:vMerge/>
            <w:shd w:val="clear" w:color="auto" w:fill="auto"/>
            <w:vAlign w:val="center"/>
          </w:tcPr>
          <w:p w:rsidR="00FA219B" w:rsidRPr="008D4A5D" w:rsidRDefault="00FA219B" w:rsidP="00DC442E">
            <w:pPr>
              <w:pStyle w:val="TableText"/>
              <w:spacing w:before="60" w:after="60"/>
              <w:jc w:val="both"/>
              <w:rPr>
                <w:sz w:val="26"/>
                <w:szCs w:val="26"/>
                <w:lang w:val="en-US" w:eastAsia="en-US"/>
              </w:rPr>
            </w:pPr>
          </w:p>
        </w:tc>
        <w:tc>
          <w:tcPr>
            <w:tcW w:w="2894" w:type="dxa"/>
            <w:vMerge/>
            <w:shd w:val="clear" w:color="auto" w:fill="auto"/>
          </w:tcPr>
          <w:p w:rsidR="00FA219B" w:rsidRPr="008D4A5D" w:rsidRDefault="00FA219B" w:rsidP="00ED3D9A">
            <w:pPr>
              <w:autoSpaceDE w:val="0"/>
              <w:autoSpaceDN w:val="0"/>
              <w:adjustRightInd w:val="0"/>
              <w:spacing w:before="60" w:after="60"/>
              <w:jc w:val="both"/>
              <w:rPr>
                <w:rFonts w:ascii="Times New Roman" w:hAnsi="Times New Roman"/>
                <w:sz w:val="26"/>
                <w:szCs w:val="26"/>
              </w:rPr>
            </w:pPr>
          </w:p>
        </w:tc>
        <w:tc>
          <w:tcPr>
            <w:tcW w:w="6521" w:type="dxa"/>
            <w:shd w:val="clear" w:color="auto" w:fill="auto"/>
          </w:tcPr>
          <w:p w:rsidR="00FA219B" w:rsidRPr="008D4A5D" w:rsidRDefault="001D734B" w:rsidP="00ED3D9A">
            <w:pPr>
              <w:pStyle w:val="Normal10"/>
              <w:spacing w:after="60"/>
              <w:jc w:val="both"/>
              <w:rPr>
                <w:sz w:val="26"/>
                <w:szCs w:val="26"/>
                <w:lang w:val="en-US"/>
              </w:rPr>
            </w:pPr>
            <w:r w:rsidRPr="008D4A5D">
              <w:rPr>
                <w:sz w:val="26"/>
                <w:szCs w:val="26"/>
                <w:lang w:val="en-US"/>
              </w:rPr>
              <w:t>c</w:t>
            </w:r>
            <w:r w:rsidR="00FA219B" w:rsidRPr="008D4A5D">
              <w:rPr>
                <w:sz w:val="26"/>
                <w:szCs w:val="26"/>
                <w:lang w:val="en-US"/>
              </w:rPr>
              <w:t>) Khắc phục c</w:t>
            </w:r>
            <w:r w:rsidR="00FA219B" w:rsidRPr="008D4A5D">
              <w:rPr>
                <w:sz w:val="26"/>
                <w:szCs w:val="26"/>
                <w:lang w:val="pt-BR"/>
              </w:rPr>
              <w:t>ác mảnh vỡ khác với không đe dọa trực tiếp tới an toàn giao thông.</w:t>
            </w:r>
          </w:p>
        </w:tc>
        <w:tc>
          <w:tcPr>
            <w:tcW w:w="2835" w:type="dxa"/>
            <w:shd w:val="clear" w:color="auto" w:fill="auto"/>
            <w:vAlign w:val="center"/>
          </w:tcPr>
          <w:p w:rsidR="00FA219B" w:rsidRPr="008D4A5D" w:rsidRDefault="00FA219B" w:rsidP="003D6861">
            <w:pPr>
              <w:pStyle w:val="Normal10"/>
              <w:spacing w:after="60"/>
              <w:jc w:val="both"/>
              <w:rPr>
                <w:sz w:val="26"/>
                <w:szCs w:val="26"/>
                <w:lang w:val="en-US"/>
              </w:rPr>
            </w:pPr>
            <w:r w:rsidRPr="008D4A5D">
              <w:rPr>
                <w:sz w:val="26"/>
                <w:szCs w:val="26"/>
                <w:lang w:val="en-US"/>
              </w:rPr>
              <w:t>03 ngày kể từ khi phát hiện.</w:t>
            </w:r>
          </w:p>
        </w:tc>
      </w:tr>
      <w:tr w:rsidR="008844FA" w:rsidRPr="008D4A5D" w:rsidTr="00FB3FF9">
        <w:tc>
          <w:tcPr>
            <w:tcW w:w="811" w:type="dxa"/>
            <w:shd w:val="clear" w:color="auto" w:fill="auto"/>
            <w:vAlign w:val="center"/>
          </w:tcPr>
          <w:p w:rsidR="008844FA" w:rsidRPr="008D4A5D" w:rsidRDefault="008844FA" w:rsidP="00DC442E">
            <w:pPr>
              <w:pStyle w:val="TableText"/>
              <w:spacing w:before="60" w:after="60"/>
              <w:jc w:val="center"/>
              <w:rPr>
                <w:b/>
                <w:sz w:val="26"/>
                <w:szCs w:val="26"/>
                <w:lang w:val="en-US" w:eastAsia="en-US"/>
              </w:rPr>
            </w:pPr>
            <w:r w:rsidRPr="008D4A5D">
              <w:rPr>
                <w:rFonts w:eastAsia="TimesNewRomanPSMT"/>
                <w:b/>
                <w:sz w:val="26"/>
                <w:szCs w:val="26"/>
                <w:lang w:val="pt-BR" w:eastAsia="en-US"/>
              </w:rPr>
              <w:t>2.2.</w:t>
            </w:r>
          </w:p>
        </w:tc>
        <w:tc>
          <w:tcPr>
            <w:tcW w:w="4434" w:type="dxa"/>
            <w:gridSpan w:val="2"/>
            <w:shd w:val="clear" w:color="auto" w:fill="auto"/>
            <w:vAlign w:val="center"/>
          </w:tcPr>
          <w:p w:rsidR="008844FA" w:rsidRPr="008D4A5D" w:rsidRDefault="008844FA" w:rsidP="00DC442E">
            <w:pPr>
              <w:jc w:val="both"/>
              <w:rPr>
                <w:rFonts w:ascii="Times New Roman" w:hAnsi="Times New Roman"/>
                <w:b/>
                <w:bCs/>
                <w:sz w:val="26"/>
                <w:szCs w:val="26"/>
              </w:rPr>
            </w:pPr>
            <w:r w:rsidRPr="008D4A5D">
              <w:rPr>
                <w:rFonts w:ascii="Times New Roman" w:eastAsia="TimesNewRomanPSMT" w:hAnsi="Times New Roman"/>
                <w:b/>
                <w:sz w:val="26"/>
                <w:szCs w:val="26"/>
                <w:lang w:val="pt-BR"/>
              </w:rPr>
              <w:t>Đường bê tông xi măng</w:t>
            </w:r>
          </w:p>
        </w:tc>
        <w:tc>
          <w:tcPr>
            <w:tcW w:w="6521" w:type="dxa"/>
            <w:shd w:val="clear" w:color="auto" w:fill="auto"/>
            <w:vAlign w:val="center"/>
          </w:tcPr>
          <w:p w:rsidR="008844FA" w:rsidRPr="008D4A5D" w:rsidRDefault="008844FA" w:rsidP="00DC442E">
            <w:pPr>
              <w:pStyle w:val="Normal10"/>
              <w:spacing w:before="0" w:after="60"/>
              <w:jc w:val="both"/>
              <w:rPr>
                <w:b/>
                <w:bCs/>
                <w:sz w:val="26"/>
                <w:szCs w:val="26"/>
              </w:rPr>
            </w:pPr>
          </w:p>
        </w:tc>
        <w:tc>
          <w:tcPr>
            <w:tcW w:w="2835" w:type="dxa"/>
            <w:shd w:val="clear" w:color="auto" w:fill="auto"/>
            <w:vAlign w:val="center"/>
          </w:tcPr>
          <w:p w:rsidR="008844FA" w:rsidRPr="008D4A5D" w:rsidRDefault="008844FA" w:rsidP="00DC442E">
            <w:pPr>
              <w:jc w:val="both"/>
              <w:rPr>
                <w:rFonts w:ascii="Times New Roman" w:hAnsi="Times New Roman"/>
                <w:sz w:val="26"/>
                <w:szCs w:val="26"/>
              </w:rPr>
            </w:pPr>
          </w:p>
        </w:tc>
      </w:tr>
      <w:tr w:rsidR="008844FA" w:rsidRPr="008D4A5D" w:rsidTr="001A75B7">
        <w:tc>
          <w:tcPr>
            <w:tcW w:w="811" w:type="dxa"/>
            <w:shd w:val="clear" w:color="auto" w:fill="auto"/>
            <w:vAlign w:val="center"/>
          </w:tcPr>
          <w:p w:rsidR="008844FA" w:rsidRPr="008D4A5D" w:rsidRDefault="008844FA" w:rsidP="00DC442E">
            <w:pPr>
              <w:pStyle w:val="TableText"/>
              <w:spacing w:before="60" w:after="60"/>
              <w:jc w:val="center"/>
              <w:rPr>
                <w:sz w:val="26"/>
                <w:szCs w:val="26"/>
                <w:lang w:val="en-US" w:eastAsia="en-US"/>
              </w:rPr>
            </w:pPr>
            <w:r w:rsidRPr="008D4A5D">
              <w:rPr>
                <w:sz w:val="26"/>
                <w:szCs w:val="26"/>
                <w:lang w:val="en-US" w:eastAsia="en-US"/>
              </w:rPr>
              <w:t>2.2.1</w:t>
            </w:r>
          </w:p>
        </w:tc>
        <w:tc>
          <w:tcPr>
            <w:tcW w:w="1540" w:type="dxa"/>
            <w:shd w:val="clear" w:color="auto" w:fill="auto"/>
            <w:vAlign w:val="center"/>
          </w:tcPr>
          <w:p w:rsidR="008844FA" w:rsidRPr="008D4A5D" w:rsidRDefault="008844FA" w:rsidP="0032106C">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Xử lý khe co, khe giãn và khe dọc</w:t>
            </w:r>
          </w:p>
        </w:tc>
        <w:tc>
          <w:tcPr>
            <w:tcW w:w="2894" w:type="dxa"/>
            <w:shd w:val="clear" w:color="auto" w:fill="auto"/>
            <w:vAlign w:val="center"/>
          </w:tcPr>
          <w:p w:rsidR="008844FA" w:rsidRPr="008D4A5D" w:rsidRDefault="008844FA" w:rsidP="001A75B7">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hAnsi="Times New Roman"/>
                <w:sz w:val="26"/>
                <w:szCs w:val="26"/>
              </w:rPr>
              <w:t>Xử lý theo quy định tại Mục 5.</w:t>
            </w:r>
            <w:r w:rsidRPr="008D4A5D">
              <w:rPr>
                <w:rFonts w:ascii="Times New Roman" w:hAnsi="Times New Roman"/>
                <w:sz w:val="26"/>
                <w:szCs w:val="26"/>
                <w:lang w:val="pt-BR"/>
              </w:rPr>
              <w:t>2</w:t>
            </w:r>
            <w:r w:rsidRPr="008D4A5D">
              <w:rPr>
                <w:rFonts w:ascii="Times New Roman" w:hAnsi="Times New Roman"/>
                <w:sz w:val="26"/>
                <w:szCs w:val="26"/>
              </w:rPr>
              <w:t>.2.2</w:t>
            </w:r>
            <w:r w:rsidRPr="008D4A5D">
              <w:rPr>
                <w:rFonts w:ascii="Times New Roman" w:hAnsi="Times New Roman"/>
                <w:sz w:val="26"/>
                <w:szCs w:val="26"/>
                <w:lang w:val="pt-BR"/>
              </w:rPr>
              <w:t xml:space="preserve">. 5.2.2.3 </w:t>
            </w:r>
            <w:r w:rsidRPr="008D4A5D">
              <w:rPr>
                <w:rFonts w:ascii="Times New Roman" w:hAnsi="Times New Roman"/>
                <w:sz w:val="26"/>
                <w:szCs w:val="26"/>
              </w:rPr>
              <w:t xml:space="preserve">của TCCS </w:t>
            </w:r>
            <w:r w:rsidRPr="008D4A5D">
              <w:rPr>
                <w:rFonts w:ascii="Times New Roman" w:hAnsi="Times New Roman"/>
                <w:sz w:val="26"/>
                <w:szCs w:val="26"/>
                <w:lang w:val="pt-BR"/>
              </w:rPr>
              <w:t>17:</w:t>
            </w:r>
            <w:r w:rsidRPr="008D4A5D">
              <w:rPr>
                <w:rFonts w:ascii="Times New Roman" w:hAnsi="Times New Roman"/>
                <w:sz w:val="26"/>
                <w:szCs w:val="26"/>
              </w:rPr>
              <w:t>201</w:t>
            </w:r>
            <w:r w:rsidRPr="008D4A5D">
              <w:rPr>
                <w:rFonts w:ascii="Times New Roman" w:hAnsi="Times New Roman"/>
                <w:sz w:val="26"/>
                <w:szCs w:val="26"/>
                <w:lang w:val="pt-BR"/>
              </w:rPr>
              <w:t>6</w:t>
            </w:r>
            <w:r w:rsidRPr="008D4A5D">
              <w:rPr>
                <w:rFonts w:ascii="Times New Roman" w:hAnsi="Times New Roman"/>
                <w:sz w:val="26"/>
                <w:szCs w:val="26"/>
              </w:rPr>
              <w:t>/TCĐBVN.</w:t>
            </w:r>
          </w:p>
        </w:tc>
        <w:tc>
          <w:tcPr>
            <w:tcW w:w="6521" w:type="dxa"/>
            <w:shd w:val="clear" w:color="auto" w:fill="auto"/>
          </w:tcPr>
          <w:p w:rsidR="008844FA" w:rsidRPr="008D4A5D" w:rsidRDefault="008844FA" w:rsidP="00DC442E">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Các khe co, khe giãn, khe dọc không bị bong bật mất vật liệu chèn khe có mức độ hư hỏng L trở lên theo TCCS 07:2013/TCĐBVN. </w:t>
            </w:r>
          </w:p>
          <w:p w:rsidR="008844FA" w:rsidRPr="008D4A5D" w:rsidRDefault="008844FA" w:rsidP="000E1DFB">
            <w:pPr>
              <w:autoSpaceDE w:val="0"/>
              <w:autoSpaceDN w:val="0"/>
              <w:adjustRightInd w:val="0"/>
              <w:spacing w:before="60" w:after="60"/>
              <w:jc w:val="both"/>
              <w:rPr>
                <w:rFonts w:ascii="Times New Roman" w:eastAsia="TimesNewRomanPSMT" w:hAnsi="Times New Roman"/>
                <w:sz w:val="26"/>
                <w:szCs w:val="26"/>
                <w:lang w:val="pt-BR"/>
              </w:rPr>
            </w:pPr>
          </w:p>
        </w:tc>
        <w:tc>
          <w:tcPr>
            <w:tcW w:w="2835" w:type="dxa"/>
            <w:shd w:val="clear" w:color="auto" w:fill="auto"/>
          </w:tcPr>
          <w:p w:rsidR="008844FA" w:rsidRPr="008D4A5D" w:rsidRDefault="008844FA" w:rsidP="001D734B">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eastAsia="TimesNewRomanPSMT" w:hAnsi="Times New Roman"/>
                <w:sz w:val="26"/>
                <w:szCs w:val="26"/>
              </w:rPr>
              <w:t xml:space="preserve">Phải xử lý trong vòng </w:t>
            </w:r>
            <w:r w:rsidR="00AD741D" w:rsidRPr="008D4A5D">
              <w:rPr>
                <w:rFonts w:ascii="Times New Roman" w:eastAsia="TimesNewRomanPSMT" w:hAnsi="Times New Roman"/>
                <w:sz w:val="26"/>
                <w:szCs w:val="26"/>
              </w:rPr>
              <w:t>0</w:t>
            </w:r>
            <w:r w:rsidRPr="008D4A5D">
              <w:rPr>
                <w:rFonts w:ascii="Times New Roman" w:eastAsia="TimesNewRomanPSMT" w:hAnsi="Times New Roman"/>
                <w:sz w:val="26"/>
                <w:szCs w:val="26"/>
                <w:lang w:val="pt-BR"/>
              </w:rPr>
              <w:t>5</w:t>
            </w:r>
            <w:r w:rsidRPr="008D4A5D">
              <w:rPr>
                <w:rFonts w:ascii="Times New Roman" w:eastAsia="TimesNewRomanPSMT" w:hAnsi="Times New Roman"/>
                <w:sz w:val="26"/>
                <w:szCs w:val="26"/>
              </w:rPr>
              <w:t xml:space="preserve"> ngày sau khi phát hiện</w:t>
            </w:r>
            <w:r w:rsidR="001D734B" w:rsidRPr="008D4A5D">
              <w:rPr>
                <w:rFonts w:ascii="Times New Roman" w:eastAsia="TimesNewRomanPSMT" w:hAnsi="Times New Roman"/>
                <w:sz w:val="26"/>
                <w:szCs w:val="26"/>
              </w:rPr>
              <w:t xml:space="preserve"> </w:t>
            </w:r>
            <w:r w:rsidRPr="008D4A5D">
              <w:rPr>
                <w:rFonts w:ascii="Times New Roman" w:eastAsia="TimesNewRomanPSMT" w:hAnsi="Times New Roman"/>
                <w:sz w:val="26"/>
                <w:szCs w:val="26"/>
              </w:rPr>
              <w:t>(không tính các ngày trời mưa, mặt đường ẩm ướt không thi công được).</w:t>
            </w:r>
          </w:p>
        </w:tc>
      </w:tr>
      <w:tr w:rsidR="008844FA" w:rsidRPr="008D4A5D" w:rsidTr="001A75B7">
        <w:tc>
          <w:tcPr>
            <w:tcW w:w="811" w:type="dxa"/>
            <w:shd w:val="clear" w:color="auto" w:fill="auto"/>
            <w:vAlign w:val="center"/>
          </w:tcPr>
          <w:p w:rsidR="008844FA" w:rsidRPr="008D4A5D" w:rsidRDefault="008844FA" w:rsidP="00DC442E">
            <w:pPr>
              <w:pStyle w:val="TableText"/>
              <w:spacing w:before="60" w:after="60"/>
              <w:jc w:val="center"/>
              <w:rPr>
                <w:sz w:val="26"/>
                <w:szCs w:val="26"/>
                <w:lang w:val="en-US" w:eastAsia="en-US"/>
              </w:rPr>
            </w:pPr>
            <w:r w:rsidRPr="008D4A5D">
              <w:rPr>
                <w:sz w:val="26"/>
                <w:szCs w:val="26"/>
                <w:lang w:val="en-US" w:eastAsia="en-US"/>
              </w:rPr>
              <w:t>2.2.2</w:t>
            </w:r>
          </w:p>
        </w:tc>
        <w:tc>
          <w:tcPr>
            <w:tcW w:w="1540" w:type="dxa"/>
            <w:shd w:val="clear" w:color="auto" w:fill="auto"/>
            <w:vAlign w:val="center"/>
          </w:tcPr>
          <w:p w:rsidR="008844FA" w:rsidRPr="008D4A5D" w:rsidRDefault="008844FA" w:rsidP="0032106C">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Xử lý vết nứt </w:t>
            </w:r>
          </w:p>
        </w:tc>
        <w:tc>
          <w:tcPr>
            <w:tcW w:w="2894" w:type="dxa"/>
            <w:shd w:val="clear" w:color="auto" w:fill="auto"/>
            <w:vAlign w:val="center"/>
          </w:tcPr>
          <w:p w:rsidR="008844FA" w:rsidRPr="008D4A5D" w:rsidRDefault="008844FA" w:rsidP="001A75B7">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hAnsi="Times New Roman"/>
                <w:sz w:val="26"/>
                <w:szCs w:val="26"/>
              </w:rPr>
              <w:t>Xử lý theo quy định tại Mục 5.</w:t>
            </w:r>
            <w:r w:rsidRPr="008D4A5D">
              <w:rPr>
                <w:rFonts w:ascii="Times New Roman" w:hAnsi="Times New Roman"/>
                <w:sz w:val="26"/>
                <w:szCs w:val="26"/>
                <w:lang w:val="pt-BR"/>
              </w:rPr>
              <w:t xml:space="preserve">2.3 </w:t>
            </w:r>
            <w:r w:rsidRPr="008D4A5D">
              <w:rPr>
                <w:rFonts w:ascii="Times New Roman" w:hAnsi="Times New Roman"/>
                <w:sz w:val="26"/>
                <w:szCs w:val="26"/>
              </w:rPr>
              <w:t xml:space="preserve">của TCCS </w:t>
            </w:r>
            <w:r w:rsidRPr="008D4A5D">
              <w:rPr>
                <w:rFonts w:ascii="Times New Roman" w:hAnsi="Times New Roman"/>
                <w:sz w:val="26"/>
                <w:szCs w:val="26"/>
                <w:lang w:val="pt-BR"/>
              </w:rPr>
              <w:t>17:</w:t>
            </w:r>
            <w:r w:rsidRPr="008D4A5D">
              <w:rPr>
                <w:rFonts w:ascii="Times New Roman" w:hAnsi="Times New Roman"/>
                <w:sz w:val="26"/>
                <w:szCs w:val="26"/>
              </w:rPr>
              <w:t>201</w:t>
            </w:r>
            <w:r w:rsidRPr="008D4A5D">
              <w:rPr>
                <w:rFonts w:ascii="Times New Roman" w:hAnsi="Times New Roman"/>
                <w:sz w:val="26"/>
                <w:szCs w:val="26"/>
                <w:lang w:val="pt-BR"/>
              </w:rPr>
              <w:t>6</w:t>
            </w:r>
            <w:r w:rsidRPr="008D4A5D">
              <w:rPr>
                <w:rFonts w:ascii="Times New Roman" w:hAnsi="Times New Roman"/>
                <w:sz w:val="26"/>
                <w:szCs w:val="26"/>
              </w:rPr>
              <w:t>/TCĐBVN</w:t>
            </w:r>
            <w:r w:rsidR="0032106C" w:rsidRPr="008D4A5D">
              <w:rPr>
                <w:rFonts w:ascii="Times New Roman" w:hAnsi="Times New Roman"/>
                <w:sz w:val="26"/>
                <w:szCs w:val="26"/>
              </w:rPr>
              <w:t>.</w:t>
            </w:r>
          </w:p>
        </w:tc>
        <w:tc>
          <w:tcPr>
            <w:tcW w:w="6521" w:type="dxa"/>
            <w:shd w:val="clear" w:color="auto" w:fill="auto"/>
          </w:tcPr>
          <w:p w:rsidR="008844FA" w:rsidRPr="008D4A5D" w:rsidRDefault="008844FA" w:rsidP="00DC442E">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Không để xuất hiện vết nứt có mức độ hư hỏng L trở lên theo TCCS 07:2013/TCĐBVN.</w:t>
            </w:r>
          </w:p>
          <w:p w:rsidR="008844FA" w:rsidRPr="008D4A5D" w:rsidRDefault="008844FA" w:rsidP="000E1DFB">
            <w:pPr>
              <w:autoSpaceDE w:val="0"/>
              <w:autoSpaceDN w:val="0"/>
              <w:adjustRightInd w:val="0"/>
              <w:spacing w:before="60" w:after="60"/>
              <w:jc w:val="both"/>
              <w:rPr>
                <w:rFonts w:ascii="Times New Roman" w:eastAsia="TimesNewRomanPSMT" w:hAnsi="Times New Roman"/>
                <w:sz w:val="26"/>
                <w:szCs w:val="26"/>
                <w:lang w:val="pt-BR"/>
              </w:rPr>
            </w:pPr>
          </w:p>
        </w:tc>
        <w:tc>
          <w:tcPr>
            <w:tcW w:w="2835" w:type="dxa"/>
            <w:shd w:val="clear" w:color="auto" w:fill="auto"/>
          </w:tcPr>
          <w:p w:rsidR="008844FA" w:rsidRPr="008D4A5D" w:rsidRDefault="008844FA" w:rsidP="00B1662E">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Phải sửa chữa trong vòng </w:t>
            </w:r>
            <w:r w:rsidR="00AD741D" w:rsidRPr="008D4A5D">
              <w:rPr>
                <w:rFonts w:ascii="Times New Roman" w:eastAsia="TimesNewRomanPSMT" w:hAnsi="Times New Roman"/>
                <w:sz w:val="26"/>
                <w:szCs w:val="26"/>
                <w:lang w:val="pt-BR"/>
              </w:rPr>
              <w:t>0</w:t>
            </w:r>
            <w:r w:rsidRPr="008D4A5D">
              <w:rPr>
                <w:rFonts w:ascii="Times New Roman" w:eastAsia="TimesNewRomanPSMT" w:hAnsi="Times New Roman"/>
                <w:sz w:val="26"/>
                <w:szCs w:val="26"/>
                <w:lang w:val="pt-BR"/>
              </w:rPr>
              <w:t>5 ngày sau khi phát hiện (đối với mùa mưa), 10 ngày (đối với mùa khô).</w:t>
            </w:r>
          </w:p>
        </w:tc>
      </w:tr>
      <w:tr w:rsidR="008D4A5D" w:rsidRPr="008D4A5D" w:rsidTr="00ED3BC3">
        <w:trPr>
          <w:trHeight w:val="240"/>
        </w:trPr>
        <w:tc>
          <w:tcPr>
            <w:tcW w:w="811" w:type="dxa"/>
            <w:vMerge w:val="restart"/>
            <w:shd w:val="clear" w:color="auto" w:fill="auto"/>
            <w:vAlign w:val="center"/>
          </w:tcPr>
          <w:p w:rsidR="003D6861" w:rsidRPr="008D4A5D" w:rsidRDefault="003D6861" w:rsidP="00DC442E">
            <w:pPr>
              <w:pStyle w:val="TableText"/>
              <w:spacing w:before="60" w:after="60"/>
              <w:jc w:val="center"/>
              <w:rPr>
                <w:sz w:val="26"/>
                <w:szCs w:val="26"/>
                <w:lang w:val="en-US" w:eastAsia="en-US"/>
              </w:rPr>
            </w:pPr>
            <w:r w:rsidRPr="008D4A5D">
              <w:rPr>
                <w:sz w:val="26"/>
                <w:szCs w:val="26"/>
                <w:lang w:val="en-US" w:eastAsia="en-US"/>
              </w:rPr>
              <w:t>2.2.3</w:t>
            </w:r>
          </w:p>
        </w:tc>
        <w:tc>
          <w:tcPr>
            <w:tcW w:w="1540" w:type="dxa"/>
            <w:vMerge w:val="restart"/>
            <w:shd w:val="clear" w:color="auto" w:fill="auto"/>
            <w:vAlign w:val="center"/>
          </w:tcPr>
          <w:p w:rsidR="003D6861" w:rsidRPr="008D4A5D" w:rsidRDefault="003D6861" w:rsidP="0032106C">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Vệ sinh mặt đường </w:t>
            </w:r>
          </w:p>
        </w:tc>
        <w:tc>
          <w:tcPr>
            <w:tcW w:w="2894" w:type="dxa"/>
            <w:vMerge w:val="restart"/>
            <w:shd w:val="clear" w:color="auto" w:fill="auto"/>
            <w:vAlign w:val="center"/>
          </w:tcPr>
          <w:p w:rsidR="003D6861" w:rsidRPr="008D4A5D" w:rsidRDefault="003D6861" w:rsidP="001A75B7">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Thực hiện theo quy định tại Mục 2.1.3 như đối với mặt đường bê tông nhựa.</w:t>
            </w:r>
          </w:p>
          <w:p w:rsidR="003D6861" w:rsidRPr="008D4A5D" w:rsidRDefault="003D6861" w:rsidP="001A75B7">
            <w:pPr>
              <w:autoSpaceDE w:val="0"/>
              <w:autoSpaceDN w:val="0"/>
              <w:adjustRightInd w:val="0"/>
              <w:spacing w:before="60" w:after="60"/>
              <w:jc w:val="both"/>
              <w:rPr>
                <w:rFonts w:ascii="Times New Roman" w:eastAsia="TimesNewRomanPSMT" w:hAnsi="Times New Roman"/>
                <w:sz w:val="26"/>
                <w:szCs w:val="26"/>
                <w:lang w:val="pt-BR"/>
              </w:rPr>
            </w:pPr>
          </w:p>
        </w:tc>
        <w:tc>
          <w:tcPr>
            <w:tcW w:w="6521" w:type="dxa"/>
            <w:shd w:val="clear" w:color="auto" w:fill="auto"/>
          </w:tcPr>
          <w:p w:rsidR="003D6861" w:rsidRPr="008D4A5D" w:rsidRDefault="003D6861" w:rsidP="001D734B">
            <w:pPr>
              <w:autoSpaceDE w:val="0"/>
              <w:autoSpaceDN w:val="0"/>
              <w:adjustRightInd w:val="0"/>
              <w:spacing w:before="60" w:after="60"/>
              <w:jc w:val="both"/>
              <w:rPr>
                <w:sz w:val="26"/>
                <w:szCs w:val="26"/>
                <w:lang w:val="pt-BR"/>
              </w:rPr>
            </w:pPr>
            <w:r w:rsidRPr="008D4A5D">
              <w:rPr>
                <w:rFonts w:ascii="Times New Roman" w:eastAsia="TimesNewRomanPSMT" w:hAnsi="Times New Roman"/>
                <w:sz w:val="26"/>
                <w:szCs w:val="26"/>
                <w:lang w:val="pt-BR"/>
              </w:rPr>
              <w:lastRenderedPageBreak/>
              <w:t>Mặt đường phải luôn được giữ vệ sinh sạch (không có rác, cành cây và các chướng ngại vật khác); không tồn tại đất, đá, cát, rác thải trên mặt đường, lề đường</w:t>
            </w:r>
            <w:r w:rsidR="001D734B" w:rsidRPr="008D4A5D">
              <w:rPr>
                <w:rFonts w:ascii="Times New Roman" w:eastAsia="TimesNewRomanPSMT" w:hAnsi="Times New Roman"/>
                <w:sz w:val="26"/>
                <w:szCs w:val="26"/>
                <w:lang w:val="pt-BR"/>
              </w:rPr>
              <w:t xml:space="preserve">, </w:t>
            </w:r>
            <w:r w:rsidR="00162A28" w:rsidRPr="008D4A5D">
              <w:rPr>
                <w:rFonts w:ascii="Times New Roman" w:eastAsia="TimesNewRomanPSMT" w:hAnsi="Times New Roman"/>
                <w:sz w:val="26"/>
                <w:szCs w:val="26"/>
                <w:lang w:val="pt-BR"/>
              </w:rPr>
              <w:t>đáp ứng các yêu cầu sau:</w:t>
            </w:r>
          </w:p>
        </w:tc>
        <w:tc>
          <w:tcPr>
            <w:tcW w:w="2835" w:type="dxa"/>
            <w:shd w:val="clear" w:color="auto" w:fill="auto"/>
          </w:tcPr>
          <w:p w:rsidR="003D6861" w:rsidRPr="008D4A5D" w:rsidRDefault="003D6861" w:rsidP="00DC442E">
            <w:pPr>
              <w:pStyle w:val="Normal10"/>
              <w:spacing w:after="60"/>
              <w:ind w:left="720"/>
              <w:rPr>
                <w:sz w:val="26"/>
                <w:szCs w:val="26"/>
                <w:lang w:val="pt-BR"/>
              </w:rPr>
            </w:pPr>
          </w:p>
          <w:p w:rsidR="003D6861" w:rsidRPr="008D4A5D" w:rsidRDefault="003D6861" w:rsidP="00DC442E">
            <w:pPr>
              <w:pStyle w:val="Normal10"/>
              <w:spacing w:after="60"/>
              <w:ind w:left="720"/>
              <w:rPr>
                <w:sz w:val="26"/>
                <w:szCs w:val="26"/>
                <w:lang w:val="pt-BR"/>
              </w:rPr>
            </w:pPr>
          </w:p>
          <w:p w:rsidR="003D6861" w:rsidRPr="008D4A5D" w:rsidRDefault="003D6861" w:rsidP="00DC442E">
            <w:pPr>
              <w:pStyle w:val="Normal10"/>
              <w:spacing w:after="60"/>
              <w:rPr>
                <w:sz w:val="26"/>
                <w:szCs w:val="26"/>
                <w:lang w:val="en-US"/>
              </w:rPr>
            </w:pPr>
          </w:p>
        </w:tc>
      </w:tr>
      <w:tr w:rsidR="003D6861" w:rsidRPr="008D4A5D" w:rsidTr="00FB3FF9">
        <w:trPr>
          <w:trHeight w:val="643"/>
        </w:trPr>
        <w:tc>
          <w:tcPr>
            <w:tcW w:w="811" w:type="dxa"/>
            <w:vMerge/>
            <w:shd w:val="clear" w:color="auto" w:fill="auto"/>
            <w:vAlign w:val="center"/>
          </w:tcPr>
          <w:p w:rsidR="003D6861" w:rsidRPr="008D4A5D" w:rsidRDefault="003D6861" w:rsidP="00DC442E">
            <w:pPr>
              <w:pStyle w:val="TableText"/>
              <w:spacing w:before="60" w:after="60"/>
              <w:jc w:val="center"/>
              <w:rPr>
                <w:sz w:val="26"/>
                <w:szCs w:val="26"/>
                <w:lang w:val="en-US" w:eastAsia="en-US"/>
              </w:rPr>
            </w:pPr>
          </w:p>
        </w:tc>
        <w:tc>
          <w:tcPr>
            <w:tcW w:w="1540" w:type="dxa"/>
            <w:vMerge/>
            <w:shd w:val="clear" w:color="auto" w:fill="auto"/>
            <w:vAlign w:val="center"/>
          </w:tcPr>
          <w:p w:rsidR="003D6861" w:rsidRPr="008D4A5D" w:rsidRDefault="003D6861" w:rsidP="0032106C">
            <w:pPr>
              <w:autoSpaceDE w:val="0"/>
              <w:autoSpaceDN w:val="0"/>
              <w:adjustRightInd w:val="0"/>
              <w:spacing w:before="60" w:after="60"/>
              <w:jc w:val="both"/>
              <w:rPr>
                <w:rFonts w:ascii="Times New Roman" w:eastAsia="TimesNewRomanPSMT" w:hAnsi="Times New Roman"/>
                <w:sz w:val="26"/>
                <w:szCs w:val="26"/>
                <w:lang w:val="pt-BR"/>
              </w:rPr>
            </w:pPr>
          </w:p>
        </w:tc>
        <w:tc>
          <w:tcPr>
            <w:tcW w:w="2894" w:type="dxa"/>
            <w:vMerge/>
            <w:shd w:val="clear" w:color="auto" w:fill="auto"/>
          </w:tcPr>
          <w:p w:rsidR="003D6861" w:rsidRPr="008D4A5D" w:rsidRDefault="003D6861" w:rsidP="00DC442E">
            <w:pPr>
              <w:autoSpaceDE w:val="0"/>
              <w:autoSpaceDN w:val="0"/>
              <w:adjustRightInd w:val="0"/>
              <w:spacing w:before="60" w:after="60"/>
              <w:jc w:val="both"/>
              <w:rPr>
                <w:rFonts w:ascii="Times New Roman" w:hAnsi="Times New Roman"/>
                <w:sz w:val="26"/>
                <w:szCs w:val="26"/>
              </w:rPr>
            </w:pPr>
          </w:p>
        </w:tc>
        <w:tc>
          <w:tcPr>
            <w:tcW w:w="6521" w:type="dxa"/>
            <w:shd w:val="clear" w:color="auto" w:fill="auto"/>
          </w:tcPr>
          <w:p w:rsidR="003D6861" w:rsidRPr="008D4A5D" w:rsidRDefault="001D734B" w:rsidP="00DC442E">
            <w:pPr>
              <w:pStyle w:val="Normal10"/>
              <w:spacing w:after="60"/>
              <w:jc w:val="both"/>
              <w:rPr>
                <w:rFonts w:eastAsia="TimesNewRomanPSMT"/>
                <w:sz w:val="26"/>
                <w:szCs w:val="26"/>
                <w:lang w:val="pt-BR"/>
              </w:rPr>
            </w:pPr>
            <w:r w:rsidRPr="008D4A5D">
              <w:rPr>
                <w:sz w:val="26"/>
                <w:szCs w:val="26"/>
                <w:lang w:val="en-US"/>
              </w:rPr>
              <w:t>a</w:t>
            </w:r>
            <w:r w:rsidR="003D6861" w:rsidRPr="008D4A5D">
              <w:rPr>
                <w:sz w:val="26"/>
                <w:szCs w:val="26"/>
                <w:lang w:val="en-US"/>
              </w:rPr>
              <w:t>) Khắc phục c</w:t>
            </w:r>
            <w:r w:rsidR="003D6861" w:rsidRPr="008D4A5D">
              <w:rPr>
                <w:sz w:val="26"/>
                <w:szCs w:val="26"/>
                <w:lang w:val="pt-BR"/>
              </w:rPr>
              <w:t>hướng ngại vật đe dọa tới công tác an toàn giao thông như đất, đá, động vật chết, vật liệu bị đổ đi.</w:t>
            </w:r>
          </w:p>
        </w:tc>
        <w:tc>
          <w:tcPr>
            <w:tcW w:w="2835" w:type="dxa"/>
            <w:shd w:val="clear" w:color="auto" w:fill="auto"/>
            <w:vAlign w:val="center"/>
          </w:tcPr>
          <w:p w:rsidR="003D6861" w:rsidRPr="008D4A5D" w:rsidRDefault="003D6861" w:rsidP="003D6861">
            <w:pPr>
              <w:pStyle w:val="Normal10"/>
              <w:spacing w:after="60"/>
              <w:jc w:val="both"/>
              <w:rPr>
                <w:sz w:val="26"/>
                <w:szCs w:val="26"/>
                <w:lang w:val="en-US"/>
              </w:rPr>
            </w:pPr>
            <w:r w:rsidRPr="008D4A5D">
              <w:rPr>
                <w:sz w:val="26"/>
                <w:szCs w:val="26"/>
                <w:lang w:val="en-US"/>
              </w:rPr>
              <w:t>01 giờ kể từ khi phát hiện.</w:t>
            </w:r>
          </w:p>
        </w:tc>
      </w:tr>
      <w:tr w:rsidR="003D6861" w:rsidRPr="008D4A5D" w:rsidTr="00FB3FF9">
        <w:trPr>
          <w:trHeight w:val="661"/>
        </w:trPr>
        <w:tc>
          <w:tcPr>
            <w:tcW w:w="811" w:type="dxa"/>
            <w:vMerge/>
            <w:shd w:val="clear" w:color="auto" w:fill="auto"/>
            <w:vAlign w:val="center"/>
          </w:tcPr>
          <w:p w:rsidR="003D6861" w:rsidRPr="008D4A5D" w:rsidRDefault="003D6861" w:rsidP="00DC442E">
            <w:pPr>
              <w:pStyle w:val="TableText"/>
              <w:spacing w:before="60" w:after="60"/>
              <w:jc w:val="center"/>
              <w:rPr>
                <w:sz w:val="26"/>
                <w:szCs w:val="26"/>
                <w:lang w:val="en-US" w:eastAsia="en-US"/>
              </w:rPr>
            </w:pPr>
          </w:p>
        </w:tc>
        <w:tc>
          <w:tcPr>
            <w:tcW w:w="1540" w:type="dxa"/>
            <w:vMerge/>
            <w:shd w:val="clear" w:color="auto" w:fill="auto"/>
            <w:vAlign w:val="center"/>
          </w:tcPr>
          <w:p w:rsidR="003D6861" w:rsidRPr="008D4A5D" w:rsidRDefault="003D6861" w:rsidP="0032106C">
            <w:pPr>
              <w:autoSpaceDE w:val="0"/>
              <w:autoSpaceDN w:val="0"/>
              <w:adjustRightInd w:val="0"/>
              <w:spacing w:before="60" w:after="60"/>
              <w:jc w:val="both"/>
              <w:rPr>
                <w:rFonts w:ascii="Times New Roman" w:eastAsia="TimesNewRomanPSMT" w:hAnsi="Times New Roman"/>
                <w:sz w:val="26"/>
                <w:szCs w:val="26"/>
                <w:lang w:val="pt-BR"/>
              </w:rPr>
            </w:pPr>
          </w:p>
        </w:tc>
        <w:tc>
          <w:tcPr>
            <w:tcW w:w="2894" w:type="dxa"/>
            <w:vMerge/>
            <w:shd w:val="clear" w:color="auto" w:fill="auto"/>
          </w:tcPr>
          <w:p w:rsidR="003D6861" w:rsidRPr="008D4A5D" w:rsidRDefault="003D6861" w:rsidP="00DC442E">
            <w:pPr>
              <w:autoSpaceDE w:val="0"/>
              <w:autoSpaceDN w:val="0"/>
              <w:adjustRightInd w:val="0"/>
              <w:spacing w:before="60" w:after="60"/>
              <w:jc w:val="both"/>
              <w:rPr>
                <w:rFonts w:ascii="Times New Roman" w:hAnsi="Times New Roman"/>
                <w:sz w:val="26"/>
                <w:szCs w:val="26"/>
              </w:rPr>
            </w:pPr>
          </w:p>
        </w:tc>
        <w:tc>
          <w:tcPr>
            <w:tcW w:w="6521" w:type="dxa"/>
            <w:shd w:val="clear" w:color="auto" w:fill="auto"/>
          </w:tcPr>
          <w:p w:rsidR="003D6861" w:rsidRPr="008D4A5D" w:rsidRDefault="001D734B" w:rsidP="00DC442E">
            <w:pPr>
              <w:pStyle w:val="Normal10"/>
              <w:spacing w:after="60"/>
              <w:jc w:val="both"/>
              <w:rPr>
                <w:sz w:val="26"/>
                <w:szCs w:val="26"/>
                <w:lang w:val="en-US"/>
              </w:rPr>
            </w:pPr>
            <w:r w:rsidRPr="008D4A5D">
              <w:rPr>
                <w:sz w:val="26"/>
                <w:szCs w:val="26"/>
                <w:lang w:val="en-US"/>
              </w:rPr>
              <w:t>b</w:t>
            </w:r>
            <w:r w:rsidR="003D6861" w:rsidRPr="008D4A5D">
              <w:rPr>
                <w:sz w:val="26"/>
                <w:szCs w:val="26"/>
                <w:lang w:val="en-US"/>
              </w:rPr>
              <w:t>) Khắc phục c</w:t>
            </w:r>
            <w:r w:rsidR="003D6861" w:rsidRPr="008D4A5D">
              <w:rPr>
                <w:sz w:val="26"/>
                <w:szCs w:val="26"/>
                <w:lang w:val="pt-BR"/>
              </w:rPr>
              <w:t>ác vật liệu dễ cháy trên mặt đường như nhiên liệu, dầu hoặc chất hóa học.</w:t>
            </w:r>
          </w:p>
        </w:tc>
        <w:tc>
          <w:tcPr>
            <w:tcW w:w="2835" w:type="dxa"/>
            <w:shd w:val="clear" w:color="auto" w:fill="auto"/>
            <w:vAlign w:val="center"/>
          </w:tcPr>
          <w:p w:rsidR="003D6861" w:rsidRPr="008D4A5D" w:rsidRDefault="003D6861" w:rsidP="003D6861">
            <w:pPr>
              <w:pStyle w:val="Normal10"/>
              <w:spacing w:after="60"/>
              <w:jc w:val="both"/>
              <w:rPr>
                <w:sz w:val="26"/>
                <w:szCs w:val="26"/>
                <w:lang w:val="en-US"/>
              </w:rPr>
            </w:pPr>
            <w:r w:rsidRPr="008D4A5D">
              <w:rPr>
                <w:sz w:val="26"/>
                <w:szCs w:val="26"/>
                <w:lang w:val="en-US"/>
              </w:rPr>
              <w:t>01 giờ kể từ khi phát hiện.</w:t>
            </w:r>
          </w:p>
        </w:tc>
      </w:tr>
      <w:tr w:rsidR="003D6861" w:rsidRPr="008D4A5D" w:rsidTr="00FB3FF9">
        <w:trPr>
          <w:trHeight w:val="870"/>
        </w:trPr>
        <w:tc>
          <w:tcPr>
            <w:tcW w:w="811" w:type="dxa"/>
            <w:vMerge/>
            <w:shd w:val="clear" w:color="auto" w:fill="auto"/>
            <w:vAlign w:val="center"/>
          </w:tcPr>
          <w:p w:rsidR="003D6861" w:rsidRPr="008D4A5D" w:rsidRDefault="003D6861" w:rsidP="00DC442E">
            <w:pPr>
              <w:pStyle w:val="TableText"/>
              <w:spacing w:before="60" w:after="60"/>
              <w:jc w:val="center"/>
              <w:rPr>
                <w:sz w:val="26"/>
                <w:szCs w:val="26"/>
                <w:lang w:val="en-US" w:eastAsia="en-US"/>
              </w:rPr>
            </w:pPr>
          </w:p>
        </w:tc>
        <w:tc>
          <w:tcPr>
            <w:tcW w:w="1540" w:type="dxa"/>
            <w:vMerge/>
            <w:shd w:val="clear" w:color="auto" w:fill="auto"/>
            <w:vAlign w:val="center"/>
          </w:tcPr>
          <w:p w:rsidR="003D6861" w:rsidRPr="008D4A5D" w:rsidRDefault="003D6861" w:rsidP="0032106C">
            <w:pPr>
              <w:autoSpaceDE w:val="0"/>
              <w:autoSpaceDN w:val="0"/>
              <w:adjustRightInd w:val="0"/>
              <w:spacing w:before="60" w:after="60"/>
              <w:jc w:val="both"/>
              <w:rPr>
                <w:rFonts w:ascii="Times New Roman" w:eastAsia="TimesNewRomanPSMT" w:hAnsi="Times New Roman"/>
                <w:sz w:val="26"/>
                <w:szCs w:val="26"/>
                <w:lang w:val="pt-BR"/>
              </w:rPr>
            </w:pPr>
          </w:p>
        </w:tc>
        <w:tc>
          <w:tcPr>
            <w:tcW w:w="2894" w:type="dxa"/>
            <w:vMerge/>
            <w:shd w:val="clear" w:color="auto" w:fill="auto"/>
          </w:tcPr>
          <w:p w:rsidR="003D6861" w:rsidRPr="008D4A5D" w:rsidRDefault="003D6861" w:rsidP="00DC442E">
            <w:pPr>
              <w:autoSpaceDE w:val="0"/>
              <w:autoSpaceDN w:val="0"/>
              <w:adjustRightInd w:val="0"/>
              <w:spacing w:before="60" w:after="60"/>
              <w:jc w:val="both"/>
              <w:rPr>
                <w:rFonts w:ascii="Times New Roman" w:hAnsi="Times New Roman"/>
                <w:sz w:val="26"/>
                <w:szCs w:val="26"/>
              </w:rPr>
            </w:pPr>
          </w:p>
        </w:tc>
        <w:tc>
          <w:tcPr>
            <w:tcW w:w="6521" w:type="dxa"/>
            <w:shd w:val="clear" w:color="auto" w:fill="auto"/>
          </w:tcPr>
          <w:p w:rsidR="003D6861" w:rsidRPr="008D4A5D" w:rsidRDefault="001D734B" w:rsidP="00ED3D9A">
            <w:pPr>
              <w:pStyle w:val="Normal10"/>
              <w:spacing w:after="60"/>
              <w:jc w:val="both"/>
              <w:rPr>
                <w:sz w:val="26"/>
                <w:szCs w:val="26"/>
                <w:lang w:val="en-US"/>
              </w:rPr>
            </w:pPr>
            <w:r w:rsidRPr="008D4A5D">
              <w:rPr>
                <w:sz w:val="26"/>
                <w:szCs w:val="26"/>
                <w:lang w:val="en-US"/>
              </w:rPr>
              <w:t>c</w:t>
            </w:r>
            <w:r w:rsidR="003D6861" w:rsidRPr="008D4A5D">
              <w:rPr>
                <w:sz w:val="26"/>
                <w:szCs w:val="26"/>
                <w:lang w:val="en-US"/>
              </w:rPr>
              <w:t>) Khắc phục c</w:t>
            </w:r>
            <w:r w:rsidR="003D6861" w:rsidRPr="008D4A5D">
              <w:rPr>
                <w:sz w:val="26"/>
                <w:szCs w:val="26"/>
                <w:lang w:val="pt-BR"/>
              </w:rPr>
              <w:t>ác mảnh vỡ khác với không đe dọa trực tiếp tới an toàn giao thông.</w:t>
            </w:r>
          </w:p>
        </w:tc>
        <w:tc>
          <w:tcPr>
            <w:tcW w:w="2835" w:type="dxa"/>
            <w:shd w:val="clear" w:color="auto" w:fill="auto"/>
            <w:vAlign w:val="center"/>
          </w:tcPr>
          <w:p w:rsidR="003D6861" w:rsidRPr="008D4A5D" w:rsidRDefault="003D6861" w:rsidP="003D6861">
            <w:pPr>
              <w:pStyle w:val="Normal10"/>
              <w:spacing w:after="60"/>
              <w:jc w:val="both"/>
              <w:rPr>
                <w:sz w:val="26"/>
                <w:szCs w:val="26"/>
                <w:lang w:val="en-US"/>
              </w:rPr>
            </w:pPr>
            <w:r w:rsidRPr="008D4A5D">
              <w:rPr>
                <w:sz w:val="26"/>
                <w:szCs w:val="26"/>
                <w:lang w:val="en-US"/>
              </w:rPr>
              <w:t>03 ngày kể từ khi phát hiện.</w:t>
            </w:r>
          </w:p>
        </w:tc>
      </w:tr>
    </w:tbl>
    <w:p w:rsidR="00407B73" w:rsidRPr="008D4A5D" w:rsidRDefault="00407B73" w:rsidP="0089073E">
      <w:pPr>
        <w:shd w:val="clear" w:color="auto" w:fill="FFFFFF"/>
        <w:spacing w:before="240" w:after="120"/>
        <w:ind w:firstLine="567"/>
        <w:jc w:val="both"/>
        <w:rPr>
          <w:rFonts w:ascii="Times New Roman" w:hAnsi="Times New Roman"/>
          <w:i/>
          <w:sz w:val="26"/>
          <w:szCs w:val="26"/>
        </w:rPr>
      </w:pPr>
      <w:r w:rsidRPr="008D4A5D">
        <w:rPr>
          <w:rFonts w:ascii="Times New Roman" w:hAnsi="Times New Roman"/>
          <w:i/>
          <w:sz w:val="26"/>
          <w:szCs w:val="26"/>
        </w:rPr>
        <w:t xml:space="preserve">3. Tiêu chí chất lượng hệ thống an toàn giao thông và hệ thống chiếu sáng </w:t>
      </w:r>
    </w:p>
    <w:tbl>
      <w:tblPr>
        <w:tblW w:w="146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5"/>
        <w:gridCol w:w="1561"/>
        <w:gridCol w:w="2869"/>
        <w:gridCol w:w="6521"/>
        <w:gridCol w:w="2835"/>
      </w:tblGrid>
      <w:tr w:rsidR="008844FA" w:rsidRPr="008D4A5D" w:rsidTr="00FB3FF9">
        <w:trPr>
          <w:tblHeader/>
        </w:trPr>
        <w:tc>
          <w:tcPr>
            <w:tcW w:w="815" w:type="dxa"/>
            <w:shd w:val="clear" w:color="auto" w:fill="auto"/>
            <w:vAlign w:val="center"/>
          </w:tcPr>
          <w:p w:rsidR="008844FA" w:rsidRPr="008D4A5D" w:rsidRDefault="008844FA" w:rsidP="00DC442E">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TT</w:t>
            </w:r>
          </w:p>
        </w:tc>
        <w:tc>
          <w:tcPr>
            <w:tcW w:w="1561" w:type="dxa"/>
            <w:shd w:val="clear" w:color="auto" w:fill="auto"/>
            <w:vAlign w:val="center"/>
          </w:tcPr>
          <w:p w:rsidR="008844FA" w:rsidRPr="008D4A5D" w:rsidRDefault="008844FA" w:rsidP="00DC442E">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Hạng mục</w:t>
            </w:r>
          </w:p>
        </w:tc>
        <w:tc>
          <w:tcPr>
            <w:tcW w:w="2869" w:type="dxa"/>
            <w:shd w:val="clear" w:color="auto" w:fill="auto"/>
            <w:vAlign w:val="center"/>
          </w:tcPr>
          <w:p w:rsidR="008844FA" w:rsidRPr="008D4A5D" w:rsidRDefault="008844FA" w:rsidP="00DC442E">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Nội dung yêu cầu kỹ thuật, chất lượng</w:t>
            </w:r>
          </w:p>
        </w:tc>
        <w:tc>
          <w:tcPr>
            <w:tcW w:w="6521" w:type="dxa"/>
            <w:shd w:val="clear" w:color="auto" w:fill="auto"/>
            <w:vAlign w:val="center"/>
          </w:tcPr>
          <w:p w:rsidR="008844FA" w:rsidRPr="008D4A5D" w:rsidRDefault="008844FA" w:rsidP="00DC442E">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Mức độ đáp ứng</w:t>
            </w:r>
          </w:p>
        </w:tc>
        <w:tc>
          <w:tcPr>
            <w:tcW w:w="2835" w:type="dxa"/>
            <w:shd w:val="clear" w:color="auto" w:fill="auto"/>
            <w:vAlign w:val="center"/>
          </w:tcPr>
          <w:p w:rsidR="008844FA" w:rsidRPr="008D4A5D" w:rsidRDefault="008844FA" w:rsidP="00DC442E">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Thời gian cho phép khắc phục tồn tại</w:t>
            </w:r>
          </w:p>
        </w:tc>
      </w:tr>
      <w:tr w:rsidR="008844FA" w:rsidRPr="008D4A5D" w:rsidTr="001A75B7">
        <w:tc>
          <w:tcPr>
            <w:tcW w:w="815"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t>3.1</w:t>
            </w:r>
          </w:p>
        </w:tc>
        <w:tc>
          <w:tcPr>
            <w:tcW w:w="1561" w:type="dxa"/>
            <w:shd w:val="clear" w:color="auto" w:fill="auto"/>
            <w:vAlign w:val="center"/>
          </w:tcPr>
          <w:p w:rsidR="008844FA" w:rsidRPr="008D4A5D" w:rsidRDefault="008844FA" w:rsidP="00AA5BE2">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Biển báo</w:t>
            </w:r>
          </w:p>
        </w:tc>
        <w:tc>
          <w:tcPr>
            <w:tcW w:w="2869" w:type="dxa"/>
            <w:shd w:val="clear" w:color="auto" w:fill="auto"/>
            <w:vAlign w:val="center"/>
          </w:tcPr>
          <w:p w:rsidR="008844FA" w:rsidRPr="008D4A5D" w:rsidRDefault="008844FA" w:rsidP="001A75B7">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Thực hiện theo quy định tại Mục 10.1.1 và 10.1.2 của TCCS 17:2016/TCĐBVN.</w:t>
            </w:r>
          </w:p>
        </w:tc>
        <w:tc>
          <w:tcPr>
            <w:tcW w:w="6521" w:type="dxa"/>
            <w:shd w:val="clear" w:color="auto" w:fill="auto"/>
          </w:tcPr>
          <w:p w:rsidR="008844FA" w:rsidRPr="008D4A5D" w:rsidRDefault="009703AE"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a) </w:t>
            </w:r>
            <w:r w:rsidR="008844FA" w:rsidRPr="008D4A5D">
              <w:rPr>
                <w:rFonts w:ascii="Times New Roman" w:hAnsi="Times New Roman"/>
                <w:sz w:val="26"/>
                <w:szCs w:val="26"/>
              </w:rPr>
              <w:t>Bảo quản đầy đủ biển báo từ khi nhận bàn giao; đảm bảo chất lượng, rõ ràng, không bị bẩn, chắc chắn, dễ nhận biết từ xa và phải quan sát được rõ cả ngày và đêm.</w:t>
            </w:r>
          </w:p>
          <w:p w:rsidR="008844FA" w:rsidRPr="008D4A5D" w:rsidRDefault="009703AE" w:rsidP="00D729E9">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b) </w:t>
            </w:r>
            <w:r w:rsidR="008844FA" w:rsidRPr="008D4A5D">
              <w:rPr>
                <w:rFonts w:ascii="Times New Roman" w:hAnsi="Times New Roman"/>
                <w:sz w:val="26"/>
                <w:szCs w:val="26"/>
              </w:rPr>
              <w:t>Biển báo điện tử phải hiển thị đúng và đầy đủ thông tin, tỷ lệ đèn LED bị tắt trên 1 mặt biển báo phải đảm bảo bé hơn 1/4 tổng số đèn sáng.</w:t>
            </w:r>
          </w:p>
        </w:tc>
        <w:tc>
          <w:tcPr>
            <w:tcW w:w="2835" w:type="dxa"/>
            <w:shd w:val="clear" w:color="auto" w:fill="auto"/>
          </w:tcPr>
          <w:p w:rsidR="008844FA" w:rsidRPr="008D4A5D" w:rsidRDefault="008844FA" w:rsidP="00963616">
            <w:pPr>
              <w:pStyle w:val="Normal10"/>
              <w:spacing w:after="60"/>
              <w:jc w:val="both"/>
              <w:rPr>
                <w:sz w:val="26"/>
                <w:szCs w:val="26"/>
                <w:lang w:val="vi-VN"/>
              </w:rPr>
            </w:pPr>
            <w:r w:rsidRPr="008D4A5D">
              <w:rPr>
                <w:sz w:val="26"/>
                <w:szCs w:val="26"/>
                <w:lang w:val="vi-VN"/>
              </w:rPr>
              <w:t>Đối với hư hỏng, mất</w:t>
            </w:r>
            <w:r w:rsidR="00963616" w:rsidRPr="008D4A5D">
              <w:rPr>
                <w:sz w:val="26"/>
                <w:szCs w:val="26"/>
                <w:lang w:val="en-US"/>
              </w:rPr>
              <w:t xml:space="preserve"> </w:t>
            </w:r>
            <w:r w:rsidRPr="008D4A5D">
              <w:rPr>
                <w:sz w:val="26"/>
                <w:szCs w:val="26"/>
                <w:lang w:val="vi-VN"/>
              </w:rPr>
              <w:t xml:space="preserve">phải sửa chữa thay thế trong vòng 01 ngày đối với </w:t>
            </w:r>
            <w:r w:rsidRPr="008D4A5D">
              <w:rPr>
                <w:sz w:val="26"/>
                <w:szCs w:val="26"/>
                <w:lang w:val="en-US"/>
              </w:rPr>
              <w:t>b</w:t>
            </w:r>
            <w:r w:rsidRPr="008D4A5D">
              <w:rPr>
                <w:sz w:val="26"/>
                <w:szCs w:val="26"/>
                <w:lang w:val="vi-VN"/>
              </w:rPr>
              <w:t xml:space="preserve">iển báo </w:t>
            </w:r>
            <w:r w:rsidRPr="008D4A5D">
              <w:rPr>
                <w:sz w:val="26"/>
                <w:szCs w:val="26"/>
                <w:lang w:val="en-US"/>
              </w:rPr>
              <w:t xml:space="preserve">chỉ dẫn, </w:t>
            </w:r>
            <w:r w:rsidRPr="008D4A5D">
              <w:rPr>
                <w:sz w:val="26"/>
                <w:szCs w:val="26"/>
                <w:lang w:val="vi-VN"/>
              </w:rPr>
              <w:t>nguy hiểm, biển hiệu lệnh; 03 ngày với các biển còn lại sau khi phát hiện.</w:t>
            </w:r>
          </w:p>
        </w:tc>
      </w:tr>
      <w:tr w:rsidR="008844FA" w:rsidRPr="008D4A5D" w:rsidTr="001A75B7">
        <w:tc>
          <w:tcPr>
            <w:tcW w:w="815"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t>3.2</w:t>
            </w:r>
          </w:p>
        </w:tc>
        <w:tc>
          <w:tcPr>
            <w:tcW w:w="1561" w:type="dxa"/>
            <w:shd w:val="clear" w:color="auto" w:fill="auto"/>
            <w:vAlign w:val="center"/>
          </w:tcPr>
          <w:p w:rsidR="008844FA" w:rsidRPr="008D4A5D" w:rsidRDefault="00AA5BE2" w:rsidP="009C7E11">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Vạch sơn kẻ đường, gờ giảm tốc</w:t>
            </w:r>
          </w:p>
        </w:tc>
        <w:tc>
          <w:tcPr>
            <w:tcW w:w="2869" w:type="dxa"/>
            <w:shd w:val="clear" w:color="auto" w:fill="auto"/>
            <w:vAlign w:val="center"/>
          </w:tcPr>
          <w:p w:rsidR="008844FA" w:rsidRPr="008D4A5D" w:rsidRDefault="008844FA" w:rsidP="001A75B7">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Thực hiện theo quy định tại Mục 10.3, 10.4 của TCCS 17:2016/TCĐBVN.</w:t>
            </w:r>
          </w:p>
        </w:tc>
        <w:tc>
          <w:tcPr>
            <w:tcW w:w="6521" w:type="dxa"/>
            <w:shd w:val="clear" w:color="auto" w:fill="auto"/>
          </w:tcPr>
          <w:p w:rsidR="008844FA" w:rsidRPr="008D4A5D" w:rsidRDefault="008844FA"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Duy trì các vạch </w:t>
            </w:r>
            <w:r w:rsidRPr="008D4A5D">
              <w:rPr>
                <w:rFonts w:ascii="Times New Roman" w:eastAsia="TimesNewRomanPSMT" w:hAnsi="Times New Roman"/>
                <w:sz w:val="26"/>
                <w:szCs w:val="26"/>
                <w:lang w:val="pt-BR"/>
              </w:rPr>
              <w:t>sơn</w:t>
            </w:r>
            <w:r w:rsidRPr="008D4A5D">
              <w:rPr>
                <w:rFonts w:ascii="Times New Roman" w:hAnsi="Times New Roman"/>
                <w:sz w:val="26"/>
                <w:szCs w:val="26"/>
              </w:rPr>
              <w:t xml:space="preserve"> khi nhận bàn giao, thường xuyên vệ sinh bảo đảm sáng rõ, không bị cát bụi lấp, dễ nhận biết; sơn dặm khi bị mờ hoặc bong tróc.</w:t>
            </w:r>
          </w:p>
          <w:p w:rsidR="008844FA" w:rsidRPr="008D4A5D" w:rsidRDefault="008844FA" w:rsidP="00DC442E">
            <w:pPr>
              <w:autoSpaceDE w:val="0"/>
              <w:autoSpaceDN w:val="0"/>
              <w:adjustRightInd w:val="0"/>
              <w:spacing w:before="60" w:after="60"/>
              <w:jc w:val="both"/>
              <w:rPr>
                <w:rFonts w:ascii="Times New Roman" w:hAnsi="Times New Roman"/>
                <w:sz w:val="26"/>
                <w:szCs w:val="26"/>
              </w:rPr>
            </w:pPr>
          </w:p>
        </w:tc>
        <w:tc>
          <w:tcPr>
            <w:tcW w:w="2835" w:type="dxa"/>
            <w:shd w:val="clear" w:color="auto" w:fill="auto"/>
          </w:tcPr>
          <w:p w:rsidR="008844FA" w:rsidRPr="008D4A5D" w:rsidRDefault="008844FA" w:rsidP="00B366B9">
            <w:pPr>
              <w:pStyle w:val="Normal10"/>
              <w:spacing w:after="60"/>
              <w:jc w:val="both"/>
              <w:rPr>
                <w:sz w:val="26"/>
                <w:szCs w:val="26"/>
                <w:lang w:val="vi-VN"/>
              </w:rPr>
            </w:pPr>
            <w:r w:rsidRPr="008D4A5D">
              <w:rPr>
                <w:sz w:val="26"/>
                <w:szCs w:val="26"/>
              </w:rPr>
              <w:t>Đối với n</w:t>
            </w:r>
            <w:r w:rsidRPr="008D4A5D">
              <w:rPr>
                <w:sz w:val="26"/>
                <w:szCs w:val="26"/>
                <w:lang w:val="vi-VN"/>
              </w:rPr>
              <w:t xml:space="preserve">hững vạch sơn mặt đường hư hỏng cục bộ phải được sơn dặm trong vòng </w:t>
            </w:r>
            <w:r w:rsidR="006D0336" w:rsidRPr="008D4A5D">
              <w:rPr>
                <w:sz w:val="26"/>
                <w:szCs w:val="26"/>
                <w:lang w:val="en-US"/>
              </w:rPr>
              <w:t>0</w:t>
            </w:r>
            <w:r w:rsidRPr="008D4A5D">
              <w:rPr>
                <w:sz w:val="26"/>
                <w:szCs w:val="26"/>
                <w:lang w:val="vi-VN"/>
              </w:rPr>
              <w:t>7 ngày.</w:t>
            </w:r>
          </w:p>
        </w:tc>
      </w:tr>
      <w:tr w:rsidR="008844FA" w:rsidRPr="008D4A5D" w:rsidTr="001A75B7">
        <w:tc>
          <w:tcPr>
            <w:tcW w:w="815"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t>3.3</w:t>
            </w:r>
          </w:p>
        </w:tc>
        <w:tc>
          <w:tcPr>
            <w:tcW w:w="1561" w:type="dxa"/>
            <w:shd w:val="clear" w:color="auto" w:fill="auto"/>
            <w:vAlign w:val="center"/>
          </w:tcPr>
          <w:p w:rsidR="008844FA" w:rsidRPr="008D4A5D" w:rsidRDefault="008844FA"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Cột Km, cọc H, trụ dẻo, </w:t>
            </w:r>
            <w:r w:rsidRPr="008D4A5D">
              <w:rPr>
                <w:rFonts w:ascii="Times New Roman" w:hAnsi="Times New Roman"/>
                <w:sz w:val="26"/>
                <w:szCs w:val="26"/>
              </w:rPr>
              <w:lastRenderedPageBreak/>
              <w:t>cọc mốc giải phóng mặt bằng, cọc mốc lộ giới, mốc đất của đường bộ và cọc tiêu</w:t>
            </w:r>
          </w:p>
        </w:tc>
        <w:tc>
          <w:tcPr>
            <w:tcW w:w="2869" w:type="dxa"/>
            <w:shd w:val="clear" w:color="auto" w:fill="auto"/>
            <w:vAlign w:val="center"/>
          </w:tcPr>
          <w:p w:rsidR="008844FA" w:rsidRPr="008D4A5D" w:rsidRDefault="008844FA" w:rsidP="001A75B7">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lastRenderedPageBreak/>
              <w:t xml:space="preserve">Thực hiện theo quy định tại Mục 10.6 của TCCS </w:t>
            </w:r>
            <w:r w:rsidRPr="008D4A5D">
              <w:rPr>
                <w:rFonts w:ascii="Times New Roman" w:hAnsi="Times New Roman"/>
                <w:sz w:val="26"/>
                <w:szCs w:val="26"/>
              </w:rPr>
              <w:lastRenderedPageBreak/>
              <w:t>17:2016/TCĐBVN.</w:t>
            </w:r>
          </w:p>
          <w:p w:rsidR="008844FA" w:rsidRPr="008D4A5D" w:rsidRDefault="008844FA" w:rsidP="001A75B7">
            <w:pPr>
              <w:autoSpaceDE w:val="0"/>
              <w:autoSpaceDN w:val="0"/>
              <w:adjustRightInd w:val="0"/>
              <w:spacing w:before="60" w:after="60"/>
              <w:jc w:val="both"/>
              <w:rPr>
                <w:rFonts w:ascii="Times New Roman" w:hAnsi="Times New Roman"/>
                <w:sz w:val="26"/>
                <w:szCs w:val="26"/>
              </w:rPr>
            </w:pPr>
          </w:p>
        </w:tc>
        <w:tc>
          <w:tcPr>
            <w:tcW w:w="6521" w:type="dxa"/>
            <w:shd w:val="clear" w:color="auto" w:fill="auto"/>
          </w:tcPr>
          <w:p w:rsidR="008844FA" w:rsidRPr="008D4A5D" w:rsidRDefault="009703AE"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lastRenderedPageBreak/>
              <w:t xml:space="preserve">a) </w:t>
            </w:r>
            <w:r w:rsidR="008844FA" w:rsidRPr="008D4A5D">
              <w:rPr>
                <w:rFonts w:ascii="Times New Roman" w:hAnsi="Times New Roman"/>
                <w:sz w:val="26"/>
                <w:szCs w:val="26"/>
              </w:rPr>
              <w:t>Bảo quản đầy đủ các loại cột, cọc từ khi nhận bàn giao.</w:t>
            </w:r>
          </w:p>
          <w:p w:rsidR="008844FA" w:rsidRPr="008D4A5D" w:rsidRDefault="009703AE"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b) </w:t>
            </w:r>
            <w:r w:rsidR="008844FA" w:rsidRPr="008D4A5D">
              <w:rPr>
                <w:rFonts w:ascii="Times New Roman" w:hAnsi="Times New Roman"/>
                <w:sz w:val="26"/>
                <w:szCs w:val="26"/>
              </w:rPr>
              <w:t xml:space="preserve">Thường xuyên vệ sinh sạch, phát quang đảm bảo tầm </w:t>
            </w:r>
            <w:r w:rsidR="008844FA" w:rsidRPr="008D4A5D">
              <w:rPr>
                <w:rFonts w:ascii="Times New Roman" w:hAnsi="Times New Roman"/>
                <w:sz w:val="26"/>
                <w:szCs w:val="26"/>
              </w:rPr>
              <w:lastRenderedPageBreak/>
              <w:t xml:space="preserve">nhìn; các loại cột, </w:t>
            </w:r>
            <w:r w:rsidR="004500E3" w:rsidRPr="008D4A5D">
              <w:rPr>
                <w:rFonts w:ascii="Times New Roman" w:hAnsi="Times New Roman"/>
                <w:sz w:val="26"/>
                <w:szCs w:val="26"/>
              </w:rPr>
              <w:t>cọc phải được chắc chắn, không x</w:t>
            </w:r>
            <w:r w:rsidR="008844FA" w:rsidRPr="008D4A5D">
              <w:rPr>
                <w:rFonts w:ascii="Times New Roman" w:hAnsi="Times New Roman"/>
                <w:sz w:val="26"/>
                <w:szCs w:val="26"/>
              </w:rPr>
              <w:t xml:space="preserve">iêu vẹo; các chữ viết trên cột Km, cọc H, mốc lộ giới, mốc đất của đường bộ không bị mờ, dễ đọc. </w:t>
            </w:r>
          </w:p>
          <w:p w:rsidR="008844FA" w:rsidRPr="008D4A5D" w:rsidRDefault="009703AE" w:rsidP="00D94241">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c) </w:t>
            </w:r>
            <w:r w:rsidR="008844FA" w:rsidRPr="008D4A5D">
              <w:rPr>
                <w:rFonts w:ascii="Times New Roman" w:hAnsi="Times New Roman"/>
                <w:sz w:val="26"/>
                <w:szCs w:val="26"/>
              </w:rPr>
              <w:t>Nắn chỉnh, sửa chữa kịp thời nếu bị hư hỏng.</w:t>
            </w:r>
          </w:p>
        </w:tc>
        <w:tc>
          <w:tcPr>
            <w:tcW w:w="2835" w:type="dxa"/>
            <w:shd w:val="clear" w:color="auto" w:fill="auto"/>
          </w:tcPr>
          <w:p w:rsidR="008844FA" w:rsidRPr="008D4A5D" w:rsidRDefault="008844FA" w:rsidP="00CB7650">
            <w:pPr>
              <w:pStyle w:val="Normal10"/>
              <w:spacing w:after="60"/>
              <w:jc w:val="both"/>
              <w:rPr>
                <w:sz w:val="26"/>
                <w:szCs w:val="26"/>
              </w:rPr>
            </w:pPr>
            <w:r w:rsidRPr="008D4A5D">
              <w:rPr>
                <w:sz w:val="26"/>
                <w:szCs w:val="26"/>
              </w:rPr>
              <w:lastRenderedPageBreak/>
              <w:t xml:space="preserve">Sửa chữa, thay thế trong vòng </w:t>
            </w:r>
            <w:r w:rsidR="006D0336" w:rsidRPr="008D4A5D">
              <w:rPr>
                <w:sz w:val="26"/>
                <w:szCs w:val="26"/>
              </w:rPr>
              <w:t>0</w:t>
            </w:r>
            <w:r w:rsidRPr="008D4A5D">
              <w:rPr>
                <w:sz w:val="26"/>
                <w:szCs w:val="26"/>
              </w:rPr>
              <w:t>7 ngày.</w:t>
            </w:r>
          </w:p>
        </w:tc>
      </w:tr>
      <w:tr w:rsidR="008844FA" w:rsidRPr="008D4A5D" w:rsidTr="001A75B7">
        <w:tc>
          <w:tcPr>
            <w:tcW w:w="815"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lastRenderedPageBreak/>
              <w:t>3.4</w:t>
            </w:r>
          </w:p>
        </w:tc>
        <w:tc>
          <w:tcPr>
            <w:tcW w:w="1561" w:type="dxa"/>
            <w:shd w:val="clear" w:color="auto" w:fill="auto"/>
            <w:vAlign w:val="center"/>
          </w:tcPr>
          <w:p w:rsidR="008844FA" w:rsidRPr="008D4A5D" w:rsidRDefault="00AA5BE2" w:rsidP="00E77567">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Tường hộ lan, tôn sóng</w:t>
            </w:r>
          </w:p>
        </w:tc>
        <w:tc>
          <w:tcPr>
            <w:tcW w:w="2869" w:type="dxa"/>
            <w:shd w:val="clear" w:color="auto" w:fill="auto"/>
            <w:vAlign w:val="center"/>
          </w:tcPr>
          <w:p w:rsidR="008844FA" w:rsidRPr="008D4A5D" w:rsidRDefault="008844FA" w:rsidP="001A75B7">
            <w:pPr>
              <w:autoSpaceDE w:val="0"/>
              <w:autoSpaceDN w:val="0"/>
              <w:adjustRightInd w:val="0"/>
              <w:spacing w:before="60" w:after="60"/>
              <w:ind w:right="87"/>
              <w:jc w:val="both"/>
              <w:rPr>
                <w:rFonts w:ascii="Times New Roman" w:hAnsi="Times New Roman"/>
                <w:sz w:val="26"/>
                <w:szCs w:val="26"/>
              </w:rPr>
            </w:pPr>
            <w:r w:rsidRPr="008D4A5D">
              <w:rPr>
                <w:rFonts w:ascii="Times New Roman" w:hAnsi="Times New Roman"/>
                <w:sz w:val="26"/>
                <w:szCs w:val="26"/>
              </w:rPr>
              <w:t>Thực hiện theo quy định tại Mục 10.7 của TCCS 17:2016/TCĐBVN.</w:t>
            </w:r>
          </w:p>
          <w:p w:rsidR="008844FA" w:rsidRPr="008D4A5D" w:rsidRDefault="008844FA" w:rsidP="001A75B7">
            <w:pPr>
              <w:autoSpaceDE w:val="0"/>
              <w:autoSpaceDN w:val="0"/>
              <w:adjustRightInd w:val="0"/>
              <w:spacing w:before="60" w:after="60"/>
              <w:ind w:right="87"/>
              <w:jc w:val="both"/>
              <w:rPr>
                <w:rFonts w:ascii="Times New Roman" w:hAnsi="Times New Roman"/>
                <w:sz w:val="26"/>
                <w:szCs w:val="26"/>
              </w:rPr>
            </w:pPr>
          </w:p>
          <w:p w:rsidR="008844FA" w:rsidRPr="008D4A5D" w:rsidRDefault="008844FA" w:rsidP="001A75B7">
            <w:pPr>
              <w:autoSpaceDE w:val="0"/>
              <w:autoSpaceDN w:val="0"/>
              <w:adjustRightInd w:val="0"/>
              <w:spacing w:before="60" w:after="60"/>
              <w:ind w:right="87"/>
              <w:jc w:val="both"/>
              <w:rPr>
                <w:rFonts w:ascii="Times New Roman" w:hAnsi="Times New Roman"/>
                <w:sz w:val="26"/>
                <w:szCs w:val="26"/>
              </w:rPr>
            </w:pPr>
          </w:p>
        </w:tc>
        <w:tc>
          <w:tcPr>
            <w:tcW w:w="6521" w:type="dxa"/>
            <w:shd w:val="clear" w:color="auto" w:fill="auto"/>
          </w:tcPr>
          <w:p w:rsidR="008844FA" w:rsidRPr="008D4A5D" w:rsidRDefault="004D3BC0" w:rsidP="00DC442E">
            <w:pPr>
              <w:autoSpaceDE w:val="0"/>
              <w:autoSpaceDN w:val="0"/>
              <w:adjustRightInd w:val="0"/>
              <w:spacing w:before="60" w:after="60"/>
              <w:ind w:right="87"/>
              <w:jc w:val="both"/>
              <w:rPr>
                <w:rFonts w:ascii="Times New Roman" w:hAnsi="Times New Roman"/>
                <w:sz w:val="26"/>
                <w:szCs w:val="26"/>
              </w:rPr>
            </w:pPr>
            <w:r w:rsidRPr="008D4A5D">
              <w:rPr>
                <w:rFonts w:ascii="Times New Roman" w:hAnsi="Times New Roman"/>
                <w:sz w:val="26"/>
                <w:szCs w:val="26"/>
              </w:rPr>
              <w:t xml:space="preserve">a) </w:t>
            </w:r>
            <w:r w:rsidR="008844FA" w:rsidRPr="008D4A5D">
              <w:rPr>
                <w:rFonts w:ascii="Times New Roman" w:hAnsi="Times New Roman"/>
                <w:sz w:val="26"/>
                <w:szCs w:val="26"/>
              </w:rPr>
              <w:t>Bảo quản đầy đủ tường hộ lan, tôn sóng từ khi nhận bàn giao, phải chắc chắn, không b</w:t>
            </w:r>
            <w:r w:rsidRPr="008D4A5D">
              <w:rPr>
                <w:rFonts w:ascii="Times New Roman" w:hAnsi="Times New Roman"/>
                <w:sz w:val="26"/>
                <w:szCs w:val="26"/>
              </w:rPr>
              <w:t>ị bẩn, mờ, đủ bu lông xiết chặt.</w:t>
            </w:r>
          </w:p>
          <w:p w:rsidR="008844FA" w:rsidRPr="008D4A5D" w:rsidRDefault="004D3BC0" w:rsidP="00963616">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b) </w:t>
            </w:r>
            <w:r w:rsidR="008844FA" w:rsidRPr="008D4A5D">
              <w:rPr>
                <w:rFonts w:ascii="Times New Roman" w:hAnsi="Times New Roman"/>
                <w:sz w:val="26"/>
                <w:szCs w:val="26"/>
              </w:rPr>
              <w:t>Đảm bảo, dễ nhận biết, không xiêu vẹo, đúng quy định; hư hỏng</w:t>
            </w:r>
            <w:r w:rsidR="00963616" w:rsidRPr="008D4A5D">
              <w:rPr>
                <w:rFonts w:ascii="Times New Roman" w:hAnsi="Times New Roman"/>
                <w:sz w:val="26"/>
                <w:szCs w:val="26"/>
              </w:rPr>
              <w:t>,</w:t>
            </w:r>
            <w:r w:rsidR="008844FA" w:rsidRPr="008D4A5D">
              <w:rPr>
                <w:rFonts w:ascii="Times New Roman" w:hAnsi="Times New Roman"/>
                <w:sz w:val="26"/>
                <w:szCs w:val="26"/>
              </w:rPr>
              <w:t xml:space="preserve"> mất phải được sửa chữa kịp thời. Trường hợp hỏng do tai nạn giao thông hoặc sự cố hư hỏng lớn phải cảnh báo đảm bảo an toàn giao thông và báo cáo người quản lý sử dụng công trình đường bộ.</w:t>
            </w:r>
          </w:p>
        </w:tc>
        <w:tc>
          <w:tcPr>
            <w:tcW w:w="2835" w:type="dxa"/>
            <w:shd w:val="clear" w:color="auto" w:fill="auto"/>
          </w:tcPr>
          <w:p w:rsidR="008844FA" w:rsidRPr="008D4A5D" w:rsidRDefault="001D734B" w:rsidP="00DC442E">
            <w:pPr>
              <w:pStyle w:val="Normal10"/>
              <w:spacing w:after="60"/>
              <w:jc w:val="both"/>
              <w:rPr>
                <w:sz w:val="26"/>
                <w:szCs w:val="26"/>
              </w:rPr>
            </w:pPr>
            <w:r w:rsidRPr="008D4A5D">
              <w:rPr>
                <w:sz w:val="26"/>
                <w:szCs w:val="26"/>
              </w:rPr>
              <w:t xml:space="preserve">Khắc phục hư hỏng hoặc báo cáo </w:t>
            </w:r>
            <w:r w:rsidR="008844FA" w:rsidRPr="008D4A5D">
              <w:rPr>
                <w:sz w:val="26"/>
                <w:szCs w:val="26"/>
              </w:rPr>
              <w:t>trong vòng 03 ngày sau khi phát hiện.</w:t>
            </w:r>
          </w:p>
        </w:tc>
      </w:tr>
      <w:tr w:rsidR="008844FA" w:rsidRPr="008D4A5D" w:rsidTr="001A75B7">
        <w:tc>
          <w:tcPr>
            <w:tcW w:w="815"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t>3.5</w:t>
            </w:r>
          </w:p>
        </w:tc>
        <w:tc>
          <w:tcPr>
            <w:tcW w:w="1561" w:type="dxa"/>
            <w:shd w:val="clear" w:color="auto" w:fill="auto"/>
            <w:vAlign w:val="center"/>
          </w:tcPr>
          <w:p w:rsidR="008844FA" w:rsidRPr="008D4A5D" w:rsidRDefault="008844FA" w:rsidP="00AA5BE2">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Dải phân cách giữa, đảo giao thông</w:t>
            </w:r>
          </w:p>
        </w:tc>
        <w:tc>
          <w:tcPr>
            <w:tcW w:w="2869" w:type="dxa"/>
            <w:shd w:val="clear" w:color="auto" w:fill="auto"/>
            <w:vAlign w:val="center"/>
          </w:tcPr>
          <w:p w:rsidR="008844FA" w:rsidRPr="008D4A5D" w:rsidRDefault="008844FA" w:rsidP="001A75B7">
            <w:pPr>
              <w:autoSpaceDE w:val="0"/>
              <w:autoSpaceDN w:val="0"/>
              <w:adjustRightInd w:val="0"/>
              <w:spacing w:before="60" w:after="60"/>
              <w:ind w:right="87"/>
              <w:jc w:val="both"/>
              <w:rPr>
                <w:rFonts w:ascii="Times New Roman" w:hAnsi="Times New Roman"/>
                <w:sz w:val="26"/>
                <w:szCs w:val="26"/>
              </w:rPr>
            </w:pPr>
            <w:r w:rsidRPr="008D4A5D">
              <w:rPr>
                <w:rFonts w:ascii="Times New Roman" w:hAnsi="Times New Roman"/>
                <w:sz w:val="26"/>
                <w:szCs w:val="26"/>
              </w:rPr>
              <w:t>Thực hiện theo quy định tại Mục 10.8 của TCCS 17:2016/TCĐBVN.</w:t>
            </w:r>
          </w:p>
          <w:p w:rsidR="008844FA" w:rsidRPr="008D4A5D" w:rsidRDefault="008844FA" w:rsidP="001A75B7">
            <w:pPr>
              <w:autoSpaceDE w:val="0"/>
              <w:autoSpaceDN w:val="0"/>
              <w:adjustRightInd w:val="0"/>
              <w:spacing w:before="60" w:after="60"/>
              <w:ind w:right="87"/>
              <w:jc w:val="both"/>
              <w:rPr>
                <w:rFonts w:ascii="Times New Roman" w:hAnsi="Times New Roman"/>
                <w:sz w:val="26"/>
                <w:szCs w:val="26"/>
              </w:rPr>
            </w:pPr>
          </w:p>
          <w:p w:rsidR="008844FA" w:rsidRPr="008D4A5D" w:rsidRDefault="008844FA" w:rsidP="001A75B7">
            <w:pPr>
              <w:autoSpaceDE w:val="0"/>
              <w:autoSpaceDN w:val="0"/>
              <w:adjustRightInd w:val="0"/>
              <w:spacing w:before="60" w:after="60"/>
              <w:ind w:right="87"/>
              <w:jc w:val="both"/>
              <w:rPr>
                <w:rFonts w:ascii="Times New Roman" w:hAnsi="Times New Roman"/>
                <w:sz w:val="26"/>
                <w:szCs w:val="26"/>
              </w:rPr>
            </w:pPr>
          </w:p>
        </w:tc>
        <w:tc>
          <w:tcPr>
            <w:tcW w:w="6521" w:type="dxa"/>
            <w:shd w:val="clear" w:color="auto" w:fill="auto"/>
          </w:tcPr>
          <w:p w:rsidR="008844FA" w:rsidRPr="008D4A5D" w:rsidRDefault="008844FA" w:rsidP="006A25C1">
            <w:pPr>
              <w:tabs>
                <w:tab w:val="left" w:pos="428"/>
              </w:tabs>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Kết cấu bê tông, bó vỉa đảm bảo chắc chắn, không bị nghiêng đổ; sạch, không nứt vỡ hư hỏng. Trường hợp hỏng do tai nạn giao thông hoặc sự cố hư hỏng lớn phải cảnh báo đảm bảo an toàn giao thông và báo cáo người quản lý sử dụng công trình đường bộ.</w:t>
            </w:r>
          </w:p>
        </w:tc>
        <w:tc>
          <w:tcPr>
            <w:tcW w:w="2835" w:type="dxa"/>
            <w:shd w:val="clear" w:color="auto" w:fill="auto"/>
          </w:tcPr>
          <w:p w:rsidR="008844FA" w:rsidRPr="008D4A5D" w:rsidRDefault="001D734B" w:rsidP="002D30EC">
            <w:pPr>
              <w:pStyle w:val="Normal10"/>
              <w:spacing w:after="60"/>
              <w:jc w:val="both"/>
              <w:rPr>
                <w:sz w:val="26"/>
                <w:szCs w:val="26"/>
              </w:rPr>
            </w:pPr>
            <w:r w:rsidRPr="008D4A5D">
              <w:rPr>
                <w:sz w:val="26"/>
                <w:szCs w:val="26"/>
              </w:rPr>
              <w:t xml:space="preserve">Khắc phục hư hỏng hoặc báo cáo </w:t>
            </w:r>
            <w:r w:rsidR="008844FA" w:rsidRPr="008D4A5D">
              <w:rPr>
                <w:sz w:val="26"/>
                <w:szCs w:val="26"/>
              </w:rPr>
              <w:t xml:space="preserve">trong vòng </w:t>
            </w:r>
            <w:r w:rsidR="006D0336" w:rsidRPr="008D4A5D">
              <w:rPr>
                <w:sz w:val="26"/>
                <w:szCs w:val="26"/>
              </w:rPr>
              <w:t>0</w:t>
            </w:r>
            <w:r w:rsidR="008844FA" w:rsidRPr="008D4A5D">
              <w:rPr>
                <w:sz w:val="26"/>
                <w:szCs w:val="26"/>
              </w:rPr>
              <w:t>3 ngày khi phát hiện.</w:t>
            </w:r>
          </w:p>
        </w:tc>
      </w:tr>
      <w:tr w:rsidR="008844FA" w:rsidRPr="008D4A5D" w:rsidTr="001A75B7">
        <w:tc>
          <w:tcPr>
            <w:tcW w:w="815"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t>3.6</w:t>
            </w:r>
          </w:p>
        </w:tc>
        <w:tc>
          <w:tcPr>
            <w:tcW w:w="1561" w:type="dxa"/>
            <w:shd w:val="clear" w:color="auto" w:fill="auto"/>
            <w:vAlign w:val="center"/>
          </w:tcPr>
          <w:p w:rsidR="008844FA" w:rsidRPr="008D4A5D" w:rsidRDefault="008844FA" w:rsidP="00005A82">
            <w:pPr>
              <w:autoSpaceDE w:val="0"/>
              <w:autoSpaceDN w:val="0"/>
              <w:adjustRightInd w:val="0"/>
              <w:spacing w:before="60" w:after="60"/>
              <w:jc w:val="both"/>
              <w:rPr>
                <w:rFonts w:ascii="Times New Roman" w:hAnsi="Times New Roman"/>
                <w:sz w:val="26"/>
                <w:szCs w:val="26"/>
                <w:lang w:val="en-GB"/>
              </w:rPr>
            </w:pPr>
            <w:r w:rsidRPr="008D4A5D">
              <w:rPr>
                <w:rFonts w:ascii="Times New Roman" w:hAnsi="Times New Roman"/>
                <w:sz w:val="26"/>
                <w:szCs w:val="26"/>
              </w:rPr>
              <w:t>Đinh phản quang</w:t>
            </w:r>
          </w:p>
        </w:tc>
        <w:tc>
          <w:tcPr>
            <w:tcW w:w="2869" w:type="dxa"/>
            <w:shd w:val="clear" w:color="auto" w:fill="auto"/>
            <w:vAlign w:val="center"/>
          </w:tcPr>
          <w:p w:rsidR="008844FA" w:rsidRPr="008D4A5D" w:rsidRDefault="008844FA" w:rsidP="001A75B7">
            <w:pPr>
              <w:autoSpaceDE w:val="0"/>
              <w:autoSpaceDN w:val="0"/>
              <w:adjustRightInd w:val="0"/>
              <w:spacing w:before="60" w:after="60"/>
              <w:ind w:right="87"/>
              <w:jc w:val="both"/>
              <w:rPr>
                <w:rFonts w:ascii="Times New Roman" w:hAnsi="Times New Roman"/>
                <w:sz w:val="26"/>
                <w:szCs w:val="26"/>
              </w:rPr>
            </w:pPr>
            <w:r w:rsidRPr="008D4A5D">
              <w:rPr>
                <w:rFonts w:ascii="Times New Roman" w:hAnsi="Times New Roman"/>
                <w:sz w:val="26"/>
                <w:szCs w:val="26"/>
              </w:rPr>
              <w:t>Thực hiện theo quy định tại Mục 10.5 của TCCS 17:2016/TCĐBVN.</w:t>
            </w:r>
          </w:p>
          <w:p w:rsidR="008844FA" w:rsidRPr="008D4A5D" w:rsidRDefault="008844FA" w:rsidP="001A75B7">
            <w:pPr>
              <w:autoSpaceDE w:val="0"/>
              <w:autoSpaceDN w:val="0"/>
              <w:adjustRightInd w:val="0"/>
              <w:spacing w:before="60" w:after="60"/>
              <w:ind w:right="87"/>
              <w:jc w:val="both"/>
              <w:rPr>
                <w:rFonts w:ascii="Times New Roman" w:hAnsi="Times New Roman"/>
                <w:b/>
                <w:sz w:val="26"/>
                <w:szCs w:val="26"/>
              </w:rPr>
            </w:pPr>
          </w:p>
        </w:tc>
        <w:tc>
          <w:tcPr>
            <w:tcW w:w="6521" w:type="dxa"/>
            <w:shd w:val="clear" w:color="auto" w:fill="auto"/>
          </w:tcPr>
          <w:p w:rsidR="008844FA" w:rsidRPr="008D4A5D" w:rsidRDefault="00C33CB6" w:rsidP="00DC442E">
            <w:pPr>
              <w:autoSpaceDE w:val="0"/>
              <w:autoSpaceDN w:val="0"/>
              <w:adjustRightInd w:val="0"/>
              <w:spacing w:before="60" w:after="60"/>
              <w:ind w:right="87"/>
              <w:jc w:val="both"/>
              <w:rPr>
                <w:rFonts w:ascii="Times New Roman" w:hAnsi="Times New Roman"/>
                <w:sz w:val="26"/>
                <w:szCs w:val="26"/>
              </w:rPr>
            </w:pPr>
            <w:r w:rsidRPr="008D4A5D">
              <w:rPr>
                <w:rFonts w:ascii="Times New Roman" w:hAnsi="Times New Roman"/>
                <w:sz w:val="26"/>
                <w:szCs w:val="26"/>
              </w:rPr>
              <w:t xml:space="preserve">a) </w:t>
            </w:r>
            <w:r w:rsidR="008844FA" w:rsidRPr="008D4A5D">
              <w:rPr>
                <w:rFonts w:ascii="Times New Roman" w:hAnsi="Times New Roman"/>
                <w:sz w:val="26"/>
                <w:szCs w:val="26"/>
              </w:rPr>
              <w:t>Bảo quản đầy đủ từ khi nhận bàn giao.</w:t>
            </w:r>
          </w:p>
          <w:p w:rsidR="008844FA" w:rsidRPr="008D4A5D" w:rsidRDefault="00C33CB6"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b) </w:t>
            </w:r>
            <w:r w:rsidR="008844FA" w:rsidRPr="008D4A5D">
              <w:rPr>
                <w:rFonts w:ascii="Times New Roman" w:hAnsi="Times New Roman"/>
                <w:sz w:val="26"/>
                <w:szCs w:val="26"/>
              </w:rPr>
              <w:t>Đảm bảo chắc chắn, dễ nhận biết, không xiêu vẹo; hư hỏng</w:t>
            </w:r>
            <w:r w:rsidR="00963616" w:rsidRPr="008D4A5D">
              <w:rPr>
                <w:rFonts w:ascii="Times New Roman" w:hAnsi="Times New Roman"/>
                <w:sz w:val="26"/>
                <w:szCs w:val="26"/>
              </w:rPr>
              <w:t>,</w:t>
            </w:r>
            <w:r w:rsidR="008844FA" w:rsidRPr="008D4A5D">
              <w:rPr>
                <w:rFonts w:ascii="Times New Roman" w:hAnsi="Times New Roman"/>
                <w:sz w:val="26"/>
                <w:szCs w:val="26"/>
              </w:rPr>
              <w:t xml:space="preserve"> mất phải được sửa chữa kịp thời.</w:t>
            </w:r>
          </w:p>
          <w:p w:rsidR="008844FA" w:rsidRPr="008D4A5D" w:rsidRDefault="00C33CB6" w:rsidP="00BD09A3">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c) </w:t>
            </w:r>
            <w:r w:rsidR="008844FA" w:rsidRPr="008D4A5D">
              <w:rPr>
                <w:rFonts w:ascii="Times New Roman" w:hAnsi="Times New Roman"/>
                <w:sz w:val="26"/>
                <w:szCs w:val="26"/>
              </w:rPr>
              <w:t xml:space="preserve">Trường hợp hỏng do tai nạn giao thông hoặc sự cố hư hỏng lớn phải cảnh báo đảm bảo an toàn giao thông và báo </w:t>
            </w:r>
            <w:r w:rsidR="008844FA" w:rsidRPr="008D4A5D">
              <w:rPr>
                <w:rFonts w:ascii="Times New Roman" w:hAnsi="Times New Roman"/>
                <w:sz w:val="26"/>
                <w:szCs w:val="26"/>
              </w:rPr>
              <w:lastRenderedPageBreak/>
              <w:t>cáo người quản lý sử dụng công trình đường bộ.</w:t>
            </w:r>
          </w:p>
        </w:tc>
        <w:tc>
          <w:tcPr>
            <w:tcW w:w="2835" w:type="dxa"/>
            <w:shd w:val="clear" w:color="auto" w:fill="auto"/>
          </w:tcPr>
          <w:p w:rsidR="008844FA" w:rsidRPr="008D4A5D" w:rsidRDefault="001A3820" w:rsidP="001A3820">
            <w:pPr>
              <w:pStyle w:val="Normal10"/>
              <w:spacing w:after="60"/>
              <w:jc w:val="both"/>
              <w:rPr>
                <w:sz w:val="26"/>
                <w:szCs w:val="26"/>
                <w:lang w:val="vi-VN"/>
              </w:rPr>
            </w:pPr>
            <w:r w:rsidRPr="008D4A5D">
              <w:rPr>
                <w:sz w:val="26"/>
                <w:szCs w:val="26"/>
              </w:rPr>
              <w:lastRenderedPageBreak/>
              <w:t>Khắc phục hư hỏng</w:t>
            </w:r>
            <w:r w:rsidR="001D734B" w:rsidRPr="008D4A5D">
              <w:rPr>
                <w:sz w:val="26"/>
                <w:szCs w:val="26"/>
              </w:rPr>
              <w:t xml:space="preserve"> hoặc báo cáo</w:t>
            </w:r>
            <w:r w:rsidRPr="008D4A5D">
              <w:rPr>
                <w:sz w:val="26"/>
                <w:szCs w:val="26"/>
              </w:rPr>
              <w:t xml:space="preserve"> trong vòng </w:t>
            </w:r>
            <w:r w:rsidR="008844FA" w:rsidRPr="008D4A5D">
              <w:rPr>
                <w:sz w:val="26"/>
                <w:szCs w:val="26"/>
              </w:rPr>
              <w:t>03 ngày khi phát hiện.</w:t>
            </w:r>
          </w:p>
        </w:tc>
      </w:tr>
      <w:tr w:rsidR="008844FA" w:rsidRPr="008D4A5D" w:rsidTr="001A75B7">
        <w:tc>
          <w:tcPr>
            <w:tcW w:w="815"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lastRenderedPageBreak/>
              <w:t>3.7</w:t>
            </w:r>
          </w:p>
        </w:tc>
        <w:tc>
          <w:tcPr>
            <w:tcW w:w="1561" w:type="dxa"/>
            <w:shd w:val="clear" w:color="auto" w:fill="auto"/>
            <w:vAlign w:val="center"/>
          </w:tcPr>
          <w:p w:rsidR="008844FA" w:rsidRPr="008D4A5D" w:rsidRDefault="008844FA" w:rsidP="00005A82">
            <w:pPr>
              <w:autoSpaceDE w:val="0"/>
              <w:autoSpaceDN w:val="0"/>
              <w:adjustRightInd w:val="0"/>
              <w:spacing w:before="60" w:after="60"/>
              <w:jc w:val="both"/>
              <w:rPr>
                <w:rFonts w:ascii="Times New Roman" w:hAnsi="Times New Roman"/>
                <w:sz w:val="26"/>
                <w:szCs w:val="26"/>
                <w:lang w:val="en-GB"/>
              </w:rPr>
            </w:pPr>
            <w:r w:rsidRPr="008D4A5D">
              <w:rPr>
                <w:rFonts w:ascii="Times New Roman" w:hAnsi="Times New Roman"/>
                <w:sz w:val="26"/>
                <w:szCs w:val="26"/>
                <w:lang w:val="en-GB"/>
              </w:rPr>
              <w:t>Hệ thống chống chói (dạng tấm, lưới,..)</w:t>
            </w:r>
          </w:p>
        </w:tc>
        <w:tc>
          <w:tcPr>
            <w:tcW w:w="2869" w:type="dxa"/>
            <w:shd w:val="clear" w:color="auto" w:fill="auto"/>
            <w:vAlign w:val="center"/>
          </w:tcPr>
          <w:p w:rsidR="008844FA" w:rsidRPr="008D4A5D" w:rsidRDefault="008844FA" w:rsidP="001A75B7">
            <w:pPr>
              <w:autoSpaceDE w:val="0"/>
              <w:autoSpaceDN w:val="0"/>
              <w:adjustRightInd w:val="0"/>
              <w:spacing w:before="60" w:after="60"/>
              <w:ind w:right="87"/>
              <w:jc w:val="both"/>
              <w:rPr>
                <w:rFonts w:ascii="Times New Roman" w:hAnsi="Times New Roman"/>
                <w:sz w:val="26"/>
                <w:szCs w:val="26"/>
              </w:rPr>
            </w:pPr>
            <w:r w:rsidRPr="008D4A5D">
              <w:rPr>
                <w:rFonts w:ascii="Times New Roman" w:hAnsi="Times New Roman"/>
                <w:sz w:val="26"/>
                <w:szCs w:val="26"/>
              </w:rPr>
              <w:t>Thực hiện theo quy định tại Mục 11.4 của TCCS 17:2016/TCĐBVN.</w:t>
            </w:r>
          </w:p>
          <w:p w:rsidR="008844FA" w:rsidRPr="008D4A5D" w:rsidRDefault="008844FA" w:rsidP="001A75B7">
            <w:pPr>
              <w:autoSpaceDE w:val="0"/>
              <w:autoSpaceDN w:val="0"/>
              <w:adjustRightInd w:val="0"/>
              <w:spacing w:before="60" w:after="60"/>
              <w:ind w:right="87"/>
              <w:jc w:val="both"/>
              <w:rPr>
                <w:rFonts w:ascii="Times New Roman" w:hAnsi="Times New Roman"/>
                <w:sz w:val="26"/>
                <w:szCs w:val="26"/>
              </w:rPr>
            </w:pPr>
          </w:p>
        </w:tc>
        <w:tc>
          <w:tcPr>
            <w:tcW w:w="6521" w:type="dxa"/>
            <w:shd w:val="clear" w:color="auto" w:fill="auto"/>
          </w:tcPr>
          <w:p w:rsidR="008844FA" w:rsidRPr="008D4A5D" w:rsidRDefault="0093124F" w:rsidP="00DC442E">
            <w:pPr>
              <w:autoSpaceDE w:val="0"/>
              <w:autoSpaceDN w:val="0"/>
              <w:adjustRightInd w:val="0"/>
              <w:spacing w:before="60" w:after="60"/>
              <w:ind w:right="87"/>
              <w:jc w:val="both"/>
              <w:rPr>
                <w:rFonts w:ascii="Times New Roman" w:hAnsi="Times New Roman"/>
                <w:sz w:val="26"/>
                <w:szCs w:val="26"/>
              </w:rPr>
            </w:pPr>
            <w:r w:rsidRPr="008D4A5D">
              <w:rPr>
                <w:rFonts w:ascii="Times New Roman" w:hAnsi="Times New Roman"/>
                <w:sz w:val="26"/>
                <w:szCs w:val="26"/>
              </w:rPr>
              <w:t xml:space="preserve">a) </w:t>
            </w:r>
            <w:r w:rsidR="008844FA" w:rsidRPr="008D4A5D">
              <w:rPr>
                <w:rFonts w:ascii="Times New Roman" w:hAnsi="Times New Roman"/>
                <w:sz w:val="26"/>
                <w:szCs w:val="26"/>
              </w:rPr>
              <w:t>Bảo quản đầy đủ từ khi nhận bàn giao.</w:t>
            </w:r>
          </w:p>
          <w:p w:rsidR="001D734B" w:rsidRPr="008D4A5D" w:rsidRDefault="0093124F" w:rsidP="00BD09A3">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b) </w:t>
            </w:r>
            <w:r w:rsidR="008844FA" w:rsidRPr="008D4A5D">
              <w:rPr>
                <w:rFonts w:ascii="Times New Roman" w:hAnsi="Times New Roman"/>
                <w:sz w:val="26"/>
                <w:szCs w:val="26"/>
              </w:rPr>
              <w:t>Kết cấu đảm bảo chắc chắn, không xiêu vẹo, sạch, dễ nhận biết; các hư hỏng</w:t>
            </w:r>
            <w:r w:rsidR="00963616" w:rsidRPr="008D4A5D">
              <w:rPr>
                <w:rFonts w:ascii="Times New Roman" w:hAnsi="Times New Roman"/>
                <w:sz w:val="26"/>
                <w:szCs w:val="26"/>
              </w:rPr>
              <w:t>,</w:t>
            </w:r>
            <w:r w:rsidR="008844FA" w:rsidRPr="008D4A5D">
              <w:rPr>
                <w:rFonts w:ascii="Times New Roman" w:hAnsi="Times New Roman"/>
                <w:sz w:val="26"/>
                <w:szCs w:val="26"/>
              </w:rPr>
              <w:t xml:space="preserve"> mất</w:t>
            </w:r>
            <w:r w:rsidR="006D0336" w:rsidRPr="008D4A5D">
              <w:rPr>
                <w:rFonts w:ascii="Times New Roman" w:hAnsi="Times New Roman"/>
                <w:sz w:val="26"/>
                <w:szCs w:val="26"/>
              </w:rPr>
              <w:t xml:space="preserve"> phải được sửa chữa kịp thời.</w:t>
            </w:r>
          </w:p>
          <w:p w:rsidR="008844FA" w:rsidRPr="008D4A5D" w:rsidRDefault="001D734B" w:rsidP="00BD09A3">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c)</w:t>
            </w:r>
            <w:r w:rsidR="006D0336" w:rsidRPr="008D4A5D">
              <w:rPr>
                <w:rFonts w:ascii="Times New Roman" w:hAnsi="Times New Roman"/>
                <w:sz w:val="26"/>
                <w:szCs w:val="26"/>
              </w:rPr>
              <w:t xml:space="preserve"> </w:t>
            </w:r>
            <w:r w:rsidR="008844FA" w:rsidRPr="008D4A5D">
              <w:rPr>
                <w:rFonts w:ascii="Times New Roman" w:hAnsi="Times New Roman"/>
                <w:sz w:val="26"/>
                <w:szCs w:val="26"/>
              </w:rPr>
              <w:t>Trường hợp hỏng do tai nạn giao thông hoặc sự cố hư hỏng lớn phải cảnh báo đảm bảo an toàn giao thông và báo cáo người quản lý sử dụng công trình đường bộ.</w:t>
            </w:r>
          </w:p>
        </w:tc>
        <w:tc>
          <w:tcPr>
            <w:tcW w:w="2835" w:type="dxa"/>
            <w:shd w:val="clear" w:color="auto" w:fill="auto"/>
          </w:tcPr>
          <w:p w:rsidR="008844FA" w:rsidRPr="008D4A5D" w:rsidRDefault="0093124F" w:rsidP="0093124F">
            <w:pPr>
              <w:pStyle w:val="Normal10"/>
              <w:spacing w:after="60"/>
              <w:jc w:val="both"/>
              <w:rPr>
                <w:sz w:val="26"/>
                <w:szCs w:val="26"/>
                <w:lang w:val="vi-VN"/>
              </w:rPr>
            </w:pPr>
            <w:r w:rsidRPr="008D4A5D">
              <w:rPr>
                <w:sz w:val="26"/>
                <w:szCs w:val="26"/>
              </w:rPr>
              <w:t>Khắc phục hư hỏng</w:t>
            </w:r>
            <w:r w:rsidR="001D734B" w:rsidRPr="008D4A5D">
              <w:rPr>
                <w:sz w:val="26"/>
                <w:szCs w:val="26"/>
              </w:rPr>
              <w:t xml:space="preserve"> hoặc báo cáo</w:t>
            </w:r>
            <w:r w:rsidRPr="008D4A5D">
              <w:rPr>
                <w:sz w:val="26"/>
                <w:szCs w:val="26"/>
              </w:rPr>
              <w:t xml:space="preserve"> trong vòng </w:t>
            </w:r>
            <w:r w:rsidR="008844FA" w:rsidRPr="008D4A5D">
              <w:rPr>
                <w:sz w:val="26"/>
                <w:szCs w:val="26"/>
              </w:rPr>
              <w:t>03 ngày khi phát hiện.</w:t>
            </w:r>
          </w:p>
        </w:tc>
      </w:tr>
      <w:tr w:rsidR="008844FA" w:rsidRPr="008D4A5D" w:rsidTr="001A75B7">
        <w:tc>
          <w:tcPr>
            <w:tcW w:w="815"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t>3.8</w:t>
            </w:r>
          </w:p>
        </w:tc>
        <w:tc>
          <w:tcPr>
            <w:tcW w:w="1561" w:type="dxa"/>
            <w:shd w:val="clear" w:color="auto" w:fill="auto"/>
            <w:vAlign w:val="center"/>
          </w:tcPr>
          <w:p w:rsidR="008844FA" w:rsidRPr="008D4A5D" w:rsidRDefault="008844FA" w:rsidP="00005A82">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Hệ thống chiếu sáng, đèn tín hiệu giao thông (nếu có)</w:t>
            </w:r>
          </w:p>
        </w:tc>
        <w:tc>
          <w:tcPr>
            <w:tcW w:w="2869" w:type="dxa"/>
            <w:shd w:val="clear" w:color="auto" w:fill="auto"/>
            <w:vAlign w:val="center"/>
          </w:tcPr>
          <w:p w:rsidR="008844FA" w:rsidRPr="008D4A5D" w:rsidRDefault="008844FA" w:rsidP="001A75B7">
            <w:pPr>
              <w:autoSpaceDE w:val="0"/>
              <w:autoSpaceDN w:val="0"/>
              <w:adjustRightInd w:val="0"/>
              <w:spacing w:before="60" w:after="60"/>
              <w:jc w:val="both"/>
              <w:rPr>
                <w:rFonts w:ascii="Times New Roman" w:hAnsi="Times New Roman"/>
                <w:strike/>
                <w:sz w:val="26"/>
                <w:szCs w:val="26"/>
              </w:rPr>
            </w:pPr>
            <w:r w:rsidRPr="008D4A5D">
              <w:rPr>
                <w:rFonts w:ascii="Times New Roman" w:hAnsi="Times New Roman"/>
                <w:sz w:val="26"/>
                <w:szCs w:val="26"/>
              </w:rPr>
              <w:t>Thực hiện theo quy định tại Mục 11.1, 10.2 của TCCS 17:2016/TCĐBVN.</w:t>
            </w:r>
          </w:p>
          <w:p w:rsidR="008844FA" w:rsidRPr="008D4A5D" w:rsidRDefault="008844FA" w:rsidP="001A75B7">
            <w:pPr>
              <w:shd w:val="clear" w:color="auto" w:fill="FFFFFF"/>
              <w:tabs>
                <w:tab w:val="left" w:pos="234"/>
                <w:tab w:val="left" w:pos="324"/>
              </w:tabs>
              <w:spacing w:before="60" w:line="234" w:lineRule="atLeast"/>
              <w:ind w:left="54"/>
              <w:jc w:val="both"/>
              <w:rPr>
                <w:rFonts w:ascii="Times New Roman" w:hAnsi="Times New Roman"/>
                <w:sz w:val="26"/>
                <w:szCs w:val="26"/>
              </w:rPr>
            </w:pPr>
          </w:p>
        </w:tc>
        <w:tc>
          <w:tcPr>
            <w:tcW w:w="6521" w:type="dxa"/>
            <w:shd w:val="clear" w:color="auto" w:fill="auto"/>
          </w:tcPr>
          <w:p w:rsidR="008844FA" w:rsidRPr="008D4A5D" w:rsidRDefault="001C45F0"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a) </w:t>
            </w:r>
            <w:r w:rsidR="008844FA" w:rsidRPr="008D4A5D">
              <w:rPr>
                <w:rFonts w:ascii="Times New Roman" w:hAnsi="Times New Roman"/>
                <w:sz w:val="26"/>
                <w:szCs w:val="26"/>
              </w:rPr>
              <w:t>Bảo quản đầy đủ từ khi nhận bàn giao, vận hành hệ thống đảm bảo thời lượng thắp sáng đúng quy định.</w:t>
            </w:r>
          </w:p>
          <w:p w:rsidR="008844FA" w:rsidRPr="008D4A5D" w:rsidRDefault="001C45F0"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b) </w:t>
            </w:r>
            <w:r w:rsidR="008844FA" w:rsidRPr="008D4A5D">
              <w:rPr>
                <w:rFonts w:ascii="Times New Roman" w:hAnsi="Times New Roman"/>
                <w:sz w:val="26"/>
                <w:szCs w:val="26"/>
              </w:rPr>
              <w:t xml:space="preserve">Đèn tín hiệu giao thông luôn trong tình trạng hoạt động bình thường. Cột </w:t>
            </w:r>
            <w:r w:rsidR="004500E3" w:rsidRPr="008D4A5D">
              <w:rPr>
                <w:rFonts w:ascii="Times New Roman" w:hAnsi="Times New Roman"/>
                <w:sz w:val="26"/>
                <w:szCs w:val="26"/>
              </w:rPr>
              <w:t>đèn, cần đèn, tủ điện, chóa đèn</w:t>
            </w:r>
            <w:r w:rsidR="008844FA" w:rsidRPr="008D4A5D">
              <w:rPr>
                <w:rFonts w:ascii="Times New Roman" w:hAnsi="Times New Roman"/>
                <w:sz w:val="26"/>
                <w:szCs w:val="26"/>
              </w:rPr>
              <w:t xml:space="preserve"> phải chắc chắn không nghiêng lệch, sạch, không bị rỉ sét, nứt vỡ.</w:t>
            </w:r>
          </w:p>
          <w:p w:rsidR="008844FA" w:rsidRPr="008D4A5D" w:rsidRDefault="001C45F0"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c) </w:t>
            </w:r>
            <w:r w:rsidR="008844FA" w:rsidRPr="008D4A5D">
              <w:rPr>
                <w:rFonts w:ascii="Times New Roman" w:hAnsi="Times New Roman"/>
                <w:sz w:val="26"/>
                <w:szCs w:val="26"/>
              </w:rPr>
              <w:t>Thực hiện cảnh báo, đảm bảo an toàn khu vực khi xảy ra sự cố. Kịp thời xử lý khắc phục sự cố theo quy định.</w:t>
            </w:r>
          </w:p>
          <w:p w:rsidR="008844FA" w:rsidRPr="008D4A5D" w:rsidRDefault="001C45F0" w:rsidP="00BD09A3">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d) </w:t>
            </w:r>
            <w:r w:rsidR="008844FA" w:rsidRPr="008D4A5D">
              <w:rPr>
                <w:rFonts w:ascii="Times New Roman" w:hAnsi="Times New Roman"/>
                <w:sz w:val="26"/>
                <w:szCs w:val="26"/>
              </w:rPr>
              <w:t>Trường hợp hỏng do tai nạn giao thông hoặc sự cố hư hỏng lớn phải cảnh báo đảm bảo an toàn giao thông và báo cáo người quản lý sử dụng công trình đường bộ.</w:t>
            </w:r>
          </w:p>
        </w:tc>
        <w:tc>
          <w:tcPr>
            <w:tcW w:w="2835" w:type="dxa"/>
            <w:shd w:val="clear" w:color="auto" w:fill="auto"/>
          </w:tcPr>
          <w:p w:rsidR="008844FA" w:rsidRPr="008D4A5D" w:rsidRDefault="001D734B"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a) </w:t>
            </w:r>
            <w:r w:rsidR="008844FA" w:rsidRPr="008D4A5D">
              <w:rPr>
                <w:rFonts w:ascii="Times New Roman" w:hAnsi="Times New Roman"/>
                <w:sz w:val="26"/>
                <w:szCs w:val="26"/>
              </w:rPr>
              <w:t>Bóng đèn hỏng phải sửa</w:t>
            </w:r>
            <w:r w:rsidRPr="008D4A5D">
              <w:rPr>
                <w:rFonts w:ascii="Times New Roman" w:hAnsi="Times New Roman"/>
                <w:sz w:val="26"/>
                <w:szCs w:val="26"/>
              </w:rPr>
              <w:t xml:space="preserve"> chữa</w:t>
            </w:r>
            <w:r w:rsidR="008844FA" w:rsidRPr="008D4A5D">
              <w:rPr>
                <w:rFonts w:ascii="Times New Roman" w:hAnsi="Times New Roman"/>
                <w:sz w:val="26"/>
                <w:szCs w:val="26"/>
              </w:rPr>
              <w:t>, thay thế trong vòng 01 ngày.</w:t>
            </w:r>
          </w:p>
          <w:p w:rsidR="008844FA" w:rsidRPr="008D4A5D" w:rsidRDefault="001D734B" w:rsidP="00DC442E">
            <w:pPr>
              <w:pStyle w:val="Normal10"/>
              <w:spacing w:after="60"/>
              <w:jc w:val="both"/>
              <w:rPr>
                <w:sz w:val="26"/>
                <w:szCs w:val="26"/>
                <w:lang w:val="en-US"/>
              </w:rPr>
            </w:pPr>
            <w:r w:rsidRPr="008D4A5D">
              <w:rPr>
                <w:sz w:val="26"/>
                <w:szCs w:val="26"/>
                <w:lang w:val="en-US"/>
              </w:rPr>
              <w:t xml:space="preserve">b) </w:t>
            </w:r>
            <w:r w:rsidR="008844FA" w:rsidRPr="008D4A5D">
              <w:rPr>
                <w:sz w:val="26"/>
                <w:szCs w:val="26"/>
                <w:lang w:val="vi-VN"/>
              </w:rPr>
              <w:t xml:space="preserve">Cột đèn, cần đèn bị hư hỏng phải được </w:t>
            </w:r>
            <w:r w:rsidRPr="008D4A5D">
              <w:rPr>
                <w:sz w:val="26"/>
                <w:szCs w:val="26"/>
                <w:lang w:val="en-US"/>
              </w:rPr>
              <w:t xml:space="preserve">sửa chữa </w:t>
            </w:r>
            <w:r w:rsidR="008844FA" w:rsidRPr="008D4A5D">
              <w:rPr>
                <w:sz w:val="26"/>
                <w:szCs w:val="26"/>
                <w:lang w:val="vi-VN"/>
              </w:rPr>
              <w:t>khắc phục</w:t>
            </w:r>
            <w:r w:rsidRPr="008D4A5D">
              <w:rPr>
                <w:sz w:val="26"/>
                <w:szCs w:val="26"/>
                <w:lang w:val="en-US"/>
              </w:rPr>
              <w:t>, hoặc báo cáo</w:t>
            </w:r>
            <w:r w:rsidR="008844FA" w:rsidRPr="008D4A5D">
              <w:rPr>
                <w:sz w:val="26"/>
                <w:szCs w:val="26"/>
                <w:lang w:val="vi-VN"/>
              </w:rPr>
              <w:t xml:space="preserve"> trong vòng </w:t>
            </w:r>
            <w:r w:rsidR="006D0336" w:rsidRPr="008D4A5D">
              <w:rPr>
                <w:sz w:val="26"/>
                <w:szCs w:val="26"/>
                <w:lang w:val="en-US"/>
              </w:rPr>
              <w:t>0</w:t>
            </w:r>
            <w:r w:rsidR="008844FA" w:rsidRPr="008D4A5D">
              <w:rPr>
                <w:sz w:val="26"/>
                <w:szCs w:val="26"/>
                <w:lang w:val="vi-VN"/>
              </w:rPr>
              <w:t>2 ngày.</w:t>
            </w:r>
          </w:p>
          <w:p w:rsidR="001D734B" w:rsidRPr="008D4A5D" w:rsidRDefault="001D734B" w:rsidP="00DC442E">
            <w:pPr>
              <w:pStyle w:val="Normal10"/>
              <w:spacing w:after="60"/>
              <w:jc w:val="both"/>
              <w:rPr>
                <w:sz w:val="26"/>
                <w:szCs w:val="26"/>
                <w:lang w:val="en-US"/>
              </w:rPr>
            </w:pPr>
          </w:p>
        </w:tc>
      </w:tr>
    </w:tbl>
    <w:p w:rsidR="00407B73" w:rsidRPr="008D4A5D" w:rsidRDefault="00407B73" w:rsidP="00F77E87">
      <w:pPr>
        <w:shd w:val="clear" w:color="auto" w:fill="FFFFFF"/>
        <w:spacing w:before="120" w:after="120"/>
        <w:ind w:firstLine="567"/>
        <w:jc w:val="both"/>
        <w:rPr>
          <w:rFonts w:ascii="Times New Roman" w:hAnsi="Times New Roman"/>
          <w:i/>
          <w:sz w:val="26"/>
          <w:szCs w:val="26"/>
        </w:rPr>
      </w:pPr>
      <w:r w:rsidRPr="008D4A5D">
        <w:rPr>
          <w:rFonts w:ascii="Times New Roman" w:hAnsi="Times New Roman"/>
          <w:i/>
          <w:sz w:val="26"/>
          <w:szCs w:val="26"/>
        </w:rPr>
        <w:t xml:space="preserve">4. Tiêu chí chất lượng nền đường, thoát nước và chăm sóc cây xanh </w:t>
      </w:r>
    </w:p>
    <w:tbl>
      <w:tblPr>
        <w:tblW w:w="146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4"/>
        <w:gridCol w:w="1560"/>
        <w:gridCol w:w="2871"/>
        <w:gridCol w:w="6521"/>
        <w:gridCol w:w="2835"/>
      </w:tblGrid>
      <w:tr w:rsidR="008844FA" w:rsidRPr="008D4A5D" w:rsidTr="00FB3FF9">
        <w:trPr>
          <w:tblHeader/>
        </w:trPr>
        <w:tc>
          <w:tcPr>
            <w:tcW w:w="814" w:type="dxa"/>
            <w:shd w:val="clear" w:color="auto" w:fill="auto"/>
            <w:vAlign w:val="center"/>
          </w:tcPr>
          <w:p w:rsidR="008844FA" w:rsidRPr="008D4A5D" w:rsidRDefault="008844FA" w:rsidP="00DC442E">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TT</w:t>
            </w:r>
          </w:p>
        </w:tc>
        <w:tc>
          <w:tcPr>
            <w:tcW w:w="1560" w:type="dxa"/>
            <w:shd w:val="clear" w:color="auto" w:fill="auto"/>
            <w:vAlign w:val="center"/>
          </w:tcPr>
          <w:p w:rsidR="008844FA" w:rsidRPr="008D4A5D" w:rsidRDefault="008844FA" w:rsidP="00DC442E">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Hạng mục</w:t>
            </w:r>
          </w:p>
        </w:tc>
        <w:tc>
          <w:tcPr>
            <w:tcW w:w="2871" w:type="dxa"/>
            <w:shd w:val="clear" w:color="auto" w:fill="auto"/>
            <w:vAlign w:val="center"/>
          </w:tcPr>
          <w:p w:rsidR="008844FA" w:rsidRPr="008D4A5D" w:rsidRDefault="008844FA" w:rsidP="00DC442E">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Nội dung yêu cầu kỹ thuật, chất lượng</w:t>
            </w:r>
          </w:p>
        </w:tc>
        <w:tc>
          <w:tcPr>
            <w:tcW w:w="6521" w:type="dxa"/>
            <w:shd w:val="clear" w:color="auto" w:fill="auto"/>
            <w:vAlign w:val="center"/>
          </w:tcPr>
          <w:p w:rsidR="008844FA" w:rsidRPr="008D4A5D" w:rsidRDefault="008844FA" w:rsidP="00DC442E">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Mức độ đáp ứng</w:t>
            </w:r>
          </w:p>
        </w:tc>
        <w:tc>
          <w:tcPr>
            <w:tcW w:w="2835" w:type="dxa"/>
            <w:shd w:val="clear" w:color="auto" w:fill="auto"/>
            <w:vAlign w:val="center"/>
          </w:tcPr>
          <w:p w:rsidR="008844FA" w:rsidRPr="008D4A5D" w:rsidRDefault="008844FA" w:rsidP="00DC442E">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Thời gian cho phép khắc phục tồn tại</w:t>
            </w:r>
          </w:p>
        </w:tc>
      </w:tr>
      <w:tr w:rsidR="008844FA" w:rsidRPr="008D4A5D" w:rsidTr="001A75B7">
        <w:tc>
          <w:tcPr>
            <w:tcW w:w="814"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t>4.1</w:t>
            </w:r>
          </w:p>
        </w:tc>
        <w:tc>
          <w:tcPr>
            <w:tcW w:w="1560" w:type="dxa"/>
            <w:shd w:val="clear" w:color="auto" w:fill="auto"/>
            <w:vAlign w:val="center"/>
          </w:tcPr>
          <w:p w:rsidR="008844FA" w:rsidRPr="008D4A5D" w:rsidRDefault="008844FA" w:rsidP="00752479">
            <w:pPr>
              <w:pStyle w:val="Normal10"/>
              <w:spacing w:after="60"/>
              <w:jc w:val="both"/>
              <w:rPr>
                <w:sz w:val="26"/>
                <w:szCs w:val="26"/>
                <w:lang w:val="fr-FR"/>
              </w:rPr>
            </w:pPr>
            <w:r w:rsidRPr="008D4A5D">
              <w:rPr>
                <w:sz w:val="26"/>
                <w:szCs w:val="26"/>
                <w:lang w:val="fr-FR"/>
              </w:rPr>
              <w:t>Taluy đắp và taluy đào</w:t>
            </w:r>
          </w:p>
        </w:tc>
        <w:tc>
          <w:tcPr>
            <w:tcW w:w="2871" w:type="dxa"/>
            <w:shd w:val="clear" w:color="auto" w:fill="auto"/>
            <w:vAlign w:val="center"/>
          </w:tcPr>
          <w:p w:rsidR="008844FA" w:rsidRPr="008D4A5D" w:rsidRDefault="008844FA" w:rsidP="001A75B7">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Thực hiện theo quy định tại Mục </w:t>
            </w:r>
            <w:r w:rsidRPr="008D4A5D">
              <w:rPr>
                <w:rFonts w:ascii="Times New Roman" w:hAnsi="Times New Roman"/>
                <w:sz w:val="26"/>
                <w:szCs w:val="26"/>
                <w:lang w:val="fr-FR"/>
              </w:rPr>
              <w:t xml:space="preserve">6.2, 6.3, 6.4 </w:t>
            </w:r>
            <w:r w:rsidRPr="008D4A5D">
              <w:rPr>
                <w:rFonts w:ascii="Times New Roman" w:hAnsi="Times New Roman"/>
                <w:sz w:val="26"/>
                <w:szCs w:val="26"/>
              </w:rPr>
              <w:t xml:space="preserve">của TCCS </w:t>
            </w:r>
            <w:r w:rsidRPr="008D4A5D">
              <w:rPr>
                <w:rFonts w:ascii="Times New Roman" w:hAnsi="Times New Roman"/>
                <w:sz w:val="26"/>
                <w:szCs w:val="26"/>
              </w:rPr>
              <w:lastRenderedPageBreak/>
              <w:t>17:2016/TCĐBVN.</w:t>
            </w:r>
          </w:p>
          <w:p w:rsidR="008844FA" w:rsidRPr="008D4A5D" w:rsidRDefault="008844FA" w:rsidP="001A75B7">
            <w:pPr>
              <w:tabs>
                <w:tab w:val="left" w:pos="324"/>
                <w:tab w:val="left" w:pos="429"/>
              </w:tabs>
              <w:autoSpaceDE w:val="0"/>
              <w:autoSpaceDN w:val="0"/>
              <w:adjustRightInd w:val="0"/>
              <w:spacing w:before="60"/>
              <w:jc w:val="both"/>
              <w:rPr>
                <w:rFonts w:ascii="Times New Roman" w:hAnsi="Times New Roman"/>
                <w:sz w:val="26"/>
                <w:szCs w:val="26"/>
              </w:rPr>
            </w:pPr>
          </w:p>
        </w:tc>
        <w:tc>
          <w:tcPr>
            <w:tcW w:w="6521" w:type="dxa"/>
            <w:shd w:val="clear" w:color="auto" w:fill="auto"/>
          </w:tcPr>
          <w:p w:rsidR="001D734B" w:rsidRPr="008D4A5D" w:rsidRDefault="001D734B" w:rsidP="001D734B">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lastRenderedPageBreak/>
              <w:t xml:space="preserve">Đảm bảo hình dạng ban đầu, không bị xói lở; đảm bảo độ chặt (đối với taluy đất); cụ thể:  </w:t>
            </w:r>
          </w:p>
          <w:p w:rsidR="001D734B" w:rsidRPr="008D4A5D" w:rsidRDefault="001D734B" w:rsidP="001D734B">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 xml:space="preserve">a) Khi có sạt lở nhỏ phải tổ chức xử lý đảm bảo an toàn giao </w:t>
            </w:r>
            <w:r w:rsidRPr="008D4A5D">
              <w:rPr>
                <w:rFonts w:ascii="Times New Roman" w:hAnsi="Times New Roman"/>
                <w:sz w:val="26"/>
                <w:szCs w:val="26"/>
              </w:rPr>
              <w:lastRenderedPageBreak/>
              <w:t>thông.</w:t>
            </w:r>
          </w:p>
          <w:p w:rsidR="001D734B" w:rsidRPr="008D4A5D" w:rsidRDefault="001D734B" w:rsidP="001D734B">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b) Các hư hỏng</w:t>
            </w:r>
            <w:r w:rsidR="0029668B" w:rsidRPr="008D4A5D">
              <w:rPr>
                <w:rFonts w:ascii="Times New Roman" w:hAnsi="Times New Roman"/>
                <w:sz w:val="26"/>
                <w:szCs w:val="26"/>
              </w:rPr>
              <w:t xml:space="preserve"> lớn vượt quá tiêu chuẩn kỹ thuật và đ</w:t>
            </w:r>
            <w:r w:rsidRPr="008D4A5D">
              <w:rPr>
                <w:rFonts w:ascii="Times New Roman" w:hAnsi="Times New Roman"/>
                <w:sz w:val="26"/>
                <w:szCs w:val="26"/>
              </w:rPr>
              <w:t>ịnh mức bảo dưỡng thường xuyên do mưa bão, lở đất phải báo cáo kịp thời cho cơ quan được giao quản lý tài sản để được xem xét xử lý.</w:t>
            </w:r>
          </w:p>
          <w:p w:rsidR="008844FA" w:rsidRPr="008D4A5D" w:rsidRDefault="008844FA" w:rsidP="0037560F">
            <w:pPr>
              <w:autoSpaceDE w:val="0"/>
              <w:autoSpaceDN w:val="0"/>
              <w:adjustRightInd w:val="0"/>
              <w:spacing w:before="60" w:after="60"/>
              <w:jc w:val="both"/>
              <w:rPr>
                <w:rFonts w:ascii="Times New Roman" w:hAnsi="Times New Roman"/>
                <w:sz w:val="26"/>
                <w:szCs w:val="26"/>
              </w:rPr>
            </w:pPr>
          </w:p>
        </w:tc>
        <w:tc>
          <w:tcPr>
            <w:tcW w:w="2835" w:type="dxa"/>
            <w:shd w:val="clear" w:color="auto" w:fill="auto"/>
          </w:tcPr>
          <w:p w:rsidR="001D734B" w:rsidRPr="008D4A5D" w:rsidRDefault="001D734B" w:rsidP="00DC442E">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lastRenderedPageBreak/>
              <w:t xml:space="preserve">a) </w:t>
            </w:r>
            <w:r w:rsidR="008844FA" w:rsidRPr="008D4A5D">
              <w:rPr>
                <w:rFonts w:ascii="Times New Roman" w:eastAsia="TimesNewRomanPSMT" w:hAnsi="Times New Roman"/>
                <w:sz w:val="26"/>
                <w:szCs w:val="26"/>
                <w:lang w:val="pt-BR"/>
              </w:rPr>
              <w:t xml:space="preserve">Phải hoàn tất sửa chữa trong vòng </w:t>
            </w:r>
            <w:r w:rsidR="00331318" w:rsidRPr="008D4A5D">
              <w:rPr>
                <w:rFonts w:ascii="Times New Roman" w:eastAsia="TimesNewRomanPSMT" w:hAnsi="Times New Roman"/>
                <w:sz w:val="26"/>
                <w:szCs w:val="26"/>
                <w:lang w:val="pt-BR"/>
              </w:rPr>
              <w:t>0</w:t>
            </w:r>
            <w:r w:rsidR="008844FA" w:rsidRPr="008D4A5D">
              <w:rPr>
                <w:rFonts w:ascii="Times New Roman" w:eastAsia="TimesNewRomanPSMT" w:hAnsi="Times New Roman"/>
                <w:sz w:val="26"/>
                <w:szCs w:val="26"/>
                <w:lang w:val="pt-BR"/>
              </w:rPr>
              <w:t xml:space="preserve">1 ngày sau khi phát hiện hư hỏng (mùa mưa), </w:t>
            </w:r>
            <w:r w:rsidR="00331318" w:rsidRPr="008D4A5D">
              <w:rPr>
                <w:rFonts w:ascii="Times New Roman" w:eastAsia="TimesNewRomanPSMT" w:hAnsi="Times New Roman"/>
                <w:sz w:val="26"/>
                <w:szCs w:val="26"/>
                <w:lang w:val="pt-BR"/>
              </w:rPr>
              <w:t>0</w:t>
            </w:r>
            <w:r w:rsidR="008844FA" w:rsidRPr="008D4A5D">
              <w:rPr>
                <w:rFonts w:ascii="Times New Roman" w:eastAsia="TimesNewRomanPSMT" w:hAnsi="Times New Roman"/>
                <w:sz w:val="26"/>
                <w:szCs w:val="26"/>
                <w:lang w:val="pt-BR"/>
              </w:rPr>
              <w:t xml:space="preserve">3 ngày </w:t>
            </w:r>
            <w:r w:rsidR="008844FA" w:rsidRPr="008D4A5D">
              <w:rPr>
                <w:rFonts w:ascii="Times New Roman" w:eastAsia="TimesNewRomanPSMT" w:hAnsi="Times New Roman"/>
                <w:sz w:val="26"/>
                <w:szCs w:val="26"/>
                <w:lang w:val="pt-BR"/>
              </w:rPr>
              <w:lastRenderedPageBreak/>
              <w:t xml:space="preserve">(mùa khô). </w:t>
            </w:r>
          </w:p>
          <w:p w:rsidR="008844FA" w:rsidRPr="008D4A5D" w:rsidRDefault="001D734B" w:rsidP="00DC442E">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b)</w:t>
            </w:r>
            <w:r w:rsidR="008844FA" w:rsidRPr="008D4A5D">
              <w:rPr>
                <w:rFonts w:ascii="Times New Roman" w:eastAsia="TimesNewRomanPSMT" w:hAnsi="Times New Roman"/>
                <w:sz w:val="26"/>
                <w:szCs w:val="26"/>
                <w:lang w:val="pt-BR"/>
              </w:rPr>
              <w:t xml:space="preserve">Trường hợp sạt lở khối lượng nhỏ làm ách tắc giao thông phải khắc phục ngay để đảm bảo giao thông trong vòng </w:t>
            </w:r>
            <w:r w:rsidR="00331318" w:rsidRPr="008D4A5D">
              <w:rPr>
                <w:rFonts w:ascii="Times New Roman" w:eastAsia="TimesNewRomanPSMT" w:hAnsi="Times New Roman"/>
                <w:sz w:val="26"/>
                <w:szCs w:val="26"/>
                <w:lang w:val="pt-BR"/>
              </w:rPr>
              <w:t>0</w:t>
            </w:r>
            <w:r w:rsidR="008844FA" w:rsidRPr="008D4A5D">
              <w:rPr>
                <w:rFonts w:ascii="Times New Roman" w:eastAsia="TimesNewRomanPSMT" w:hAnsi="Times New Roman"/>
                <w:sz w:val="26"/>
                <w:szCs w:val="26"/>
                <w:lang w:val="pt-BR"/>
              </w:rPr>
              <w:t>6 giờ.</w:t>
            </w:r>
          </w:p>
          <w:p w:rsidR="001D734B" w:rsidRPr="008D4A5D" w:rsidRDefault="001D734B" w:rsidP="00DC442E">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c) Hư hỏng lớn phải báo cáo ngay trong vòng 01 giờ.</w:t>
            </w:r>
          </w:p>
        </w:tc>
      </w:tr>
      <w:tr w:rsidR="008844FA" w:rsidRPr="008D4A5D" w:rsidTr="001A75B7">
        <w:tc>
          <w:tcPr>
            <w:tcW w:w="814"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lastRenderedPageBreak/>
              <w:t>4.2</w:t>
            </w:r>
          </w:p>
        </w:tc>
        <w:tc>
          <w:tcPr>
            <w:tcW w:w="1560" w:type="dxa"/>
            <w:shd w:val="clear" w:color="auto" w:fill="auto"/>
            <w:vAlign w:val="center"/>
          </w:tcPr>
          <w:p w:rsidR="008844FA" w:rsidRPr="008D4A5D" w:rsidRDefault="008844FA" w:rsidP="00752479">
            <w:pPr>
              <w:pStyle w:val="Normal10"/>
              <w:spacing w:after="60"/>
              <w:jc w:val="both"/>
              <w:rPr>
                <w:sz w:val="26"/>
                <w:szCs w:val="26"/>
              </w:rPr>
            </w:pPr>
            <w:r w:rsidRPr="008D4A5D">
              <w:rPr>
                <w:sz w:val="26"/>
                <w:szCs w:val="26"/>
              </w:rPr>
              <w:t>Phát cây, cắt cỏ, tỉa cành</w:t>
            </w:r>
          </w:p>
        </w:tc>
        <w:tc>
          <w:tcPr>
            <w:tcW w:w="2871" w:type="dxa"/>
            <w:shd w:val="clear" w:color="auto" w:fill="auto"/>
            <w:vAlign w:val="center"/>
          </w:tcPr>
          <w:p w:rsidR="008844FA" w:rsidRPr="008D4A5D" w:rsidRDefault="008844FA" w:rsidP="001A75B7">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Thực hiện theo quy định tại Mục 6.2.3, 6.2.4, 6.2.5 của TCCS 17:2016/TCĐBVN.</w:t>
            </w:r>
          </w:p>
          <w:p w:rsidR="008844FA" w:rsidRPr="008D4A5D" w:rsidRDefault="008844FA" w:rsidP="001A75B7">
            <w:pPr>
              <w:autoSpaceDE w:val="0"/>
              <w:autoSpaceDN w:val="0"/>
              <w:adjustRightInd w:val="0"/>
              <w:spacing w:before="60" w:after="60"/>
              <w:jc w:val="both"/>
              <w:rPr>
                <w:rFonts w:ascii="Times New Roman" w:hAnsi="Times New Roman"/>
                <w:sz w:val="26"/>
                <w:szCs w:val="26"/>
              </w:rPr>
            </w:pPr>
          </w:p>
          <w:p w:rsidR="008844FA" w:rsidRPr="008D4A5D" w:rsidRDefault="008844FA" w:rsidP="001A75B7">
            <w:pPr>
              <w:autoSpaceDE w:val="0"/>
              <w:autoSpaceDN w:val="0"/>
              <w:adjustRightInd w:val="0"/>
              <w:spacing w:before="60" w:after="60"/>
              <w:jc w:val="both"/>
              <w:rPr>
                <w:rFonts w:ascii="Times New Roman" w:hAnsi="Times New Roman"/>
                <w:sz w:val="26"/>
                <w:szCs w:val="26"/>
              </w:rPr>
            </w:pPr>
          </w:p>
        </w:tc>
        <w:tc>
          <w:tcPr>
            <w:tcW w:w="6521" w:type="dxa"/>
            <w:shd w:val="clear" w:color="auto" w:fill="auto"/>
          </w:tcPr>
          <w:p w:rsidR="008844FA" w:rsidRPr="008D4A5D" w:rsidRDefault="004A3002" w:rsidP="002D30EC">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a) </w:t>
            </w:r>
            <w:r w:rsidR="008844FA" w:rsidRPr="008D4A5D">
              <w:rPr>
                <w:rFonts w:ascii="Times New Roman" w:hAnsi="Times New Roman"/>
                <w:sz w:val="26"/>
                <w:szCs w:val="26"/>
              </w:rPr>
              <w:t xml:space="preserve">Không che khuất cọc tiêu, biển báo, cột Km và ảnh hưởng đến thoát nước; không ảnh hưởng tầm nhìn. </w:t>
            </w:r>
          </w:p>
          <w:p w:rsidR="008844FA" w:rsidRPr="008D4A5D" w:rsidRDefault="004A3002"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b) </w:t>
            </w:r>
            <w:r w:rsidR="008844FA" w:rsidRPr="008D4A5D">
              <w:rPr>
                <w:rFonts w:ascii="Times New Roman" w:hAnsi="Times New Roman"/>
                <w:sz w:val="26"/>
                <w:szCs w:val="26"/>
              </w:rPr>
              <w:t xml:space="preserve">Đối với </w:t>
            </w:r>
            <w:r w:rsidR="00331318" w:rsidRPr="008D4A5D">
              <w:rPr>
                <w:rFonts w:ascii="Times New Roman" w:hAnsi="Times New Roman"/>
                <w:sz w:val="26"/>
                <w:szCs w:val="26"/>
              </w:rPr>
              <w:t>t</w:t>
            </w:r>
            <w:r w:rsidR="008844FA" w:rsidRPr="008D4A5D">
              <w:rPr>
                <w:rFonts w:ascii="Times New Roman" w:hAnsi="Times New Roman"/>
                <w:sz w:val="26"/>
                <w:szCs w:val="26"/>
              </w:rPr>
              <w:t>aluy dương trong phạm vi chiều cao ≤</w:t>
            </w:r>
            <w:r w:rsidR="0029668B" w:rsidRPr="008D4A5D">
              <w:rPr>
                <w:rFonts w:ascii="Times New Roman" w:hAnsi="Times New Roman"/>
                <w:sz w:val="26"/>
                <w:szCs w:val="26"/>
              </w:rPr>
              <w:t xml:space="preserve"> </w:t>
            </w:r>
            <w:r w:rsidR="008844FA" w:rsidRPr="008D4A5D">
              <w:rPr>
                <w:rFonts w:ascii="Times New Roman" w:hAnsi="Times New Roman"/>
                <w:sz w:val="26"/>
                <w:szCs w:val="26"/>
              </w:rPr>
              <w:t>4</w:t>
            </w:r>
            <w:r w:rsidRPr="008D4A5D">
              <w:rPr>
                <w:rFonts w:ascii="Times New Roman" w:hAnsi="Times New Roman"/>
                <w:sz w:val="26"/>
                <w:szCs w:val="26"/>
              </w:rPr>
              <w:t xml:space="preserve">,0 </w:t>
            </w:r>
            <w:r w:rsidR="008844FA" w:rsidRPr="008D4A5D">
              <w:rPr>
                <w:rFonts w:ascii="Times New Roman" w:hAnsi="Times New Roman"/>
                <w:sz w:val="26"/>
                <w:szCs w:val="26"/>
              </w:rPr>
              <w:t>m cây cỏ không được cao quá 0,2</w:t>
            </w:r>
            <w:r w:rsidRPr="008D4A5D">
              <w:rPr>
                <w:rFonts w:ascii="Times New Roman" w:hAnsi="Times New Roman"/>
                <w:sz w:val="26"/>
                <w:szCs w:val="26"/>
              </w:rPr>
              <w:t xml:space="preserve"> </w:t>
            </w:r>
            <w:r w:rsidR="008844FA" w:rsidRPr="008D4A5D">
              <w:rPr>
                <w:rFonts w:ascii="Times New Roman" w:hAnsi="Times New Roman"/>
                <w:sz w:val="26"/>
                <w:szCs w:val="26"/>
              </w:rPr>
              <w:t>m.</w:t>
            </w:r>
          </w:p>
          <w:p w:rsidR="008844FA" w:rsidRPr="008D4A5D" w:rsidRDefault="004A3002"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c) </w:t>
            </w:r>
            <w:r w:rsidR="00331318" w:rsidRPr="008D4A5D">
              <w:rPr>
                <w:rFonts w:ascii="Times New Roman" w:hAnsi="Times New Roman"/>
                <w:sz w:val="26"/>
                <w:szCs w:val="26"/>
              </w:rPr>
              <w:t>Đối với ta</w:t>
            </w:r>
            <w:r w:rsidR="008844FA" w:rsidRPr="008D4A5D">
              <w:rPr>
                <w:rFonts w:ascii="Times New Roman" w:hAnsi="Times New Roman"/>
                <w:sz w:val="26"/>
                <w:szCs w:val="26"/>
              </w:rPr>
              <w:t>luy âm trong phạm vi 1</w:t>
            </w:r>
            <w:r w:rsidRPr="008D4A5D">
              <w:rPr>
                <w:rFonts w:ascii="Times New Roman" w:hAnsi="Times New Roman"/>
                <w:sz w:val="26"/>
                <w:szCs w:val="26"/>
              </w:rPr>
              <w:t xml:space="preserve">,0 </w:t>
            </w:r>
            <w:r w:rsidR="008844FA" w:rsidRPr="008D4A5D">
              <w:rPr>
                <w:rFonts w:ascii="Times New Roman" w:hAnsi="Times New Roman"/>
                <w:sz w:val="26"/>
                <w:szCs w:val="26"/>
              </w:rPr>
              <w:t>m từ vai đường trở ra và trong bụng đường cong cây cỏ không được cao quá vai đường 0,2</w:t>
            </w:r>
            <w:r w:rsidRPr="008D4A5D">
              <w:rPr>
                <w:rFonts w:ascii="Times New Roman" w:hAnsi="Times New Roman"/>
                <w:sz w:val="26"/>
                <w:szCs w:val="26"/>
              </w:rPr>
              <w:t xml:space="preserve"> </w:t>
            </w:r>
            <w:r w:rsidR="008844FA" w:rsidRPr="008D4A5D">
              <w:rPr>
                <w:rFonts w:ascii="Times New Roman" w:hAnsi="Times New Roman"/>
                <w:sz w:val="26"/>
                <w:szCs w:val="26"/>
              </w:rPr>
              <w:t>m.</w:t>
            </w:r>
          </w:p>
          <w:p w:rsidR="008844FA" w:rsidRPr="008D4A5D" w:rsidRDefault="004A3002" w:rsidP="00DC442E">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hAnsi="Times New Roman"/>
                <w:sz w:val="26"/>
                <w:szCs w:val="26"/>
              </w:rPr>
              <w:t xml:space="preserve">d) </w:t>
            </w:r>
            <w:r w:rsidR="008844FA" w:rsidRPr="008D4A5D">
              <w:rPr>
                <w:rFonts w:ascii="Times New Roman" w:hAnsi="Times New Roman"/>
                <w:sz w:val="26"/>
                <w:szCs w:val="26"/>
              </w:rPr>
              <w:t>Cây cỏ không được cao quá vai đường 0,2</w:t>
            </w:r>
            <w:r w:rsidRPr="008D4A5D">
              <w:rPr>
                <w:rFonts w:ascii="Times New Roman" w:hAnsi="Times New Roman"/>
                <w:sz w:val="26"/>
                <w:szCs w:val="26"/>
              </w:rPr>
              <w:t xml:space="preserve"> </w:t>
            </w:r>
            <w:r w:rsidR="008844FA" w:rsidRPr="008D4A5D">
              <w:rPr>
                <w:rFonts w:ascii="Times New Roman" w:hAnsi="Times New Roman"/>
                <w:sz w:val="26"/>
                <w:szCs w:val="26"/>
              </w:rPr>
              <w:t>m và chờm ra mặt đường.</w:t>
            </w:r>
          </w:p>
        </w:tc>
        <w:tc>
          <w:tcPr>
            <w:tcW w:w="2835" w:type="dxa"/>
            <w:shd w:val="clear" w:color="auto" w:fill="auto"/>
          </w:tcPr>
          <w:p w:rsidR="008844FA" w:rsidRPr="008D4A5D" w:rsidRDefault="001A75B7"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a) </w:t>
            </w:r>
            <w:r w:rsidR="008844FA" w:rsidRPr="008D4A5D">
              <w:rPr>
                <w:rFonts w:ascii="Times New Roman" w:hAnsi="Times New Roman"/>
                <w:sz w:val="26"/>
                <w:szCs w:val="26"/>
              </w:rPr>
              <w:t xml:space="preserve">Cây cỏ phải được cắt, phát quang trong vòng </w:t>
            </w:r>
            <w:r w:rsidR="00331318" w:rsidRPr="008D4A5D">
              <w:rPr>
                <w:rFonts w:ascii="Times New Roman" w:hAnsi="Times New Roman"/>
                <w:sz w:val="26"/>
                <w:szCs w:val="26"/>
              </w:rPr>
              <w:t>0</w:t>
            </w:r>
            <w:r w:rsidR="008844FA" w:rsidRPr="008D4A5D">
              <w:rPr>
                <w:rFonts w:ascii="Times New Roman" w:hAnsi="Times New Roman"/>
                <w:sz w:val="26"/>
                <w:szCs w:val="26"/>
              </w:rPr>
              <w:t>3 ngày khi phát hiện.</w:t>
            </w:r>
          </w:p>
          <w:p w:rsidR="008844FA" w:rsidRPr="008D4A5D" w:rsidRDefault="001A75B7" w:rsidP="00DC442E">
            <w:pPr>
              <w:pStyle w:val="Normal10"/>
              <w:spacing w:after="60"/>
              <w:jc w:val="both"/>
              <w:rPr>
                <w:sz w:val="26"/>
                <w:szCs w:val="26"/>
                <w:lang w:val="vi-VN"/>
              </w:rPr>
            </w:pPr>
            <w:r w:rsidRPr="008D4A5D">
              <w:rPr>
                <w:sz w:val="26"/>
                <w:szCs w:val="26"/>
                <w:lang w:val="en-US"/>
              </w:rPr>
              <w:t xml:space="preserve">b) </w:t>
            </w:r>
            <w:r w:rsidR="008844FA" w:rsidRPr="008D4A5D">
              <w:rPr>
                <w:sz w:val="26"/>
                <w:szCs w:val="26"/>
                <w:lang w:val="vi-VN"/>
              </w:rPr>
              <w:t>Cây đổ ngang đường phải khắc phục</w:t>
            </w:r>
            <w:r w:rsidR="008844FA" w:rsidRPr="008D4A5D">
              <w:rPr>
                <w:sz w:val="26"/>
                <w:szCs w:val="26"/>
                <w:lang w:val="en-US"/>
              </w:rPr>
              <w:t xml:space="preserve"> đảm bảo an toàn giao thông</w:t>
            </w:r>
            <w:r w:rsidR="008844FA" w:rsidRPr="008D4A5D">
              <w:rPr>
                <w:sz w:val="26"/>
                <w:szCs w:val="26"/>
                <w:lang w:val="vi-VN"/>
              </w:rPr>
              <w:t xml:space="preserve"> trong vòng 30 phút và dọn xong hoàn toàn trong </w:t>
            </w:r>
            <w:r w:rsidR="00331318" w:rsidRPr="008D4A5D">
              <w:rPr>
                <w:sz w:val="26"/>
                <w:szCs w:val="26"/>
                <w:lang w:val="en-US"/>
              </w:rPr>
              <w:t>0</w:t>
            </w:r>
            <w:r w:rsidR="008844FA" w:rsidRPr="008D4A5D">
              <w:rPr>
                <w:sz w:val="26"/>
                <w:szCs w:val="26"/>
                <w:lang w:val="vi-VN"/>
              </w:rPr>
              <w:t>3 giờ sau khi phát hiện.</w:t>
            </w:r>
          </w:p>
        </w:tc>
      </w:tr>
      <w:tr w:rsidR="008844FA" w:rsidRPr="008D4A5D" w:rsidTr="001A75B7">
        <w:tc>
          <w:tcPr>
            <w:tcW w:w="814"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t>4.3</w:t>
            </w:r>
          </w:p>
        </w:tc>
        <w:tc>
          <w:tcPr>
            <w:tcW w:w="1560" w:type="dxa"/>
            <w:shd w:val="clear" w:color="auto" w:fill="auto"/>
            <w:vAlign w:val="center"/>
          </w:tcPr>
          <w:p w:rsidR="008844FA" w:rsidRPr="008D4A5D" w:rsidRDefault="008844FA" w:rsidP="00752479">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Lề đường </w:t>
            </w:r>
          </w:p>
        </w:tc>
        <w:tc>
          <w:tcPr>
            <w:tcW w:w="2871" w:type="dxa"/>
            <w:shd w:val="clear" w:color="auto" w:fill="auto"/>
            <w:vAlign w:val="center"/>
          </w:tcPr>
          <w:p w:rsidR="008844FA" w:rsidRPr="008D4A5D" w:rsidRDefault="008844FA" w:rsidP="001A75B7">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Thực hiện theo quy định tại Mục 5.2 của TCCS 07:2013/TCĐBVN.</w:t>
            </w:r>
          </w:p>
        </w:tc>
        <w:tc>
          <w:tcPr>
            <w:tcW w:w="6521" w:type="dxa"/>
            <w:shd w:val="clear" w:color="auto" w:fill="auto"/>
          </w:tcPr>
          <w:p w:rsidR="008844FA" w:rsidRPr="008D4A5D" w:rsidRDefault="00500305" w:rsidP="00DC442E">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a) </w:t>
            </w:r>
            <w:r w:rsidR="008844FA" w:rsidRPr="008D4A5D">
              <w:rPr>
                <w:rFonts w:ascii="Times New Roman" w:eastAsia="TimesNewRomanPSMT" w:hAnsi="Times New Roman"/>
                <w:sz w:val="26"/>
                <w:szCs w:val="26"/>
                <w:lang w:val="pt-BR"/>
              </w:rPr>
              <w:t xml:space="preserve">Chênh </w:t>
            </w:r>
            <w:r w:rsidR="008844FA" w:rsidRPr="008D4A5D">
              <w:rPr>
                <w:rFonts w:ascii="Times New Roman" w:hAnsi="Times New Roman"/>
                <w:sz w:val="26"/>
                <w:szCs w:val="26"/>
              </w:rPr>
              <w:t>lệch</w:t>
            </w:r>
            <w:r w:rsidR="008844FA" w:rsidRPr="008D4A5D">
              <w:rPr>
                <w:rFonts w:ascii="Times New Roman" w:eastAsia="TimesNewRomanPSMT" w:hAnsi="Times New Roman"/>
                <w:sz w:val="26"/>
                <w:szCs w:val="26"/>
                <w:lang w:val="pt-BR"/>
              </w:rPr>
              <w:t xml:space="preserve"> cao độ lề đường so với mép mặt đường không được vượt quá 50 mm.</w:t>
            </w:r>
          </w:p>
          <w:p w:rsidR="008844FA" w:rsidRPr="008D4A5D" w:rsidRDefault="00500305" w:rsidP="00331318">
            <w:pPr>
              <w:autoSpaceDE w:val="0"/>
              <w:autoSpaceDN w:val="0"/>
              <w:adjustRightInd w:val="0"/>
              <w:spacing w:before="60" w:after="60"/>
              <w:jc w:val="both"/>
              <w:rPr>
                <w:rFonts w:ascii="Times New Roman" w:hAnsi="Times New Roman"/>
                <w:sz w:val="26"/>
                <w:szCs w:val="26"/>
              </w:rPr>
            </w:pPr>
            <w:r w:rsidRPr="008D4A5D">
              <w:rPr>
                <w:rFonts w:ascii="Times New Roman" w:eastAsia="TimesNewRomanPSMT" w:hAnsi="Times New Roman"/>
                <w:spacing w:val="-6"/>
                <w:sz w:val="26"/>
                <w:szCs w:val="26"/>
                <w:lang w:val="pt-BR"/>
              </w:rPr>
              <w:t xml:space="preserve">b) </w:t>
            </w:r>
            <w:r w:rsidR="008844FA" w:rsidRPr="008D4A5D">
              <w:rPr>
                <w:rFonts w:ascii="Times New Roman" w:eastAsia="TimesNewRomanPSMT" w:hAnsi="Times New Roman"/>
                <w:spacing w:val="-6"/>
                <w:sz w:val="26"/>
                <w:szCs w:val="26"/>
                <w:lang w:val="pt-BR"/>
              </w:rPr>
              <w:t>Lề đường có gia cố lớp mặt không bị biến dạng, xói lở ổ gà, vỡ mép.</w:t>
            </w:r>
            <w:r w:rsidR="00331318" w:rsidRPr="008D4A5D">
              <w:rPr>
                <w:rFonts w:ascii="Times New Roman" w:eastAsia="TimesNewRomanPSMT" w:hAnsi="Times New Roman"/>
                <w:spacing w:val="-6"/>
                <w:sz w:val="26"/>
                <w:szCs w:val="26"/>
                <w:lang w:val="pt-BR"/>
              </w:rPr>
              <w:t xml:space="preserve"> </w:t>
            </w:r>
            <w:r w:rsidR="008844FA" w:rsidRPr="008D4A5D">
              <w:rPr>
                <w:rFonts w:ascii="Times New Roman" w:hAnsi="Times New Roman"/>
                <w:sz w:val="26"/>
                <w:szCs w:val="26"/>
              </w:rPr>
              <w:t>Phạm vi lề đường, đất của đường bộ phải thông thoáng, không có vật liệu, chất thải chất đống.</w:t>
            </w:r>
          </w:p>
        </w:tc>
        <w:tc>
          <w:tcPr>
            <w:tcW w:w="2835" w:type="dxa"/>
            <w:shd w:val="clear" w:color="auto" w:fill="auto"/>
          </w:tcPr>
          <w:p w:rsidR="008844FA" w:rsidRPr="008D4A5D" w:rsidRDefault="008844FA"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Các hư hỏng của lề đường phải được khắc phục sau </w:t>
            </w:r>
            <w:r w:rsidR="00331318" w:rsidRPr="008D4A5D">
              <w:rPr>
                <w:rFonts w:ascii="Times New Roman" w:hAnsi="Times New Roman"/>
                <w:sz w:val="26"/>
                <w:szCs w:val="26"/>
              </w:rPr>
              <w:t>0</w:t>
            </w:r>
            <w:r w:rsidRPr="008D4A5D">
              <w:rPr>
                <w:rFonts w:ascii="Times New Roman" w:hAnsi="Times New Roman"/>
                <w:sz w:val="26"/>
                <w:szCs w:val="26"/>
              </w:rPr>
              <w:t>5 ngày phát hiện.</w:t>
            </w:r>
          </w:p>
          <w:p w:rsidR="008844FA" w:rsidRPr="008D4A5D" w:rsidRDefault="008844FA" w:rsidP="00DC442E">
            <w:pPr>
              <w:pStyle w:val="Normal10"/>
              <w:spacing w:after="60"/>
              <w:rPr>
                <w:sz w:val="26"/>
                <w:szCs w:val="26"/>
                <w:lang w:val="vi-VN"/>
              </w:rPr>
            </w:pPr>
          </w:p>
        </w:tc>
      </w:tr>
      <w:tr w:rsidR="008844FA" w:rsidRPr="008D4A5D" w:rsidTr="001A75B7">
        <w:tc>
          <w:tcPr>
            <w:tcW w:w="814"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lastRenderedPageBreak/>
              <w:t>4.4</w:t>
            </w:r>
          </w:p>
        </w:tc>
        <w:tc>
          <w:tcPr>
            <w:tcW w:w="1560" w:type="dxa"/>
            <w:shd w:val="clear" w:color="auto" w:fill="auto"/>
            <w:vAlign w:val="center"/>
          </w:tcPr>
          <w:p w:rsidR="008844FA" w:rsidRPr="008D4A5D" w:rsidRDefault="008844FA" w:rsidP="00752479">
            <w:pPr>
              <w:pStyle w:val="Normal10"/>
              <w:spacing w:after="60"/>
              <w:jc w:val="both"/>
              <w:rPr>
                <w:sz w:val="26"/>
                <w:szCs w:val="26"/>
              </w:rPr>
            </w:pPr>
            <w:r w:rsidRPr="008D4A5D">
              <w:rPr>
                <w:sz w:val="26"/>
                <w:szCs w:val="26"/>
              </w:rPr>
              <w:t xml:space="preserve">Rãnh và các công trình thoát nước </w:t>
            </w:r>
          </w:p>
        </w:tc>
        <w:tc>
          <w:tcPr>
            <w:tcW w:w="2871" w:type="dxa"/>
            <w:shd w:val="clear" w:color="auto" w:fill="auto"/>
            <w:vAlign w:val="center"/>
          </w:tcPr>
          <w:p w:rsidR="008844FA" w:rsidRPr="008D4A5D" w:rsidRDefault="008844FA" w:rsidP="001A75B7">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Thực hiện theo quy định tại Mục 7.2 của TCCS 17:2016/TCĐBVN.</w:t>
            </w:r>
          </w:p>
        </w:tc>
        <w:tc>
          <w:tcPr>
            <w:tcW w:w="6521" w:type="dxa"/>
            <w:shd w:val="clear" w:color="auto" w:fill="auto"/>
          </w:tcPr>
          <w:p w:rsidR="008844FA" w:rsidRPr="008D4A5D" w:rsidRDefault="008844FA" w:rsidP="00963616">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Phải đảm bảo thông thoáng, không được để đọng rác, bùn, đất, các vật gây cản trở dòng chảy; các bộ phận được gia cố không bị hư hỏng, mất; không xói lở xung quanh kết cấu rãnh.</w:t>
            </w:r>
          </w:p>
        </w:tc>
        <w:tc>
          <w:tcPr>
            <w:tcW w:w="2835" w:type="dxa"/>
            <w:shd w:val="clear" w:color="auto" w:fill="auto"/>
          </w:tcPr>
          <w:p w:rsidR="008844FA" w:rsidRPr="008D4A5D" w:rsidRDefault="001A75B7"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a) </w:t>
            </w:r>
            <w:r w:rsidR="008844FA" w:rsidRPr="008D4A5D">
              <w:rPr>
                <w:rFonts w:ascii="Times New Roman" w:hAnsi="Times New Roman"/>
                <w:sz w:val="26"/>
                <w:szCs w:val="26"/>
              </w:rPr>
              <w:t xml:space="preserve">Tắc nghẽn phải được khơi thông trong vòng </w:t>
            </w:r>
            <w:r w:rsidR="00EC4414" w:rsidRPr="008D4A5D">
              <w:rPr>
                <w:rFonts w:ascii="Times New Roman" w:hAnsi="Times New Roman"/>
                <w:sz w:val="26"/>
                <w:szCs w:val="26"/>
              </w:rPr>
              <w:t>0</w:t>
            </w:r>
            <w:r w:rsidR="008844FA" w:rsidRPr="008D4A5D">
              <w:rPr>
                <w:rFonts w:ascii="Times New Roman" w:hAnsi="Times New Roman"/>
                <w:sz w:val="26"/>
                <w:szCs w:val="26"/>
              </w:rPr>
              <w:t xml:space="preserve">1 ngày sau khi phát hiện đối với mùa mưa, </w:t>
            </w:r>
            <w:r w:rsidR="00EC4414" w:rsidRPr="008D4A5D">
              <w:rPr>
                <w:rFonts w:ascii="Times New Roman" w:hAnsi="Times New Roman"/>
                <w:sz w:val="26"/>
                <w:szCs w:val="26"/>
              </w:rPr>
              <w:t>0</w:t>
            </w:r>
            <w:r w:rsidR="008844FA" w:rsidRPr="008D4A5D">
              <w:rPr>
                <w:rFonts w:ascii="Times New Roman" w:hAnsi="Times New Roman"/>
                <w:sz w:val="26"/>
                <w:szCs w:val="26"/>
              </w:rPr>
              <w:t>5 ngày đối với mùa khô.</w:t>
            </w:r>
          </w:p>
          <w:p w:rsidR="008844FA" w:rsidRPr="008D4A5D" w:rsidRDefault="001A75B7" w:rsidP="00963616">
            <w:pPr>
              <w:pStyle w:val="Normal10"/>
              <w:spacing w:after="60"/>
              <w:jc w:val="both"/>
              <w:rPr>
                <w:sz w:val="26"/>
                <w:szCs w:val="26"/>
                <w:lang w:val="vi-VN"/>
              </w:rPr>
            </w:pPr>
            <w:r w:rsidRPr="008D4A5D">
              <w:rPr>
                <w:sz w:val="26"/>
                <w:szCs w:val="26"/>
                <w:lang w:val="en-US"/>
              </w:rPr>
              <w:t xml:space="preserve">b) </w:t>
            </w:r>
            <w:r w:rsidR="008844FA" w:rsidRPr="008D4A5D">
              <w:rPr>
                <w:sz w:val="26"/>
                <w:szCs w:val="26"/>
                <w:lang w:val="vi-VN"/>
              </w:rPr>
              <w:t>Hư hỏng</w:t>
            </w:r>
            <w:r w:rsidR="000D2420" w:rsidRPr="008D4A5D">
              <w:rPr>
                <w:sz w:val="26"/>
                <w:szCs w:val="26"/>
                <w:lang w:val="en-US"/>
              </w:rPr>
              <w:t xml:space="preserve"> lớn</w:t>
            </w:r>
            <w:r w:rsidR="008844FA" w:rsidRPr="008D4A5D">
              <w:rPr>
                <w:sz w:val="26"/>
                <w:szCs w:val="26"/>
                <w:lang w:val="vi-VN"/>
              </w:rPr>
              <w:t xml:space="preserve">, mất phải được sửa chữa </w:t>
            </w:r>
            <w:r w:rsidR="00827E09" w:rsidRPr="008D4A5D">
              <w:rPr>
                <w:sz w:val="26"/>
                <w:szCs w:val="26"/>
                <w:lang w:val="en-US"/>
              </w:rPr>
              <w:t>hoặc báo cáo</w:t>
            </w:r>
            <w:r w:rsidR="00827E09" w:rsidRPr="008D4A5D">
              <w:rPr>
                <w:sz w:val="26"/>
                <w:szCs w:val="26"/>
              </w:rPr>
              <w:t xml:space="preserve"> </w:t>
            </w:r>
            <w:r w:rsidR="008844FA" w:rsidRPr="008D4A5D">
              <w:rPr>
                <w:sz w:val="26"/>
                <w:szCs w:val="26"/>
                <w:lang w:val="vi-VN"/>
              </w:rPr>
              <w:t xml:space="preserve">trong vòng </w:t>
            </w:r>
            <w:r w:rsidR="00EC4414" w:rsidRPr="008D4A5D">
              <w:rPr>
                <w:sz w:val="26"/>
                <w:szCs w:val="26"/>
                <w:lang w:val="en-US"/>
              </w:rPr>
              <w:t>0</w:t>
            </w:r>
            <w:r w:rsidR="008844FA" w:rsidRPr="008D4A5D">
              <w:rPr>
                <w:sz w:val="26"/>
                <w:szCs w:val="26"/>
                <w:lang w:val="vi-VN"/>
              </w:rPr>
              <w:t>5 ngày sau khi được phát hiện.</w:t>
            </w:r>
          </w:p>
        </w:tc>
      </w:tr>
      <w:tr w:rsidR="008844FA" w:rsidRPr="008D4A5D" w:rsidTr="001A75B7">
        <w:tc>
          <w:tcPr>
            <w:tcW w:w="814"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t>4.5</w:t>
            </w:r>
          </w:p>
        </w:tc>
        <w:tc>
          <w:tcPr>
            <w:tcW w:w="1560" w:type="dxa"/>
            <w:shd w:val="clear" w:color="auto" w:fill="auto"/>
            <w:vAlign w:val="center"/>
          </w:tcPr>
          <w:p w:rsidR="008844FA" w:rsidRPr="008D4A5D" w:rsidRDefault="008844FA" w:rsidP="006A403D">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Hố thu và cống</w:t>
            </w:r>
          </w:p>
        </w:tc>
        <w:tc>
          <w:tcPr>
            <w:tcW w:w="2871" w:type="dxa"/>
            <w:shd w:val="clear" w:color="auto" w:fill="auto"/>
            <w:vAlign w:val="center"/>
          </w:tcPr>
          <w:p w:rsidR="008844FA" w:rsidRPr="008D4A5D" w:rsidRDefault="008844FA" w:rsidP="001A75B7">
            <w:pPr>
              <w:autoSpaceDE w:val="0"/>
              <w:autoSpaceDN w:val="0"/>
              <w:adjustRightInd w:val="0"/>
              <w:spacing w:before="60" w:after="120"/>
              <w:jc w:val="both"/>
              <w:rPr>
                <w:rFonts w:ascii="Times New Roman" w:hAnsi="Times New Roman"/>
                <w:strike/>
                <w:sz w:val="26"/>
                <w:szCs w:val="26"/>
              </w:rPr>
            </w:pPr>
            <w:r w:rsidRPr="008D4A5D">
              <w:rPr>
                <w:rFonts w:ascii="Times New Roman" w:hAnsi="Times New Roman"/>
                <w:sz w:val="26"/>
                <w:szCs w:val="26"/>
              </w:rPr>
              <w:t>Thực hiện theo quy định tại Mục 7.1 của TCCS 17:2016/TCĐBVN.</w:t>
            </w:r>
          </w:p>
        </w:tc>
        <w:tc>
          <w:tcPr>
            <w:tcW w:w="6521" w:type="dxa"/>
            <w:shd w:val="clear" w:color="auto" w:fill="auto"/>
          </w:tcPr>
          <w:p w:rsidR="008844FA" w:rsidRPr="008D4A5D" w:rsidRDefault="008844FA" w:rsidP="00546A82">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Phải sạch rác và bùn đất, không có vật gây cản trở dòng chảy, không bị hỏng, mất về kết cấu; xung quanh phải được lèn chặt bằng vật liệu thích hợp.</w:t>
            </w:r>
          </w:p>
        </w:tc>
        <w:tc>
          <w:tcPr>
            <w:tcW w:w="2835" w:type="dxa"/>
            <w:shd w:val="clear" w:color="auto" w:fill="auto"/>
          </w:tcPr>
          <w:p w:rsidR="008844FA" w:rsidRPr="008D4A5D" w:rsidRDefault="001A75B7"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a) </w:t>
            </w:r>
            <w:r w:rsidR="008844FA" w:rsidRPr="008D4A5D">
              <w:rPr>
                <w:rFonts w:ascii="Times New Roman" w:hAnsi="Times New Roman"/>
                <w:sz w:val="26"/>
                <w:szCs w:val="26"/>
              </w:rPr>
              <w:t xml:space="preserve">Tắc nghẽn phải được khơi thông trong vòng </w:t>
            </w:r>
            <w:r w:rsidR="00EC4414" w:rsidRPr="008D4A5D">
              <w:rPr>
                <w:rFonts w:ascii="Times New Roman" w:hAnsi="Times New Roman"/>
                <w:sz w:val="26"/>
                <w:szCs w:val="26"/>
              </w:rPr>
              <w:t>0</w:t>
            </w:r>
            <w:r w:rsidR="008844FA" w:rsidRPr="008D4A5D">
              <w:rPr>
                <w:rFonts w:ascii="Times New Roman" w:hAnsi="Times New Roman"/>
                <w:sz w:val="26"/>
                <w:szCs w:val="26"/>
              </w:rPr>
              <w:t xml:space="preserve">1 ngày sau khi phát hiện (đối với mùa mưa), </w:t>
            </w:r>
            <w:r w:rsidR="00EC4414" w:rsidRPr="008D4A5D">
              <w:rPr>
                <w:rFonts w:ascii="Times New Roman" w:hAnsi="Times New Roman"/>
                <w:sz w:val="26"/>
                <w:szCs w:val="26"/>
              </w:rPr>
              <w:t>0</w:t>
            </w:r>
            <w:r w:rsidR="008844FA" w:rsidRPr="008D4A5D">
              <w:rPr>
                <w:rFonts w:ascii="Times New Roman" w:hAnsi="Times New Roman"/>
                <w:sz w:val="26"/>
                <w:szCs w:val="26"/>
              </w:rPr>
              <w:t>5 ngày (đối với mùa khô)</w:t>
            </w:r>
          </w:p>
          <w:p w:rsidR="008844FA" w:rsidRPr="008D4A5D" w:rsidRDefault="001A75B7" w:rsidP="00DC442E">
            <w:pPr>
              <w:pStyle w:val="Normal10"/>
              <w:spacing w:after="60"/>
              <w:jc w:val="both"/>
              <w:rPr>
                <w:sz w:val="26"/>
                <w:szCs w:val="26"/>
                <w:lang w:val="vi-VN"/>
              </w:rPr>
            </w:pPr>
            <w:r w:rsidRPr="008D4A5D">
              <w:rPr>
                <w:sz w:val="26"/>
                <w:szCs w:val="26"/>
                <w:lang w:val="en-US"/>
              </w:rPr>
              <w:t xml:space="preserve">b) </w:t>
            </w:r>
            <w:r w:rsidR="008844FA" w:rsidRPr="008D4A5D">
              <w:rPr>
                <w:sz w:val="26"/>
                <w:szCs w:val="26"/>
                <w:lang w:val="vi-VN"/>
              </w:rPr>
              <w:t>Hư hỏng phải được sửa chữa</w:t>
            </w:r>
            <w:r w:rsidRPr="008D4A5D">
              <w:rPr>
                <w:sz w:val="26"/>
                <w:szCs w:val="26"/>
                <w:lang w:val="en-US"/>
              </w:rPr>
              <w:t xml:space="preserve"> hoặc báo cáo</w:t>
            </w:r>
            <w:r w:rsidR="008844FA" w:rsidRPr="008D4A5D">
              <w:rPr>
                <w:sz w:val="26"/>
                <w:szCs w:val="26"/>
                <w:lang w:val="vi-VN"/>
              </w:rPr>
              <w:t xml:space="preserve"> trong vòng </w:t>
            </w:r>
            <w:r w:rsidR="00EC4414" w:rsidRPr="008D4A5D">
              <w:rPr>
                <w:sz w:val="26"/>
                <w:szCs w:val="26"/>
                <w:lang w:val="en-US"/>
              </w:rPr>
              <w:t>0</w:t>
            </w:r>
            <w:r w:rsidR="008844FA" w:rsidRPr="008D4A5D">
              <w:rPr>
                <w:sz w:val="26"/>
                <w:szCs w:val="26"/>
                <w:lang w:val="vi-VN"/>
              </w:rPr>
              <w:t>5 ngày sau khi được phát hiện.</w:t>
            </w:r>
          </w:p>
        </w:tc>
      </w:tr>
      <w:tr w:rsidR="008844FA" w:rsidRPr="008D4A5D" w:rsidTr="001A75B7">
        <w:tc>
          <w:tcPr>
            <w:tcW w:w="814"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t>4.6</w:t>
            </w:r>
          </w:p>
        </w:tc>
        <w:tc>
          <w:tcPr>
            <w:tcW w:w="1560" w:type="dxa"/>
            <w:shd w:val="clear" w:color="auto" w:fill="auto"/>
            <w:vAlign w:val="center"/>
          </w:tcPr>
          <w:p w:rsidR="008844FA" w:rsidRPr="008D4A5D" w:rsidRDefault="008844FA" w:rsidP="006A403D">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Hệ thống cây xanh</w:t>
            </w:r>
          </w:p>
        </w:tc>
        <w:tc>
          <w:tcPr>
            <w:tcW w:w="2871" w:type="dxa"/>
            <w:shd w:val="clear" w:color="auto" w:fill="auto"/>
            <w:vAlign w:val="center"/>
          </w:tcPr>
          <w:p w:rsidR="008844FA" w:rsidRPr="008D4A5D" w:rsidRDefault="008844FA" w:rsidP="001A75B7">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Thực hiện theo quy định tại Mục 11.5 của TCCS 17:2016/TCĐBVN.</w:t>
            </w:r>
          </w:p>
        </w:tc>
        <w:tc>
          <w:tcPr>
            <w:tcW w:w="6521" w:type="dxa"/>
            <w:shd w:val="clear" w:color="auto" w:fill="auto"/>
          </w:tcPr>
          <w:p w:rsidR="008844FA" w:rsidRPr="008D4A5D" w:rsidRDefault="00500305"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a) </w:t>
            </w:r>
            <w:r w:rsidR="008844FA" w:rsidRPr="008D4A5D">
              <w:rPr>
                <w:rFonts w:ascii="Times New Roman" w:hAnsi="Times New Roman"/>
                <w:sz w:val="26"/>
                <w:szCs w:val="26"/>
              </w:rPr>
              <w:t>Cây xanh, thảm cỏ luôn được phát quang, xén tỉa đảm bảo tầm nhìn, mỹ quan, không che khuất tầm nhìn, cọc tiêu, biển báo, cột Km, hộ lan, tường chắn và ảnh hưởng đến việc thoát nước.</w:t>
            </w:r>
          </w:p>
          <w:p w:rsidR="008844FA" w:rsidRPr="008D4A5D" w:rsidRDefault="00500305"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b) </w:t>
            </w:r>
            <w:r w:rsidR="008844FA" w:rsidRPr="008D4A5D">
              <w:rPr>
                <w:rFonts w:ascii="Times New Roman" w:hAnsi="Times New Roman"/>
                <w:sz w:val="26"/>
                <w:szCs w:val="26"/>
              </w:rPr>
              <w:t xml:space="preserve">Đối với dải phân cách giữa, đảo giao thông không cho </w:t>
            </w:r>
            <w:r w:rsidR="008844FA" w:rsidRPr="008D4A5D">
              <w:rPr>
                <w:rFonts w:ascii="Times New Roman" w:hAnsi="Times New Roman"/>
                <w:sz w:val="26"/>
                <w:szCs w:val="26"/>
              </w:rPr>
              <w:lastRenderedPageBreak/>
              <w:t xml:space="preserve">phép cành cây và cỏ mọc chờm ra ngoài hàng vỉa bê tông và </w:t>
            </w:r>
            <w:r w:rsidR="0029668B" w:rsidRPr="008D4A5D">
              <w:rPr>
                <w:rFonts w:ascii="Times New Roman" w:hAnsi="Times New Roman"/>
                <w:sz w:val="26"/>
                <w:szCs w:val="26"/>
              </w:rPr>
              <w:t>chiều cao cây không quá 1,3 – 1,</w:t>
            </w:r>
            <w:r w:rsidR="008844FA" w:rsidRPr="008D4A5D">
              <w:rPr>
                <w:rFonts w:ascii="Times New Roman" w:hAnsi="Times New Roman"/>
                <w:sz w:val="26"/>
                <w:szCs w:val="26"/>
              </w:rPr>
              <w:t>5</w:t>
            </w:r>
            <w:r w:rsidR="0029668B" w:rsidRPr="008D4A5D">
              <w:rPr>
                <w:rFonts w:ascii="Times New Roman" w:hAnsi="Times New Roman"/>
                <w:sz w:val="26"/>
                <w:szCs w:val="26"/>
              </w:rPr>
              <w:t xml:space="preserve"> </w:t>
            </w:r>
            <w:r w:rsidR="008844FA" w:rsidRPr="008D4A5D">
              <w:rPr>
                <w:rFonts w:ascii="Times New Roman" w:hAnsi="Times New Roman"/>
                <w:sz w:val="26"/>
                <w:szCs w:val="26"/>
              </w:rPr>
              <w:t>m kể từ cao độ mặt vỉa.</w:t>
            </w:r>
          </w:p>
        </w:tc>
        <w:tc>
          <w:tcPr>
            <w:tcW w:w="2835" w:type="dxa"/>
            <w:shd w:val="clear" w:color="auto" w:fill="auto"/>
          </w:tcPr>
          <w:p w:rsidR="008844FA" w:rsidRPr="008D4A5D" w:rsidRDefault="001A75B7"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lastRenderedPageBreak/>
              <w:t xml:space="preserve">a) </w:t>
            </w:r>
            <w:r w:rsidR="008844FA" w:rsidRPr="008D4A5D">
              <w:rPr>
                <w:rFonts w:ascii="Times New Roman" w:hAnsi="Times New Roman"/>
                <w:sz w:val="26"/>
                <w:szCs w:val="26"/>
              </w:rPr>
              <w:t xml:space="preserve">Cây cỏ phải được cắt tỉa, phát quang, dọn dẹp trong vòng 01 ngày kể từ khi phát hiện chờm ra mặt đường làm che </w:t>
            </w:r>
            <w:r w:rsidR="008844FA" w:rsidRPr="008D4A5D">
              <w:rPr>
                <w:rFonts w:ascii="Times New Roman" w:hAnsi="Times New Roman"/>
                <w:sz w:val="26"/>
                <w:szCs w:val="26"/>
              </w:rPr>
              <w:lastRenderedPageBreak/>
              <w:t>khuất tầm nhìn và gây cản trở giao thông.</w:t>
            </w:r>
          </w:p>
          <w:p w:rsidR="008844FA" w:rsidRPr="008D4A5D" w:rsidRDefault="001A75B7"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b) </w:t>
            </w:r>
            <w:r w:rsidR="008844FA" w:rsidRPr="008D4A5D">
              <w:rPr>
                <w:rFonts w:ascii="Times New Roman" w:hAnsi="Times New Roman"/>
                <w:sz w:val="26"/>
                <w:szCs w:val="26"/>
              </w:rPr>
              <w:t xml:space="preserve">Cây đổ ngang đường phải khắc phục trong vòng 30 phút và dọn xong hoàn toàn trong </w:t>
            </w:r>
            <w:r w:rsidR="00EC4414" w:rsidRPr="008D4A5D">
              <w:rPr>
                <w:rFonts w:ascii="Times New Roman" w:hAnsi="Times New Roman"/>
                <w:sz w:val="26"/>
                <w:szCs w:val="26"/>
              </w:rPr>
              <w:t>0</w:t>
            </w:r>
            <w:r w:rsidR="008844FA" w:rsidRPr="008D4A5D">
              <w:rPr>
                <w:rFonts w:ascii="Times New Roman" w:hAnsi="Times New Roman"/>
                <w:sz w:val="26"/>
                <w:szCs w:val="26"/>
              </w:rPr>
              <w:t>3 giờ sau khi phát hiện.</w:t>
            </w:r>
          </w:p>
        </w:tc>
      </w:tr>
    </w:tbl>
    <w:p w:rsidR="00407B73" w:rsidRPr="008D4A5D" w:rsidRDefault="00F77E87" w:rsidP="00F77E87">
      <w:pPr>
        <w:shd w:val="clear" w:color="auto" w:fill="FFFFFF"/>
        <w:spacing w:before="120" w:after="120"/>
        <w:ind w:firstLine="567"/>
        <w:jc w:val="both"/>
        <w:rPr>
          <w:rFonts w:ascii="Times New Roman" w:eastAsia="TimesNewRomanPS-BoldMT" w:hAnsi="Times New Roman"/>
          <w:bCs/>
          <w:i/>
          <w:sz w:val="26"/>
          <w:szCs w:val="26"/>
        </w:rPr>
      </w:pPr>
      <w:r w:rsidRPr="008D4A5D">
        <w:rPr>
          <w:rFonts w:ascii="Times New Roman" w:eastAsia="TimesNewRomanPS-BoldMT" w:hAnsi="Times New Roman"/>
          <w:bCs/>
          <w:i/>
          <w:sz w:val="26"/>
          <w:szCs w:val="26"/>
        </w:rPr>
        <w:lastRenderedPageBreak/>
        <w:t>5</w:t>
      </w:r>
      <w:r w:rsidR="00407B73" w:rsidRPr="008D4A5D">
        <w:rPr>
          <w:rFonts w:ascii="Times New Roman" w:eastAsia="TimesNewRomanPS-BoldMT" w:hAnsi="Times New Roman"/>
          <w:bCs/>
          <w:i/>
          <w:sz w:val="26"/>
          <w:szCs w:val="26"/>
        </w:rPr>
        <w:t>.  Tiêu chí chất lượng cầu</w:t>
      </w:r>
      <w:r w:rsidR="00442118" w:rsidRPr="008D4A5D">
        <w:rPr>
          <w:rFonts w:ascii="Times New Roman" w:eastAsia="TimesNewRomanPS-BoldMT" w:hAnsi="Times New Roman"/>
          <w:bCs/>
          <w:i/>
          <w:sz w:val="26"/>
          <w:szCs w:val="26"/>
        </w:rPr>
        <w:t>, hầm, cống chui, kè, tường chắn, tường chống ồn, trung tâm quản lý điều hành giao thông đường cao tốc, hệ thống giám sát điều hành giao thông trên đường cao tốc, biển báo giao thông điện tử trên đường cao tốc</w:t>
      </w:r>
      <w:r w:rsidR="006D4D88" w:rsidRPr="008D4A5D">
        <w:rPr>
          <w:rFonts w:ascii="Times New Roman" w:eastAsia="TimesNewRomanPS-BoldMT" w:hAnsi="Times New Roman"/>
          <w:bCs/>
          <w:i/>
          <w:sz w:val="26"/>
          <w:szCs w:val="26"/>
        </w:rPr>
        <w:t>,</w:t>
      </w:r>
      <w:r w:rsidR="00442118" w:rsidRPr="008D4A5D">
        <w:rPr>
          <w:rFonts w:ascii="Times New Roman" w:eastAsia="TimesNewRomanPS-BoldMT" w:hAnsi="Times New Roman"/>
          <w:bCs/>
          <w:i/>
          <w:sz w:val="26"/>
          <w:szCs w:val="26"/>
        </w:rPr>
        <w:t xml:space="preserve"> </w:t>
      </w:r>
      <w:r w:rsidR="006D4D88" w:rsidRPr="008D4A5D">
        <w:rPr>
          <w:rFonts w:ascii="Times New Roman" w:eastAsia="TimesNewRomanPS-BoldMT" w:hAnsi="Times New Roman"/>
          <w:bCs/>
          <w:i/>
          <w:sz w:val="26"/>
          <w:szCs w:val="26"/>
        </w:rPr>
        <w:t xml:space="preserve">hệ thống thông tin liên lạc trên đường cao tốc </w:t>
      </w:r>
      <w:r w:rsidR="00407B73" w:rsidRPr="008D4A5D">
        <w:rPr>
          <w:rFonts w:ascii="Times New Roman" w:eastAsia="TimesNewRomanPS-BoldMT" w:hAnsi="Times New Roman"/>
          <w:bCs/>
          <w:i/>
          <w:sz w:val="26"/>
          <w:szCs w:val="26"/>
        </w:rPr>
        <w:t>và các công trình khác</w:t>
      </w:r>
    </w:p>
    <w:tbl>
      <w:tblPr>
        <w:tblW w:w="146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1"/>
        <w:gridCol w:w="1555"/>
        <w:gridCol w:w="2879"/>
        <w:gridCol w:w="6521"/>
        <w:gridCol w:w="2835"/>
      </w:tblGrid>
      <w:tr w:rsidR="008844FA" w:rsidRPr="008D4A5D" w:rsidTr="00FD6B52">
        <w:trPr>
          <w:tblHeader/>
        </w:trPr>
        <w:tc>
          <w:tcPr>
            <w:tcW w:w="811" w:type="dxa"/>
            <w:shd w:val="clear" w:color="auto" w:fill="auto"/>
            <w:vAlign w:val="center"/>
          </w:tcPr>
          <w:p w:rsidR="008844FA" w:rsidRPr="008D4A5D" w:rsidRDefault="008844FA" w:rsidP="00DC442E">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TT</w:t>
            </w:r>
          </w:p>
        </w:tc>
        <w:tc>
          <w:tcPr>
            <w:tcW w:w="1555" w:type="dxa"/>
            <w:shd w:val="clear" w:color="auto" w:fill="auto"/>
            <w:vAlign w:val="center"/>
          </w:tcPr>
          <w:p w:rsidR="008844FA" w:rsidRPr="008D4A5D" w:rsidRDefault="008844FA" w:rsidP="00DC442E">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Hạng mục</w:t>
            </w:r>
          </w:p>
        </w:tc>
        <w:tc>
          <w:tcPr>
            <w:tcW w:w="2879" w:type="dxa"/>
            <w:shd w:val="clear" w:color="auto" w:fill="auto"/>
            <w:vAlign w:val="center"/>
          </w:tcPr>
          <w:p w:rsidR="008844FA" w:rsidRPr="008D4A5D" w:rsidRDefault="008844FA" w:rsidP="00DC442E">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Nội dung yêu cầu kỹ thuật, chất lượng</w:t>
            </w:r>
          </w:p>
        </w:tc>
        <w:tc>
          <w:tcPr>
            <w:tcW w:w="6521" w:type="dxa"/>
            <w:shd w:val="clear" w:color="auto" w:fill="auto"/>
            <w:vAlign w:val="center"/>
          </w:tcPr>
          <w:p w:rsidR="008844FA" w:rsidRPr="008D4A5D" w:rsidRDefault="008844FA" w:rsidP="00DC442E">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Mức độ đáp ứng</w:t>
            </w:r>
          </w:p>
        </w:tc>
        <w:tc>
          <w:tcPr>
            <w:tcW w:w="2835" w:type="dxa"/>
            <w:shd w:val="clear" w:color="auto" w:fill="auto"/>
            <w:vAlign w:val="center"/>
          </w:tcPr>
          <w:p w:rsidR="008844FA" w:rsidRPr="008D4A5D" w:rsidRDefault="008844FA" w:rsidP="00DC442E">
            <w:pPr>
              <w:pStyle w:val="Tableboldcentred"/>
              <w:spacing w:before="60" w:after="60" w:line="240" w:lineRule="auto"/>
              <w:rPr>
                <w:rFonts w:ascii="Times New Roman" w:hAnsi="Times New Roman"/>
                <w:sz w:val="26"/>
                <w:szCs w:val="26"/>
              </w:rPr>
            </w:pPr>
            <w:r w:rsidRPr="008D4A5D">
              <w:rPr>
                <w:rFonts w:ascii="Times New Roman" w:hAnsi="Times New Roman"/>
                <w:sz w:val="26"/>
                <w:szCs w:val="26"/>
              </w:rPr>
              <w:t>Thời gian cho phép khắc phục tồn tại</w:t>
            </w:r>
          </w:p>
        </w:tc>
      </w:tr>
      <w:tr w:rsidR="008844FA" w:rsidRPr="008D4A5D" w:rsidTr="001A75B7">
        <w:tc>
          <w:tcPr>
            <w:tcW w:w="811"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t>5.1</w:t>
            </w:r>
          </w:p>
        </w:tc>
        <w:tc>
          <w:tcPr>
            <w:tcW w:w="1555" w:type="dxa"/>
            <w:shd w:val="clear" w:color="auto" w:fill="auto"/>
            <w:vAlign w:val="center"/>
          </w:tcPr>
          <w:p w:rsidR="008844FA" w:rsidRPr="008D4A5D" w:rsidRDefault="008844FA" w:rsidP="00CB7DAF">
            <w:pPr>
              <w:autoSpaceDE w:val="0"/>
              <w:autoSpaceDN w:val="0"/>
              <w:adjustRightInd w:val="0"/>
              <w:spacing w:before="60" w:after="60"/>
              <w:jc w:val="both"/>
              <w:rPr>
                <w:rFonts w:ascii="Times New Roman" w:eastAsia="TimesNewRomanPSMT" w:hAnsi="Times New Roman"/>
                <w:sz w:val="26"/>
                <w:szCs w:val="26"/>
              </w:rPr>
            </w:pPr>
            <w:r w:rsidRPr="008D4A5D">
              <w:rPr>
                <w:rFonts w:ascii="Times New Roman" w:eastAsia="TimesNewRomanPSMT" w:hAnsi="Times New Roman"/>
                <w:sz w:val="26"/>
                <w:szCs w:val="26"/>
                <w:lang w:val="pt-BR"/>
              </w:rPr>
              <w:t xml:space="preserve">Công trình có kết cấu bằng thép hoặc bằng </w:t>
            </w:r>
            <w:r w:rsidRPr="008D4A5D">
              <w:rPr>
                <w:rFonts w:ascii="Times New Roman" w:eastAsia="TimesNewRomanPSMT" w:hAnsi="Times New Roman"/>
                <w:sz w:val="26"/>
                <w:szCs w:val="26"/>
              </w:rPr>
              <w:t xml:space="preserve">kim </w:t>
            </w:r>
            <w:r w:rsidRPr="008D4A5D">
              <w:rPr>
                <w:rFonts w:ascii="Times New Roman" w:hAnsi="Times New Roman"/>
                <w:sz w:val="26"/>
                <w:szCs w:val="26"/>
              </w:rPr>
              <w:t>loại</w:t>
            </w:r>
            <w:r w:rsidRPr="008D4A5D">
              <w:rPr>
                <w:rFonts w:ascii="Times New Roman" w:eastAsia="TimesNewRomanPSMT" w:hAnsi="Times New Roman"/>
                <w:sz w:val="26"/>
                <w:szCs w:val="26"/>
              </w:rPr>
              <w:t xml:space="preserve"> khác</w:t>
            </w:r>
          </w:p>
        </w:tc>
        <w:tc>
          <w:tcPr>
            <w:tcW w:w="2879" w:type="dxa"/>
            <w:shd w:val="clear" w:color="auto" w:fill="auto"/>
            <w:vAlign w:val="center"/>
          </w:tcPr>
          <w:p w:rsidR="008844FA" w:rsidRPr="008D4A5D" w:rsidRDefault="008844FA" w:rsidP="001A75B7">
            <w:pPr>
              <w:autoSpaceDE w:val="0"/>
              <w:autoSpaceDN w:val="0"/>
              <w:adjustRightInd w:val="0"/>
              <w:spacing w:after="60"/>
              <w:jc w:val="both"/>
              <w:rPr>
                <w:rFonts w:ascii="Times New Roman" w:hAnsi="Times New Roman"/>
                <w:sz w:val="26"/>
                <w:szCs w:val="26"/>
              </w:rPr>
            </w:pPr>
            <w:r w:rsidRPr="008D4A5D">
              <w:rPr>
                <w:rFonts w:ascii="Times New Roman" w:hAnsi="Times New Roman"/>
                <w:sz w:val="26"/>
                <w:szCs w:val="26"/>
              </w:rPr>
              <w:t>Thực hiện theo quy định tại Mục 8.2.2 của TCCS 17:2016/TCĐBVN.</w:t>
            </w:r>
          </w:p>
        </w:tc>
        <w:tc>
          <w:tcPr>
            <w:tcW w:w="6521" w:type="dxa"/>
            <w:shd w:val="clear" w:color="auto" w:fill="auto"/>
          </w:tcPr>
          <w:p w:rsidR="008844FA" w:rsidRPr="008D4A5D" w:rsidRDefault="001D5300" w:rsidP="00DC442E">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hAnsi="Times New Roman"/>
                <w:sz w:val="26"/>
                <w:szCs w:val="26"/>
                <w:lang w:val="nl-NL"/>
              </w:rPr>
              <w:t xml:space="preserve">a) </w:t>
            </w:r>
            <w:r w:rsidR="008844FA" w:rsidRPr="008D4A5D">
              <w:rPr>
                <w:rFonts w:ascii="Times New Roman" w:hAnsi="Times New Roman"/>
                <w:sz w:val="26"/>
                <w:szCs w:val="26"/>
                <w:lang w:val="nl-NL"/>
              </w:rPr>
              <w:t>Kết cấu sạch, không đọng nước.</w:t>
            </w:r>
            <w:r w:rsidR="008844FA" w:rsidRPr="008D4A5D">
              <w:rPr>
                <w:rFonts w:ascii="Times New Roman" w:eastAsia="TimesNewRomanPSMT" w:hAnsi="Times New Roman"/>
                <w:sz w:val="26"/>
                <w:szCs w:val="26"/>
                <w:lang w:val="pt-BR"/>
              </w:rPr>
              <w:t xml:space="preserve"> </w:t>
            </w:r>
            <w:r w:rsidRPr="008D4A5D">
              <w:rPr>
                <w:rFonts w:ascii="Times New Roman" w:eastAsia="TimesNewRomanPSMT" w:hAnsi="Times New Roman"/>
                <w:sz w:val="26"/>
                <w:szCs w:val="26"/>
                <w:lang w:val="pt-BR"/>
              </w:rPr>
              <w:t>C</w:t>
            </w:r>
            <w:r w:rsidR="008844FA" w:rsidRPr="008D4A5D">
              <w:rPr>
                <w:rFonts w:ascii="Times New Roman" w:eastAsia="TimesNewRomanPSMT" w:hAnsi="Times New Roman"/>
                <w:sz w:val="26"/>
                <w:szCs w:val="26"/>
                <w:lang w:val="pt-BR"/>
              </w:rPr>
              <w:t xml:space="preserve">ác bộ </w:t>
            </w:r>
            <w:r w:rsidR="008844FA" w:rsidRPr="008D4A5D">
              <w:rPr>
                <w:rFonts w:ascii="Times New Roman" w:hAnsi="Times New Roman"/>
                <w:sz w:val="26"/>
                <w:szCs w:val="26"/>
              </w:rPr>
              <w:t>phận</w:t>
            </w:r>
            <w:r w:rsidR="008844FA" w:rsidRPr="008D4A5D">
              <w:rPr>
                <w:rFonts w:ascii="Times New Roman" w:eastAsia="TimesNewRomanPSMT" w:hAnsi="Times New Roman"/>
                <w:sz w:val="26"/>
                <w:szCs w:val="26"/>
                <w:lang w:val="pt-BR"/>
              </w:rPr>
              <w:t xml:space="preserve"> kim loại của toàn bộ công trình phải được sơn hoặc nếu không phải được bảo vệ và không bị xói mòn, rỉ sét.</w:t>
            </w:r>
          </w:p>
          <w:p w:rsidR="008844FA" w:rsidRPr="008D4A5D" w:rsidRDefault="001D5300" w:rsidP="00DC442E">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b) </w:t>
            </w:r>
            <w:r w:rsidR="008844FA" w:rsidRPr="008D4A5D">
              <w:rPr>
                <w:rFonts w:ascii="Times New Roman" w:eastAsia="TimesNewRomanPSMT" w:hAnsi="Times New Roman"/>
                <w:sz w:val="26"/>
                <w:szCs w:val="26"/>
                <w:lang w:val="pt-BR"/>
              </w:rPr>
              <w:t>Khi công trình bị hư hỏng đe dọa tới tính toàn vẹn kết cấu của công trình, nhà thầu phải thông báo ngay cho cấp có thẩm quyền; đồng thời phải có biện pháp cảnh báo cho người và phương tiện lưu thông trên tuyến; cần thiết phải có biện pháp đảm bảo an toàn cho công trình và an toàn giao thông.</w:t>
            </w:r>
          </w:p>
        </w:tc>
        <w:tc>
          <w:tcPr>
            <w:tcW w:w="2835" w:type="dxa"/>
            <w:shd w:val="clear" w:color="auto" w:fill="auto"/>
          </w:tcPr>
          <w:p w:rsidR="008844FA" w:rsidRPr="008D4A5D" w:rsidRDefault="001D734B" w:rsidP="008844FA">
            <w:pPr>
              <w:pStyle w:val="Normal10"/>
              <w:spacing w:after="60"/>
              <w:jc w:val="both"/>
              <w:rPr>
                <w:sz w:val="26"/>
                <w:szCs w:val="26"/>
              </w:rPr>
            </w:pPr>
            <w:r w:rsidRPr="008D4A5D">
              <w:rPr>
                <w:sz w:val="26"/>
                <w:szCs w:val="26"/>
              </w:rPr>
              <w:t xml:space="preserve">Khắc phục hư hỏng hoặc báo cáo </w:t>
            </w:r>
            <w:r w:rsidR="00A305C4" w:rsidRPr="008D4A5D">
              <w:rPr>
                <w:sz w:val="26"/>
                <w:szCs w:val="26"/>
              </w:rPr>
              <w:t xml:space="preserve">trong vòng </w:t>
            </w:r>
            <w:r w:rsidR="00CE46CE" w:rsidRPr="008D4A5D">
              <w:rPr>
                <w:rFonts w:eastAsia="TimesNewRomanPSMT"/>
                <w:sz w:val="26"/>
                <w:szCs w:val="26"/>
                <w:lang w:val="pt-BR"/>
              </w:rPr>
              <w:t>0</w:t>
            </w:r>
            <w:r w:rsidR="008844FA" w:rsidRPr="008D4A5D">
              <w:rPr>
                <w:rFonts w:eastAsia="TimesNewRomanPSMT"/>
                <w:sz w:val="26"/>
                <w:szCs w:val="26"/>
                <w:lang w:val="pt-BR"/>
              </w:rPr>
              <w:t xml:space="preserve">5 ngày từ khi phát hiện.  </w:t>
            </w:r>
          </w:p>
        </w:tc>
      </w:tr>
      <w:tr w:rsidR="008844FA" w:rsidRPr="008D4A5D" w:rsidTr="001A75B7">
        <w:tc>
          <w:tcPr>
            <w:tcW w:w="811"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t>5.2</w:t>
            </w:r>
          </w:p>
        </w:tc>
        <w:tc>
          <w:tcPr>
            <w:tcW w:w="1555" w:type="dxa"/>
            <w:shd w:val="clear" w:color="auto" w:fill="auto"/>
            <w:vAlign w:val="center"/>
          </w:tcPr>
          <w:p w:rsidR="008844FA" w:rsidRPr="008D4A5D" w:rsidRDefault="008844FA" w:rsidP="00CB7DAF">
            <w:pPr>
              <w:autoSpaceDE w:val="0"/>
              <w:autoSpaceDN w:val="0"/>
              <w:adjustRightInd w:val="0"/>
              <w:spacing w:before="60" w:after="60"/>
              <w:jc w:val="both"/>
              <w:rPr>
                <w:rFonts w:ascii="Times New Roman" w:eastAsia="TimesNewRomanPSMT" w:hAnsi="Times New Roman"/>
                <w:sz w:val="26"/>
                <w:szCs w:val="26"/>
              </w:rPr>
            </w:pPr>
            <w:r w:rsidRPr="008D4A5D">
              <w:rPr>
                <w:rFonts w:ascii="Times New Roman" w:eastAsia="TimesNewRomanPSMT" w:hAnsi="Times New Roman"/>
                <w:sz w:val="26"/>
                <w:szCs w:val="26"/>
              </w:rPr>
              <w:t xml:space="preserve">Công </w:t>
            </w:r>
            <w:r w:rsidRPr="008D4A5D">
              <w:rPr>
                <w:rFonts w:ascii="Times New Roman" w:hAnsi="Times New Roman"/>
                <w:sz w:val="26"/>
                <w:szCs w:val="26"/>
              </w:rPr>
              <w:t>trình</w:t>
            </w:r>
            <w:r w:rsidRPr="008D4A5D">
              <w:rPr>
                <w:rFonts w:ascii="Times New Roman" w:eastAsia="TimesNewRomanPSMT" w:hAnsi="Times New Roman"/>
                <w:sz w:val="26"/>
                <w:szCs w:val="26"/>
              </w:rPr>
              <w:t xml:space="preserve"> có kết cấu bê tông, đá xây</w:t>
            </w:r>
          </w:p>
          <w:p w:rsidR="008844FA" w:rsidRPr="008D4A5D" w:rsidRDefault="008844FA" w:rsidP="00CB7DAF">
            <w:pPr>
              <w:autoSpaceDE w:val="0"/>
              <w:autoSpaceDN w:val="0"/>
              <w:adjustRightInd w:val="0"/>
              <w:spacing w:before="60" w:after="60"/>
              <w:jc w:val="both"/>
              <w:rPr>
                <w:rFonts w:ascii="Times New Roman" w:eastAsia="TimesNewRomanPSMT" w:hAnsi="Times New Roman"/>
                <w:sz w:val="26"/>
                <w:szCs w:val="26"/>
                <w:lang w:val="pt-BR"/>
              </w:rPr>
            </w:pPr>
          </w:p>
        </w:tc>
        <w:tc>
          <w:tcPr>
            <w:tcW w:w="2879" w:type="dxa"/>
            <w:shd w:val="clear" w:color="auto" w:fill="auto"/>
            <w:vAlign w:val="center"/>
          </w:tcPr>
          <w:p w:rsidR="008844FA" w:rsidRPr="008D4A5D" w:rsidRDefault="008844FA" w:rsidP="001A75B7">
            <w:pPr>
              <w:autoSpaceDE w:val="0"/>
              <w:autoSpaceDN w:val="0"/>
              <w:adjustRightInd w:val="0"/>
              <w:spacing w:before="60"/>
              <w:jc w:val="both"/>
              <w:rPr>
                <w:rFonts w:ascii="Times New Roman" w:hAnsi="Times New Roman"/>
                <w:sz w:val="26"/>
                <w:szCs w:val="26"/>
              </w:rPr>
            </w:pPr>
            <w:r w:rsidRPr="008D4A5D">
              <w:rPr>
                <w:rFonts w:ascii="Times New Roman" w:hAnsi="Times New Roman"/>
                <w:sz w:val="26"/>
                <w:szCs w:val="26"/>
              </w:rPr>
              <w:lastRenderedPageBreak/>
              <w:t xml:space="preserve">Thực hiện theo quy định tại Mục </w:t>
            </w:r>
            <w:r w:rsidRPr="008D4A5D">
              <w:rPr>
                <w:rFonts w:ascii="Times New Roman" w:hAnsi="Times New Roman"/>
                <w:sz w:val="26"/>
                <w:szCs w:val="26"/>
                <w:lang w:val="pt-BR"/>
              </w:rPr>
              <w:t>8.2.1</w:t>
            </w:r>
            <w:r w:rsidRPr="008D4A5D">
              <w:rPr>
                <w:rFonts w:ascii="Times New Roman" w:hAnsi="Times New Roman"/>
                <w:sz w:val="26"/>
                <w:szCs w:val="26"/>
              </w:rPr>
              <w:t xml:space="preserve"> của TCCS 17:2016/TCĐBVN.</w:t>
            </w:r>
          </w:p>
          <w:p w:rsidR="008844FA" w:rsidRPr="008D4A5D" w:rsidRDefault="008844FA" w:rsidP="001A75B7">
            <w:pPr>
              <w:shd w:val="clear" w:color="auto" w:fill="FFFFFF"/>
              <w:spacing w:after="120"/>
              <w:jc w:val="both"/>
              <w:rPr>
                <w:rFonts w:ascii="Times New Roman" w:hAnsi="Times New Roman"/>
                <w:sz w:val="26"/>
                <w:szCs w:val="26"/>
              </w:rPr>
            </w:pPr>
          </w:p>
        </w:tc>
        <w:tc>
          <w:tcPr>
            <w:tcW w:w="6521" w:type="dxa"/>
            <w:shd w:val="clear" w:color="auto" w:fill="auto"/>
          </w:tcPr>
          <w:p w:rsidR="008844FA" w:rsidRPr="008D4A5D" w:rsidRDefault="00537889" w:rsidP="00537889">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a) </w:t>
            </w:r>
            <w:r w:rsidR="008844FA" w:rsidRPr="008D4A5D">
              <w:rPr>
                <w:rFonts w:ascii="Times New Roman" w:eastAsia="TimesNewRomanPSMT" w:hAnsi="Times New Roman"/>
                <w:sz w:val="26"/>
                <w:szCs w:val="26"/>
                <w:lang w:val="pt-BR"/>
              </w:rPr>
              <w:t>Tình trạng công trình bình thường, vệ sinh sạch sẽ, không đọng nướ</w:t>
            </w:r>
            <w:r w:rsidRPr="008D4A5D">
              <w:rPr>
                <w:rFonts w:ascii="Times New Roman" w:eastAsia="TimesNewRomanPSMT" w:hAnsi="Times New Roman"/>
                <w:sz w:val="26"/>
                <w:szCs w:val="26"/>
                <w:lang w:val="pt-BR"/>
              </w:rPr>
              <w:t xml:space="preserve">c, </w:t>
            </w:r>
            <w:r w:rsidR="008844FA" w:rsidRPr="008D4A5D">
              <w:rPr>
                <w:rFonts w:ascii="Times New Roman" w:eastAsia="TimesNewRomanPSMT" w:hAnsi="Times New Roman"/>
                <w:sz w:val="26"/>
                <w:szCs w:val="26"/>
                <w:lang w:val="pt-BR"/>
              </w:rPr>
              <w:t>các hư hỏng nhỏ phải được sửa chữa hoặ</w:t>
            </w:r>
            <w:r w:rsidRPr="008D4A5D">
              <w:rPr>
                <w:rFonts w:ascii="Times New Roman" w:eastAsia="TimesNewRomanPSMT" w:hAnsi="Times New Roman"/>
                <w:sz w:val="26"/>
                <w:szCs w:val="26"/>
                <w:lang w:val="pt-BR"/>
              </w:rPr>
              <w:t>c theo dõi.</w:t>
            </w:r>
          </w:p>
          <w:p w:rsidR="008844FA" w:rsidRPr="008D4A5D" w:rsidRDefault="00537889" w:rsidP="00DC442E">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b) </w:t>
            </w:r>
            <w:r w:rsidR="008844FA" w:rsidRPr="008D4A5D">
              <w:rPr>
                <w:rFonts w:ascii="Times New Roman" w:eastAsia="TimesNewRomanPSMT" w:hAnsi="Times New Roman"/>
                <w:sz w:val="26"/>
                <w:szCs w:val="26"/>
                <w:lang w:val="pt-BR"/>
              </w:rPr>
              <w:t xml:space="preserve">Khi </w:t>
            </w:r>
            <w:r w:rsidR="008844FA" w:rsidRPr="008D4A5D">
              <w:rPr>
                <w:rFonts w:ascii="Times New Roman" w:hAnsi="Times New Roman"/>
                <w:sz w:val="26"/>
                <w:szCs w:val="26"/>
              </w:rPr>
              <w:t>công</w:t>
            </w:r>
            <w:r w:rsidR="008844FA" w:rsidRPr="008D4A5D">
              <w:rPr>
                <w:rFonts w:ascii="Times New Roman" w:eastAsia="TimesNewRomanPSMT" w:hAnsi="Times New Roman"/>
                <w:sz w:val="26"/>
                <w:szCs w:val="26"/>
                <w:lang w:val="pt-BR"/>
              </w:rPr>
              <w:t xml:space="preserve"> trình bị hư hỏng ảnh hưởng đến an toàn kết cấu </w:t>
            </w:r>
            <w:r w:rsidR="008844FA" w:rsidRPr="008D4A5D">
              <w:rPr>
                <w:rFonts w:ascii="Times New Roman" w:eastAsia="TimesNewRomanPSMT" w:hAnsi="Times New Roman"/>
                <w:sz w:val="26"/>
                <w:szCs w:val="26"/>
                <w:lang w:val="pt-BR"/>
              </w:rPr>
              <w:lastRenderedPageBreak/>
              <w:t>củ</w:t>
            </w:r>
            <w:r w:rsidR="001F3E41" w:rsidRPr="008D4A5D">
              <w:rPr>
                <w:rFonts w:ascii="Times New Roman" w:eastAsia="TimesNewRomanPSMT" w:hAnsi="Times New Roman"/>
                <w:sz w:val="26"/>
                <w:szCs w:val="26"/>
                <w:lang w:val="pt-BR"/>
              </w:rPr>
              <w:t>a công trình, n</w:t>
            </w:r>
            <w:r w:rsidR="008844FA" w:rsidRPr="008D4A5D">
              <w:rPr>
                <w:rFonts w:ascii="Times New Roman" w:eastAsia="TimesNewRomanPSMT" w:hAnsi="Times New Roman"/>
                <w:sz w:val="26"/>
                <w:szCs w:val="26"/>
                <w:lang w:val="pt-BR"/>
              </w:rPr>
              <w:t>hà thầu phải thông báo ngay cho cấp có thẩm quyền; đồng thời phải có biện pháp cảnh báo cho người và phương tiện lưu thông trên tuyến. Cần thiết phải có biện pháp đảm bảo an toàn cho công trình và an toàn giao thông.</w:t>
            </w:r>
          </w:p>
        </w:tc>
        <w:tc>
          <w:tcPr>
            <w:tcW w:w="2835" w:type="dxa"/>
            <w:shd w:val="clear" w:color="auto" w:fill="auto"/>
          </w:tcPr>
          <w:p w:rsidR="008844FA" w:rsidRPr="008D4A5D" w:rsidRDefault="001D734B" w:rsidP="00DC442E">
            <w:pPr>
              <w:pStyle w:val="Normal10"/>
              <w:spacing w:after="60"/>
              <w:jc w:val="both"/>
              <w:rPr>
                <w:rFonts w:eastAsia="TimesNewRomanPSMT"/>
                <w:sz w:val="26"/>
                <w:szCs w:val="26"/>
                <w:lang w:val="pt-BR"/>
              </w:rPr>
            </w:pPr>
            <w:r w:rsidRPr="008D4A5D">
              <w:rPr>
                <w:sz w:val="26"/>
                <w:szCs w:val="26"/>
              </w:rPr>
              <w:lastRenderedPageBreak/>
              <w:t xml:space="preserve">Khắc phục hư hỏng hoặc báo cáo </w:t>
            </w:r>
            <w:r w:rsidR="00BB411A" w:rsidRPr="008D4A5D">
              <w:rPr>
                <w:sz w:val="26"/>
                <w:szCs w:val="26"/>
              </w:rPr>
              <w:t xml:space="preserve">trong vòng </w:t>
            </w:r>
            <w:r w:rsidR="00CE46CE" w:rsidRPr="008D4A5D">
              <w:rPr>
                <w:rFonts w:eastAsia="TimesNewRomanPSMT"/>
                <w:sz w:val="26"/>
                <w:szCs w:val="26"/>
                <w:lang w:val="pt-BR"/>
              </w:rPr>
              <w:t>0</w:t>
            </w:r>
            <w:r w:rsidR="008844FA" w:rsidRPr="008D4A5D">
              <w:rPr>
                <w:rFonts w:eastAsia="TimesNewRomanPSMT"/>
                <w:sz w:val="26"/>
                <w:szCs w:val="26"/>
                <w:lang w:val="pt-BR"/>
              </w:rPr>
              <w:t xml:space="preserve">5 ngày từ khi phát hiện. </w:t>
            </w:r>
          </w:p>
          <w:p w:rsidR="008844FA" w:rsidRPr="008D4A5D" w:rsidRDefault="008844FA" w:rsidP="008844FA">
            <w:pPr>
              <w:autoSpaceDE w:val="0"/>
              <w:autoSpaceDN w:val="0"/>
              <w:adjustRightInd w:val="0"/>
              <w:spacing w:after="120"/>
              <w:jc w:val="both"/>
              <w:rPr>
                <w:sz w:val="26"/>
                <w:szCs w:val="26"/>
                <w:lang w:val="pt-BR"/>
              </w:rPr>
            </w:pPr>
          </w:p>
        </w:tc>
      </w:tr>
      <w:tr w:rsidR="008844FA" w:rsidRPr="008D4A5D" w:rsidTr="001A75B7">
        <w:tc>
          <w:tcPr>
            <w:tcW w:w="811" w:type="dxa"/>
            <w:shd w:val="clear" w:color="auto" w:fill="auto"/>
            <w:vAlign w:val="center"/>
          </w:tcPr>
          <w:p w:rsidR="008844FA" w:rsidRPr="008D4A5D" w:rsidRDefault="008844FA" w:rsidP="00DC442E">
            <w:pPr>
              <w:pStyle w:val="Normal10"/>
              <w:spacing w:after="60"/>
              <w:jc w:val="center"/>
              <w:rPr>
                <w:sz w:val="26"/>
                <w:szCs w:val="26"/>
              </w:rPr>
            </w:pPr>
          </w:p>
          <w:p w:rsidR="008844FA" w:rsidRPr="008D4A5D" w:rsidRDefault="008844FA" w:rsidP="00DC442E">
            <w:pPr>
              <w:pStyle w:val="Normal10"/>
              <w:spacing w:after="60"/>
              <w:jc w:val="center"/>
              <w:rPr>
                <w:sz w:val="26"/>
                <w:szCs w:val="26"/>
              </w:rPr>
            </w:pPr>
          </w:p>
          <w:p w:rsidR="008844FA" w:rsidRPr="008D4A5D" w:rsidRDefault="008844FA" w:rsidP="00DC442E">
            <w:pPr>
              <w:pStyle w:val="Normal10"/>
              <w:spacing w:after="60"/>
              <w:jc w:val="center"/>
              <w:rPr>
                <w:sz w:val="26"/>
                <w:szCs w:val="26"/>
              </w:rPr>
            </w:pPr>
            <w:r w:rsidRPr="008D4A5D">
              <w:rPr>
                <w:sz w:val="26"/>
                <w:szCs w:val="26"/>
              </w:rPr>
              <w:t>5.3</w:t>
            </w:r>
          </w:p>
          <w:p w:rsidR="008844FA" w:rsidRPr="008D4A5D" w:rsidRDefault="008844FA" w:rsidP="00DC442E">
            <w:pPr>
              <w:rPr>
                <w:rFonts w:ascii="Times New Roman" w:hAnsi="Times New Roman"/>
                <w:sz w:val="26"/>
                <w:szCs w:val="26"/>
                <w:lang w:val="en-GB"/>
              </w:rPr>
            </w:pPr>
          </w:p>
          <w:p w:rsidR="008844FA" w:rsidRPr="008D4A5D" w:rsidRDefault="008844FA" w:rsidP="00DC442E">
            <w:pPr>
              <w:rPr>
                <w:rFonts w:ascii="Times New Roman" w:hAnsi="Times New Roman"/>
                <w:sz w:val="26"/>
                <w:szCs w:val="26"/>
                <w:lang w:val="en-GB"/>
              </w:rPr>
            </w:pPr>
          </w:p>
        </w:tc>
        <w:tc>
          <w:tcPr>
            <w:tcW w:w="1555" w:type="dxa"/>
            <w:shd w:val="clear" w:color="auto" w:fill="auto"/>
            <w:vAlign w:val="center"/>
          </w:tcPr>
          <w:p w:rsidR="008844FA" w:rsidRPr="008D4A5D" w:rsidRDefault="008844FA" w:rsidP="00BE6CAE">
            <w:pPr>
              <w:autoSpaceDE w:val="0"/>
              <w:autoSpaceDN w:val="0"/>
              <w:adjustRightInd w:val="0"/>
              <w:spacing w:before="60" w:after="60"/>
              <w:jc w:val="both"/>
              <w:rPr>
                <w:rFonts w:ascii="Times New Roman" w:eastAsia="TimesNewRomanPSMT" w:hAnsi="Times New Roman"/>
                <w:sz w:val="26"/>
                <w:szCs w:val="26"/>
              </w:rPr>
            </w:pPr>
            <w:r w:rsidRPr="008D4A5D">
              <w:rPr>
                <w:rFonts w:ascii="Times New Roman" w:eastAsia="TimesNewRomanPSMT" w:hAnsi="Times New Roman"/>
                <w:sz w:val="26"/>
                <w:szCs w:val="26"/>
              </w:rPr>
              <w:t xml:space="preserve">Khe co </w:t>
            </w:r>
            <w:r w:rsidRPr="008D4A5D">
              <w:rPr>
                <w:rFonts w:ascii="Times New Roman" w:hAnsi="Times New Roman"/>
                <w:sz w:val="26"/>
                <w:szCs w:val="26"/>
              </w:rPr>
              <w:t>giãn</w:t>
            </w:r>
            <w:r w:rsidRPr="008D4A5D">
              <w:rPr>
                <w:rFonts w:ascii="Times New Roman" w:eastAsia="TimesNewRomanPSMT" w:hAnsi="Times New Roman"/>
                <w:sz w:val="26"/>
                <w:szCs w:val="26"/>
              </w:rPr>
              <w:t xml:space="preserve"> cầu, gối cầu, mố trụ cầu</w:t>
            </w:r>
          </w:p>
        </w:tc>
        <w:tc>
          <w:tcPr>
            <w:tcW w:w="2879" w:type="dxa"/>
            <w:shd w:val="clear" w:color="auto" w:fill="auto"/>
            <w:vAlign w:val="center"/>
          </w:tcPr>
          <w:p w:rsidR="008844FA" w:rsidRPr="008D4A5D" w:rsidRDefault="008844FA" w:rsidP="001A75B7">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Thực hiện theo quy định tại Mục 8.1.6, 8.3 của TCCS 17:2016/TCĐBVN.</w:t>
            </w:r>
          </w:p>
        </w:tc>
        <w:tc>
          <w:tcPr>
            <w:tcW w:w="6521" w:type="dxa"/>
            <w:shd w:val="clear" w:color="auto" w:fill="auto"/>
          </w:tcPr>
          <w:p w:rsidR="001F3E41" w:rsidRPr="008D4A5D" w:rsidRDefault="001F3E41" w:rsidP="00DC442E">
            <w:pPr>
              <w:autoSpaceDE w:val="0"/>
              <w:autoSpaceDN w:val="0"/>
              <w:adjustRightInd w:val="0"/>
              <w:spacing w:before="60" w:after="60"/>
              <w:jc w:val="both"/>
              <w:rPr>
                <w:rFonts w:ascii="Times New Roman" w:eastAsia="TimesNewRomanPSMT" w:hAnsi="Times New Roman"/>
                <w:sz w:val="26"/>
                <w:szCs w:val="26"/>
              </w:rPr>
            </w:pPr>
            <w:r w:rsidRPr="008D4A5D">
              <w:rPr>
                <w:rFonts w:ascii="Times New Roman" w:eastAsia="TimesNewRomanPSMT" w:hAnsi="Times New Roman"/>
                <w:sz w:val="26"/>
                <w:szCs w:val="26"/>
              </w:rPr>
              <w:t xml:space="preserve">a) </w:t>
            </w:r>
            <w:r w:rsidR="008844FA" w:rsidRPr="008D4A5D">
              <w:rPr>
                <w:rFonts w:ascii="Times New Roman" w:eastAsia="TimesNewRomanPSMT" w:hAnsi="Times New Roman"/>
                <w:sz w:val="26"/>
                <w:szCs w:val="26"/>
              </w:rPr>
              <w:t>Sạch đất cát, không bong tróc, mất bu lông và không biến dạng, hư hỏng, đảm bảo trong tình trạng tốt. Gối cầu thép phải được bôi mỡ.</w:t>
            </w:r>
            <w:r w:rsidR="00DB2256" w:rsidRPr="008D4A5D">
              <w:rPr>
                <w:rFonts w:ascii="Times New Roman" w:eastAsia="TimesNewRomanPSMT" w:hAnsi="Times New Roman"/>
                <w:sz w:val="26"/>
                <w:szCs w:val="26"/>
              </w:rPr>
              <w:t xml:space="preserve"> </w:t>
            </w:r>
          </w:p>
          <w:p w:rsidR="008844FA" w:rsidRPr="008D4A5D" w:rsidRDefault="001F3E41" w:rsidP="00DC442E">
            <w:pPr>
              <w:autoSpaceDE w:val="0"/>
              <w:autoSpaceDN w:val="0"/>
              <w:adjustRightInd w:val="0"/>
              <w:spacing w:before="60" w:after="60"/>
              <w:jc w:val="both"/>
              <w:rPr>
                <w:rFonts w:ascii="Times New Roman" w:eastAsia="TimesNewRomanPSMT" w:hAnsi="Times New Roman"/>
                <w:sz w:val="26"/>
                <w:szCs w:val="26"/>
              </w:rPr>
            </w:pPr>
            <w:r w:rsidRPr="008D4A5D">
              <w:rPr>
                <w:rFonts w:ascii="Times New Roman" w:eastAsia="TimesNewRomanPSMT" w:hAnsi="Times New Roman"/>
                <w:sz w:val="26"/>
                <w:szCs w:val="26"/>
              </w:rPr>
              <w:t xml:space="preserve">b) </w:t>
            </w:r>
            <w:r w:rsidR="008844FA" w:rsidRPr="008D4A5D">
              <w:rPr>
                <w:rFonts w:ascii="Times New Roman" w:eastAsia="TimesNewRomanPSMT" w:hAnsi="Times New Roman"/>
                <w:sz w:val="26"/>
                <w:szCs w:val="26"/>
              </w:rPr>
              <w:t>Đối với các hư hỏng, biến dạng của gối cầu, mố trụ cầu phải được phát hiện, báo cáo và theo dõi thường xuyên.</w:t>
            </w:r>
          </w:p>
          <w:p w:rsidR="008844FA" w:rsidRPr="008D4A5D" w:rsidRDefault="001F3E41" w:rsidP="00DC442E">
            <w:pPr>
              <w:autoSpaceDE w:val="0"/>
              <w:autoSpaceDN w:val="0"/>
              <w:adjustRightInd w:val="0"/>
              <w:spacing w:before="60" w:after="60"/>
              <w:jc w:val="both"/>
              <w:rPr>
                <w:rFonts w:ascii="Times New Roman" w:eastAsia="TimesNewRomanPSMT" w:hAnsi="Times New Roman"/>
                <w:sz w:val="26"/>
                <w:szCs w:val="26"/>
              </w:rPr>
            </w:pPr>
            <w:r w:rsidRPr="008D4A5D">
              <w:rPr>
                <w:rFonts w:ascii="Times New Roman" w:eastAsia="TimesNewRomanPSMT" w:hAnsi="Times New Roman"/>
                <w:sz w:val="26"/>
                <w:szCs w:val="26"/>
              </w:rPr>
              <w:t xml:space="preserve">c) </w:t>
            </w:r>
            <w:r w:rsidR="008844FA" w:rsidRPr="008D4A5D">
              <w:rPr>
                <w:rFonts w:ascii="Times New Roman" w:eastAsia="TimesNewRomanPSMT" w:hAnsi="Times New Roman"/>
                <w:sz w:val="26"/>
                <w:szCs w:val="26"/>
              </w:rPr>
              <w:t xml:space="preserve">Các nguyên nhân dẫn đến việc không đảm bảo </w:t>
            </w:r>
            <w:r w:rsidR="008844FA" w:rsidRPr="008D4A5D">
              <w:rPr>
                <w:rFonts w:ascii="Times New Roman" w:hAnsi="Times New Roman"/>
                <w:sz w:val="26"/>
                <w:szCs w:val="26"/>
              </w:rPr>
              <w:t>yêu</w:t>
            </w:r>
            <w:r w:rsidR="008844FA" w:rsidRPr="008D4A5D">
              <w:rPr>
                <w:rFonts w:ascii="Times New Roman" w:eastAsia="TimesNewRomanPSMT" w:hAnsi="Times New Roman"/>
                <w:sz w:val="26"/>
                <w:szCs w:val="26"/>
              </w:rPr>
              <w:t xml:space="preserve"> cầu phải được thực hiện trong thời gian 14 ngày sau khi nước rút.</w:t>
            </w:r>
          </w:p>
        </w:tc>
        <w:tc>
          <w:tcPr>
            <w:tcW w:w="2835" w:type="dxa"/>
            <w:shd w:val="clear" w:color="auto" w:fill="auto"/>
          </w:tcPr>
          <w:p w:rsidR="001D734B" w:rsidRPr="008D4A5D" w:rsidRDefault="001D734B" w:rsidP="00DB2256">
            <w:pPr>
              <w:pStyle w:val="Normal10"/>
              <w:spacing w:after="60"/>
              <w:jc w:val="both"/>
              <w:rPr>
                <w:sz w:val="26"/>
                <w:szCs w:val="26"/>
              </w:rPr>
            </w:pPr>
            <w:r w:rsidRPr="008D4A5D">
              <w:rPr>
                <w:sz w:val="26"/>
                <w:szCs w:val="26"/>
              </w:rPr>
              <w:t>Khắc phục hư hỏng hoặc báo cáo</w:t>
            </w:r>
            <w:r w:rsidR="00BB411A" w:rsidRPr="008D4A5D">
              <w:rPr>
                <w:sz w:val="26"/>
                <w:szCs w:val="26"/>
              </w:rPr>
              <w:t xml:space="preserve"> trong vòng</w:t>
            </w:r>
            <w:r w:rsidRPr="008D4A5D">
              <w:rPr>
                <w:sz w:val="26"/>
                <w:szCs w:val="26"/>
              </w:rPr>
              <w:t>:</w:t>
            </w:r>
          </w:p>
          <w:p w:rsidR="008844FA" w:rsidRPr="008D4A5D" w:rsidRDefault="001D734B" w:rsidP="00DB2256">
            <w:pPr>
              <w:pStyle w:val="Normal10"/>
              <w:spacing w:after="60"/>
              <w:jc w:val="both"/>
              <w:rPr>
                <w:rFonts w:eastAsia="TimesNewRomanPSMT"/>
                <w:sz w:val="26"/>
                <w:szCs w:val="26"/>
                <w:lang w:val="pt-BR"/>
              </w:rPr>
            </w:pPr>
            <w:r w:rsidRPr="008D4A5D">
              <w:rPr>
                <w:rFonts w:eastAsia="TimesNewRomanPSMT"/>
                <w:sz w:val="26"/>
                <w:szCs w:val="26"/>
                <w:lang w:val="pt-BR"/>
              </w:rPr>
              <w:t xml:space="preserve">a) </w:t>
            </w:r>
            <w:r w:rsidR="00DB2256" w:rsidRPr="008D4A5D">
              <w:rPr>
                <w:rFonts w:eastAsia="TimesNewRomanPSMT"/>
                <w:sz w:val="26"/>
                <w:szCs w:val="26"/>
                <w:lang w:val="pt-BR"/>
              </w:rPr>
              <w:t>0</w:t>
            </w:r>
            <w:r w:rsidR="008844FA" w:rsidRPr="008D4A5D">
              <w:rPr>
                <w:rFonts w:eastAsia="TimesNewRomanPSMT"/>
                <w:sz w:val="26"/>
                <w:szCs w:val="26"/>
                <w:lang w:val="pt-BR"/>
              </w:rPr>
              <w:t>1 ngày từ khi phát hiện đối với khe co giãn</w:t>
            </w:r>
            <w:r w:rsidR="00BB411A" w:rsidRPr="008D4A5D">
              <w:rPr>
                <w:rFonts w:eastAsia="TimesNewRomanPSMT"/>
                <w:sz w:val="26"/>
                <w:szCs w:val="26"/>
                <w:lang w:val="pt-BR"/>
              </w:rPr>
              <w:t>.</w:t>
            </w:r>
          </w:p>
          <w:p w:rsidR="008844FA" w:rsidRPr="008D4A5D" w:rsidRDefault="001D734B" w:rsidP="00DB2256">
            <w:pPr>
              <w:pStyle w:val="Normal10"/>
              <w:spacing w:after="60"/>
              <w:jc w:val="both"/>
              <w:rPr>
                <w:sz w:val="26"/>
                <w:szCs w:val="26"/>
                <w:lang w:val="vi-VN"/>
              </w:rPr>
            </w:pPr>
            <w:r w:rsidRPr="008D4A5D">
              <w:rPr>
                <w:rFonts w:eastAsia="TimesNewRomanPSMT"/>
                <w:sz w:val="26"/>
                <w:szCs w:val="26"/>
                <w:lang w:val="pt-BR"/>
              </w:rPr>
              <w:t>b) 0</w:t>
            </w:r>
            <w:r w:rsidR="008844FA" w:rsidRPr="008D4A5D">
              <w:rPr>
                <w:rFonts w:eastAsia="TimesNewRomanPSMT"/>
                <w:sz w:val="26"/>
                <w:szCs w:val="26"/>
                <w:lang w:val="pt-BR"/>
              </w:rPr>
              <w:t>5 ngày từ khi phát hiện với gối, mố, trụ cầu.</w:t>
            </w:r>
          </w:p>
        </w:tc>
      </w:tr>
      <w:tr w:rsidR="008844FA" w:rsidRPr="008D4A5D" w:rsidTr="001A75B7">
        <w:tc>
          <w:tcPr>
            <w:tcW w:w="811"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t>5.4</w:t>
            </w:r>
          </w:p>
        </w:tc>
        <w:tc>
          <w:tcPr>
            <w:tcW w:w="1555" w:type="dxa"/>
            <w:shd w:val="clear" w:color="auto" w:fill="auto"/>
            <w:vAlign w:val="center"/>
          </w:tcPr>
          <w:p w:rsidR="008844FA" w:rsidRPr="008D4A5D" w:rsidRDefault="008844FA" w:rsidP="00BE6CAE">
            <w:pPr>
              <w:autoSpaceDE w:val="0"/>
              <w:autoSpaceDN w:val="0"/>
              <w:adjustRightInd w:val="0"/>
              <w:spacing w:before="60" w:after="60"/>
              <w:jc w:val="both"/>
              <w:rPr>
                <w:rFonts w:ascii="Times New Roman" w:hAnsi="Times New Roman"/>
                <w:sz w:val="26"/>
                <w:szCs w:val="26"/>
              </w:rPr>
            </w:pPr>
            <w:r w:rsidRPr="008D4A5D">
              <w:rPr>
                <w:rFonts w:ascii="Times New Roman" w:eastAsia="TimesNewRomanPSMT" w:hAnsi="Times New Roman"/>
                <w:sz w:val="26"/>
                <w:szCs w:val="26"/>
              </w:rPr>
              <w:t>Mặt cầu, đường đầu cầu</w:t>
            </w:r>
          </w:p>
        </w:tc>
        <w:tc>
          <w:tcPr>
            <w:tcW w:w="2879" w:type="dxa"/>
            <w:shd w:val="clear" w:color="auto" w:fill="auto"/>
            <w:vAlign w:val="center"/>
          </w:tcPr>
          <w:p w:rsidR="008844FA" w:rsidRPr="008D4A5D" w:rsidRDefault="008844FA" w:rsidP="001A75B7">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Thực hiện theo quy định tại Mục 8.1, 8.4 của TCCS 17:2016/TCĐBVN.</w:t>
            </w:r>
          </w:p>
        </w:tc>
        <w:tc>
          <w:tcPr>
            <w:tcW w:w="6521" w:type="dxa"/>
            <w:shd w:val="clear" w:color="auto" w:fill="auto"/>
          </w:tcPr>
          <w:p w:rsidR="00D323E2" w:rsidRPr="008D4A5D" w:rsidRDefault="00D323E2" w:rsidP="005F2C74">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a) </w:t>
            </w:r>
            <w:r w:rsidR="008844FA" w:rsidRPr="008D4A5D">
              <w:rPr>
                <w:rFonts w:ascii="Times New Roman" w:hAnsi="Times New Roman"/>
                <w:sz w:val="26"/>
                <w:szCs w:val="26"/>
              </w:rPr>
              <w:t>Không có ổ gà, vệ sinh sạch, thoát nước tốt. Đảm bảo êm thuận phần tiếp giáp đầu cầu.</w:t>
            </w:r>
            <w:r w:rsidR="00DB2256" w:rsidRPr="008D4A5D">
              <w:rPr>
                <w:rFonts w:ascii="Times New Roman" w:hAnsi="Times New Roman"/>
                <w:sz w:val="26"/>
                <w:szCs w:val="26"/>
              </w:rPr>
              <w:t xml:space="preserve"> </w:t>
            </w:r>
          </w:p>
          <w:p w:rsidR="008844FA" w:rsidRPr="008D4A5D" w:rsidRDefault="00D323E2" w:rsidP="005F2C74">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b) </w:t>
            </w:r>
            <w:r w:rsidR="008844FA" w:rsidRPr="008D4A5D">
              <w:rPr>
                <w:rFonts w:ascii="Times New Roman" w:hAnsi="Times New Roman"/>
                <w:sz w:val="26"/>
                <w:szCs w:val="26"/>
              </w:rPr>
              <w:t>Xử lý ổ gà, rạn nứt, trồi lún  như quy định đối với mặt đường tương ứng tại điểm 2 Mục II Phụ lục này.</w:t>
            </w:r>
          </w:p>
          <w:p w:rsidR="00D323E2" w:rsidRPr="008D4A5D" w:rsidRDefault="00D323E2" w:rsidP="00DB2256">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c) </w:t>
            </w:r>
            <w:r w:rsidR="008844FA" w:rsidRPr="008D4A5D">
              <w:rPr>
                <w:rFonts w:ascii="Times New Roman" w:eastAsia="TimesNewRomanPSMT" w:hAnsi="Times New Roman"/>
                <w:sz w:val="26"/>
                <w:szCs w:val="26"/>
                <w:lang w:val="pt-BR"/>
              </w:rPr>
              <w:t xml:space="preserve">Có biện pháp đảm bảo </w:t>
            </w:r>
            <w:r w:rsidR="008844FA" w:rsidRPr="008D4A5D">
              <w:rPr>
                <w:rFonts w:ascii="Times New Roman" w:hAnsi="Times New Roman"/>
                <w:sz w:val="26"/>
                <w:szCs w:val="26"/>
              </w:rPr>
              <w:t>an toàn giao thông</w:t>
            </w:r>
            <w:r w:rsidR="008844FA" w:rsidRPr="008D4A5D">
              <w:rPr>
                <w:rFonts w:ascii="Times New Roman" w:eastAsia="TimesNewRomanPSMT" w:hAnsi="Times New Roman"/>
                <w:sz w:val="26"/>
                <w:szCs w:val="26"/>
                <w:lang w:val="pt-BR"/>
              </w:rPr>
              <w:t xml:space="preserve"> theo quy định khi có </w:t>
            </w:r>
            <w:r w:rsidR="008844FA" w:rsidRPr="008D4A5D">
              <w:rPr>
                <w:rFonts w:ascii="Times New Roman" w:hAnsi="Times New Roman"/>
                <w:sz w:val="26"/>
                <w:szCs w:val="26"/>
              </w:rPr>
              <w:t>hư</w:t>
            </w:r>
            <w:r w:rsidR="008844FA" w:rsidRPr="008D4A5D">
              <w:rPr>
                <w:rFonts w:ascii="Times New Roman" w:eastAsia="TimesNewRomanPSMT" w:hAnsi="Times New Roman"/>
                <w:sz w:val="26"/>
                <w:szCs w:val="26"/>
                <w:lang w:val="pt-BR"/>
              </w:rPr>
              <w:t xml:space="preserve"> hỏng trong thời gian chờ xử lý.</w:t>
            </w:r>
            <w:r w:rsidR="00DB2256" w:rsidRPr="008D4A5D">
              <w:rPr>
                <w:rFonts w:ascii="Times New Roman" w:eastAsia="TimesNewRomanPSMT" w:hAnsi="Times New Roman"/>
                <w:sz w:val="26"/>
                <w:szCs w:val="26"/>
                <w:lang w:val="pt-BR"/>
              </w:rPr>
              <w:t xml:space="preserve"> </w:t>
            </w:r>
          </w:p>
          <w:p w:rsidR="008844FA" w:rsidRPr="008D4A5D" w:rsidRDefault="00D323E2" w:rsidP="00DB2256">
            <w:pPr>
              <w:autoSpaceDE w:val="0"/>
              <w:autoSpaceDN w:val="0"/>
              <w:adjustRightInd w:val="0"/>
              <w:spacing w:before="60" w:after="60"/>
              <w:jc w:val="both"/>
              <w:rPr>
                <w:rFonts w:ascii="Times New Roman" w:eastAsia="TimesNewRomanPSMT" w:hAnsi="Times New Roman"/>
                <w:sz w:val="26"/>
                <w:szCs w:val="26"/>
                <w:lang w:val="pt-BR"/>
              </w:rPr>
            </w:pPr>
            <w:r w:rsidRPr="008D4A5D">
              <w:rPr>
                <w:rFonts w:ascii="Times New Roman" w:eastAsia="TimesNewRomanPSMT" w:hAnsi="Times New Roman"/>
                <w:sz w:val="26"/>
                <w:szCs w:val="26"/>
                <w:lang w:val="pt-BR"/>
              </w:rPr>
              <w:t xml:space="preserve">d) </w:t>
            </w:r>
            <w:r w:rsidR="008844FA" w:rsidRPr="008D4A5D">
              <w:rPr>
                <w:rFonts w:ascii="Times New Roman" w:eastAsia="TimesNewRomanPSMT" w:hAnsi="Times New Roman"/>
                <w:sz w:val="26"/>
                <w:szCs w:val="26"/>
                <w:lang w:val="pt-BR"/>
              </w:rPr>
              <w:t xml:space="preserve">Các chỗ lún lõm, ổ gà phải được xử lý đảm bảo giao thông ngay sau không quá </w:t>
            </w:r>
            <w:r w:rsidR="00DB2256" w:rsidRPr="008D4A5D">
              <w:rPr>
                <w:rFonts w:ascii="Times New Roman" w:eastAsia="TimesNewRomanPSMT" w:hAnsi="Times New Roman"/>
                <w:sz w:val="26"/>
                <w:szCs w:val="26"/>
                <w:lang w:val="pt-BR"/>
              </w:rPr>
              <w:t>0</w:t>
            </w:r>
            <w:r w:rsidR="008844FA" w:rsidRPr="008D4A5D">
              <w:rPr>
                <w:rFonts w:ascii="Times New Roman" w:eastAsia="TimesNewRomanPSMT" w:hAnsi="Times New Roman"/>
                <w:sz w:val="26"/>
                <w:szCs w:val="26"/>
                <w:lang w:val="pt-BR"/>
              </w:rPr>
              <w:t>1 ngày phát hiện.</w:t>
            </w:r>
          </w:p>
        </w:tc>
        <w:tc>
          <w:tcPr>
            <w:tcW w:w="2835" w:type="dxa"/>
            <w:shd w:val="clear" w:color="auto" w:fill="auto"/>
            <w:vAlign w:val="center"/>
          </w:tcPr>
          <w:p w:rsidR="008844FA" w:rsidRPr="008D4A5D" w:rsidRDefault="00DB2256" w:rsidP="00BB411A">
            <w:pPr>
              <w:pStyle w:val="Normal10"/>
              <w:spacing w:after="60"/>
              <w:jc w:val="both"/>
              <w:rPr>
                <w:sz w:val="26"/>
                <w:szCs w:val="26"/>
              </w:rPr>
            </w:pPr>
            <w:r w:rsidRPr="008D4A5D">
              <w:rPr>
                <w:rFonts w:eastAsia="TimesNewRomanPSMT"/>
                <w:sz w:val="26"/>
                <w:szCs w:val="26"/>
                <w:lang w:val="pt-BR"/>
              </w:rPr>
              <w:t>0</w:t>
            </w:r>
            <w:r w:rsidR="008844FA" w:rsidRPr="008D4A5D">
              <w:rPr>
                <w:rFonts w:eastAsia="TimesNewRomanPSMT"/>
                <w:sz w:val="26"/>
                <w:szCs w:val="26"/>
                <w:lang w:val="pt-BR"/>
              </w:rPr>
              <w:t>1 ngày từ khi phát hiện.</w:t>
            </w:r>
          </w:p>
        </w:tc>
      </w:tr>
      <w:tr w:rsidR="008844FA" w:rsidRPr="008D4A5D" w:rsidTr="001A75B7">
        <w:tc>
          <w:tcPr>
            <w:tcW w:w="811"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t>5.5</w:t>
            </w:r>
          </w:p>
        </w:tc>
        <w:tc>
          <w:tcPr>
            <w:tcW w:w="1555" w:type="dxa"/>
            <w:shd w:val="clear" w:color="auto" w:fill="auto"/>
            <w:vAlign w:val="center"/>
          </w:tcPr>
          <w:p w:rsidR="008844FA" w:rsidRPr="008D4A5D" w:rsidRDefault="008844FA" w:rsidP="00C126CB">
            <w:pPr>
              <w:autoSpaceDE w:val="0"/>
              <w:autoSpaceDN w:val="0"/>
              <w:adjustRightInd w:val="0"/>
              <w:spacing w:before="60" w:after="60"/>
              <w:jc w:val="both"/>
              <w:rPr>
                <w:rFonts w:ascii="Times New Roman" w:eastAsia="TimesNewRomanPSMT" w:hAnsi="Times New Roman"/>
                <w:sz w:val="26"/>
                <w:szCs w:val="26"/>
              </w:rPr>
            </w:pPr>
            <w:r w:rsidRPr="008D4A5D">
              <w:rPr>
                <w:rFonts w:ascii="Times New Roman" w:eastAsia="TimesNewRomanPSMT" w:hAnsi="Times New Roman"/>
                <w:sz w:val="26"/>
                <w:szCs w:val="26"/>
              </w:rPr>
              <w:t>Hầm/Cống chui dân sinh</w:t>
            </w:r>
          </w:p>
        </w:tc>
        <w:tc>
          <w:tcPr>
            <w:tcW w:w="2879" w:type="dxa"/>
            <w:shd w:val="clear" w:color="auto" w:fill="auto"/>
            <w:vAlign w:val="center"/>
          </w:tcPr>
          <w:p w:rsidR="008844FA" w:rsidRPr="008D4A5D" w:rsidRDefault="008844FA" w:rsidP="001A75B7">
            <w:pPr>
              <w:autoSpaceDE w:val="0"/>
              <w:autoSpaceDN w:val="0"/>
              <w:adjustRightInd w:val="0"/>
              <w:spacing w:after="120"/>
              <w:jc w:val="both"/>
              <w:rPr>
                <w:rFonts w:ascii="Times New Roman" w:hAnsi="Times New Roman"/>
                <w:strike/>
                <w:sz w:val="26"/>
                <w:szCs w:val="26"/>
              </w:rPr>
            </w:pPr>
            <w:r w:rsidRPr="008D4A5D">
              <w:rPr>
                <w:rFonts w:ascii="Times New Roman" w:hAnsi="Times New Roman"/>
                <w:sz w:val="26"/>
                <w:szCs w:val="26"/>
              </w:rPr>
              <w:t>Thực hiện theo quy định tại Mục 9 của TCCS 17:2016/TCĐBVN.</w:t>
            </w:r>
          </w:p>
          <w:p w:rsidR="008844FA" w:rsidRPr="008D4A5D" w:rsidRDefault="008844FA" w:rsidP="001A75B7">
            <w:pPr>
              <w:tabs>
                <w:tab w:val="left" w:pos="391"/>
              </w:tabs>
              <w:autoSpaceDE w:val="0"/>
              <w:autoSpaceDN w:val="0"/>
              <w:adjustRightInd w:val="0"/>
              <w:spacing w:after="120"/>
              <w:jc w:val="both"/>
              <w:rPr>
                <w:rFonts w:ascii="Times New Roman" w:hAnsi="Times New Roman"/>
                <w:b/>
                <w:sz w:val="26"/>
                <w:szCs w:val="26"/>
              </w:rPr>
            </w:pPr>
          </w:p>
        </w:tc>
        <w:tc>
          <w:tcPr>
            <w:tcW w:w="6521" w:type="dxa"/>
            <w:shd w:val="clear" w:color="auto" w:fill="auto"/>
          </w:tcPr>
          <w:p w:rsidR="008844FA" w:rsidRPr="008D4A5D" w:rsidRDefault="001F5844" w:rsidP="005F2C74">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lastRenderedPageBreak/>
              <w:t xml:space="preserve">a) </w:t>
            </w:r>
            <w:r w:rsidR="008844FA" w:rsidRPr="008D4A5D">
              <w:rPr>
                <w:rFonts w:ascii="Times New Roman" w:hAnsi="Times New Roman"/>
                <w:sz w:val="26"/>
                <w:szCs w:val="26"/>
              </w:rPr>
              <w:t>Mặt đường hầm chui sạch, không bị đọng nước.</w:t>
            </w:r>
          </w:p>
          <w:p w:rsidR="008844FA" w:rsidRPr="008D4A5D" w:rsidRDefault="001F5844" w:rsidP="005F2C74">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b) </w:t>
            </w:r>
            <w:r w:rsidR="008844FA" w:rsidRPr="008D4A5D">
              <w:rPr>
                <w:rFonts w:ascii="Times New Roman" w:hAnsi="Times New Roman"/>
                <w:sz w:val="26"/>
                <w:szCs w:val="26"/>
              </w:rPr>
              <w:t>Các hư hỏng, khuyết tật phải được x</w:t>
            </w:r>
            <w:r w:rsidR="001D734B" w:rsidRPr="008D4A5D">
              <w:rPr>
                <w:rFonts w:ascii="Times New Roman" w:hAnsi="Times New Roman"/>
                <w:sz w:val="26"/>
                <w:szCs w:val="26"/>
              </w:rPr>
              <w:t>ử lý theo tiêu chuẩn kỹ thuật.</w:t>
            </w:r>
          </w:p>
          <w:p w:rsidR="008844FA" w:rsidRPr="008D4A5D" w:rsidRDefault="001F5844" w:rsidP="005F2C74">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lastRenderedPageBreak/>
              <w:t xml:space="preserve">c) </w:t>
            </w:r>
            <w:r w:rsidR="008844FA" w:rsidRPr="008D4A5D">
              <w:rPr>
                <w:rFonts w:ascii="Times New Roman" w:hAnsi="Times New Roman"/>
                <w:sz w:val="26"/>
                <w:szCs w:val="26"/>
              </w:rPr>
              <w:t>Mặt đường ra vào hầm êm thuận.</w:t>
            </w:r>
          </w:p>
          <w:p w:rsidR="008844FA" w:rsidRPr="008D4A5D" w:rsidRDefault="001F5844" w:rsidP="005F2C74">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d) </w:t>
            </w:r>
            <w:r w:rsidR="008844FA" w:rsidRPr="008D4A5D">
              <w:rPr>
                <w:rFonts w:ascii="Times New Roman" w:hAnsi="Times New Roman"/>
                <w:sz w:val="26"/>
                <w:szCs w:val="26"/>
              </w:rPr>
              <w:t>Hai đầu hầm không bị khuất tầm nhìn do cây che lấp.</w:t>
            </w:r>
          </w:p>
          <w:p w:rsidR="001D734B" w:rsidRPr="008D4A5D" w:rsidRDefault="001D734B" w:rsidP="005F2C74">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đ) Hư hỏng lớn ngoài hợp đồng phải báo cáo Bên A để xem xét xử lý.</w:t>
            </w:r>
          </w:p>
        </w:tc>
        <w:tc>
          <w:tcPr>
            <w:tcW w:w="2835" w:type="dxa"/>
            <w:shd w:val="clear" w:color="auto" w:fill="auto"/>
            <w:vAlign w:val="center"/>
          </w:tcPr>
          <w:p w:rsidR="008844FA" w:rsidRPr="008D4A5D" w:rsidRDefault="001D734B" w:rsidP="00DC442E">
            <w:pPr>
              <w:pStyle w:val="Normal10"/>
              <w:spacing w:after="60"/>
              <w:jc w:val="both"/>
              <w:rPr>
                <w:rFonts w:eastAsia="TimesNewRomanPSMT"/>
                <w:sz w:val="26"/>
                <w:szCs w:val="26"/>
                <w:lang w:val="pt-BR"/>
              </w:rPr>
            </w:pPr>
            <w:r w:rsidRPr="008D4A5D">
              <w:rPr>
                <w:rFonts w:eastAsia="TimesNewRomanPSMT"/>
                <w:sz w:val="26"/>
                <w:szCs w:val="26"/>
                <w:lang w:val="pt-BR"/>
              </w:rPr>
              <w:lastRenderedPageBreak/>
              <w:t xml:space="preserve">a) </w:t>
            </w:r>
            <w:r w:rsidR="008844FA" w:rsidRPr="008D4A5D">
              <w:rPr>
                <w:rFonts w:eastAsia="TimesNewRomanPSMT"/>
                <w:sz w:val="26"/>
                <w:szCs w:val="26"/>
                <w:lang w:val="pt-BR"/>
              </w:rPr>
              <w:t xml:space="preserve">Công tác vệ sinh mặt đường và phát quang thực hiện trong vòng </w:t>
            </w:r>
            <w:r w:rsidR="00DB2256" w:rsidRPr="008D4A5D">
              <w:rPr>
                <w:rFonts w:eastAsia="TimesNewRomanPSMT"/>
                <w:sz w:val="26"/>
                <w:szCs w:val="26"/>
                <w:lang w:val="pt-BR"/>
              </w:rPr>
              <w:t>0</w:t>
            </w:r>
            <w:r w:rsidR="008844FA" w:rsidRPr="008D4A5D">
              <w:rPr>
                <w:rFonts w:eastAsia="TimesNewRomanPSMT"/>
                <w:sz w:val="26"/>
                <w:szCs w:val="26"/>
                <w:lang w:val="pt-BR"/>
              </w:rPr>
              <w:t xml:space="preserve">1 ngày sau khi phát hiện </w:t>
            </w:r>
            <w:r w:rsidR="008844FA" w:rsidRPr="008D4A5D">
              <w:rPr>
                <w:rFonts w:eastAsia="TimesNewRomanPSMT"/>
                <w:sz w:val="26"/>
                <w:szCs w:val="26"/>
                <w:lang w:val="pt-BR"/>
              </w:rPr>
              <w:lastRenderedPageBreak/>
              <w:t>bẩn, cây cối che lấp</w:t>
            </w:r>
            <w:r w:rsidR="00A5117E" w:rsidRPr="008D4A5D">
              <w:rPr>
                <w:rFonts w:eastAsia="TimesNewRomanPSMT"/>
                <w:sz w:val="26"/>
                <w:szCs w:val="26"/>
                <w:lang w:val="pt-BR"/>
              </w:rPr>
              <w:t>.</w:t>
            </w:r>
          </w:p>
          <w:p w:rsidR="008844FA" w:rsidRPr="008D4A5D" w:rsidRDefault="001D734B" w:rsidP="00DC442E">
            <w:pPr>
              <w:pStyle w:val="Normal10"/>
              <w:spacing w:after="60"/>
              <w:jc w:val="both"/>
              <w:rPr>
                <w:rFonts w:eastAsia="TimesNewRomanPSMT"/>
                <w:sz w:val="26"/>
                <w:szCs w:val="26"/>
                <w:lang w:val="pt-BR"/>
              </w:rPr>
            </w:pPr>
            <w:r w:rsidRPr="008D4A5D">
              <w:rPr>
                <w:rFonts w:eastAsia="TimesNewRomanPSMT"/>
                <w:sz w:val="26"/>
                <w:szCs w:val="26"/>
                <w:lang w:val="pt-BR"/>
              </w:rPr>
              <w:t xml:space="preserve">b) </w:t>
            </w:r>
            <w:r w:rsidR="008844FA" w:rsidRPr="008D4A5D">
              <w:rPr>
                <w:rFonts w:eastAsia="TimesNewRomanPSMT"/>
                <w:sz w:val="26"/>
                <w:szCs w:val="26"/>
                <w:lang w:val="pt-BR"/>
              </w:rPr>
              <w:t xml:space="preserve">Các hư hỏng khác xử lý </w:t>
            </w:r>
            <w:r w:rsidRPr="008D4A5D">
              <w:rPr>
                <w:rFonts w:eastAsia="TimesNewRomanPSMT"/>
                <w:sz w:val="26"/>
                <w:szCs w:val="26"/>
                <w:lang w:val="pt-BR"/>
              </w:rPr>
              <w:t xml:space="preserve">hoặc báo cáo </w:t>
            </w:r>
            <w:r w:rsidR="008844FA" w:rsidRPr="008D4A5D">
              <w:rPr>
                <w:rFonts w:eastAsia="TimesNewRomanPSMT"/>
                <w:sz w:val="26"/>
                <w:szCs w:val="26"/>
                <w:lang w:val="pt-BR"/>
              </w:rPr>
              <w:t xml:space="preserve">trong vòng </w:t>
            </w:r>
            <w:r w:rsidR="00DB2256" w:rsidRPr="008D4A5D">
              <w:rPr>
                <w:rFonts w:eastAsia="TimesNewRomanPSMT"/>
                <w:sz w:val="26"/>
                <w:szCs w:val="26"/>
                <w:lang w:val="pt-BR"/>
              </w:rPr>
              <w:t>0</w:t>
            </w:r>
            <w:r w:rsidR="008844FA" w:rsidRPr="008D4A5D">
              <w:rPr>
                <w:rFonts w:eastAsia="TimesNewRomanPSMT"/>
                <w:sz w:val="26"/>
                <w:szCs w:val="26"/>
                <w:lang w:val="pt-BR"/>
              </w:rPr>
              <w:t>7 ngày từ khi xuất hiện</w:t>
            </w:r>
            <w:r w:rsidR="00CD475D" w:rsidRPr="008D4A5D">
              <w:rPr>
                <w:rFonts w:eastAsia="TimesNewRomanPSMT"/>
                <w:sz w:val="26"/>
                <w:szCs w:val="26"/>
                <w:lang w:val="pt-BR"/>
              </w:rPr>
              <w:t>.</w:t>
            </w:r>
          </w:p>
        </w:tc>
      </w:tr>
      <w:tr w:rsidR="008D4A5D" w:rsidRPr="008D4A5D" w:rsidTr="00676A77">
        <w:trPr>
          <w:trHeight w:val="1306"/>
        </w:trPr>
        <w:tc>
          <w:tcPr>
            <w:tcW w:w="811"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lastRenderedPageBreak/>
              <w:t>5.6</w:t>
            </w:r>
          </w:p>
        </w:tc>
        <w:tc>
          <w:tcPr>
            <w:tcW w:w="1555" w:type="dxa"/>
            <w:shd w:val="clear" w:color="auto" w:fill="auto"/>
            <w:vAlign w:val="center"/>
          </w:tcPr>
          <w:p w:rsidR="008844FA" w:rsidRPr="008D4A5D" w:rsidRDefault="008844FA" w:rsidP="00C126CB">
            <w:pPr>
              <w:autoSpaceDE w:val="0"/>
              <w:autoSpaceDN w:val="0"/>
              <w:adjustRightInd w:val="0"/>
              <w:spacing w:before="60" w:after="60"/>
              <w:jc w:val="both"/>
              <w:rPr>
                <w:rFonts w:ascii="Times New Roman" w:eastAsia="TimesNewRomanPSMT" w:hAnsi="Times New Roman"/>
                <w:sz w:val="26"/>
                <w:szCs w:val="26"/>
              </w:rPr>
            </w:pPr>
            <w:r w:rsidRPr="008D4A5D">
              <w:rPr>
                <w:rFonts w:ascii="Times New Roman" w:eastAsia="TimesNewRomanPSMT" w:hAnsi="Times New Roman"/>
                <w:sz w:val="26"/>
                <w:szCs w:val="26"/>
              </w:rPr>
              <w:t>Kè hướng dòng, các kết cấu phòng hộ</w:t>
            </w:r>
          </w:p>
        </w:tc>
        <w:tc>
          <w:tcPr>
            <w:tcW w:w="2879" w:type="dxa"/>
            <w:shd w:val="clear" w:color="auto" w:fill="auto"/>
            <w:vAlign w:val="center"/>
          </w:tcPr>
          <w:p w:rsidR="008844FA" w:rsidRPr="008D4A5D" w:rsidRDefault="008844FA" w:rsidP="001A75B7">
            <w:pPr>
              <w:autoSpaceDE w:val="0"/>
              <w:autoSpaceDN w:val="0"/>
              <w:adjustRightInd w:val="0"/>
              <w:spacing w:before="60"/>
              <w:jc w:val="both"/>
              <w:rPr>
                <w:rFonts w:ascii="Times New Roman" w:hAnsi="Times New Roman"/>
                <w:sz w:val="26"/>
                <w:szCs w:val="26"/>
              </w:rPr>
            </w:pPr>
            <w:r w:rsidRPr="008D4A5D">
              <w:rPr>
                <w:rFonts w:ascii="Times New Roman" w:hAnsi="Times New Roman"/>
                <w:sz w:val="26"/>
                <w:szCs w:val="26"/>
              </w:rPr>
              <w:t>Thực hiện theo quy định tại Mục 8.5 của TCCS 17:2016/TCĐBVN.</w:t>
            </w:r>
          </w:p>
        </w:tc>
        <w:tc>
          <w:tcPr>
            <w:tcW w:w="6521" w:type="dxa"/>
            <w:shd w:val="clear" w:color="auto" w:fill="auto"/>
          </w:tcPr>
          <w:p w:rsidR="008844FA" w:rsidRPr="008D4A5D" w:rsidRDefault="008844FA" w:rsidP="00DC442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Tình trạng công trình bình thường; không có hư hỏng, không có cây cối ảnh hưởng đến dòng chảy và kết cấu công trình.</w:t>
            </w:r>
            <w:r w:rsidR="001D734B" w:rsidRPr="008D4A5D">
              <w:rPr>
                <w:rFonts w:ascii="Times New Roman" w:hAnsi="Times New Roman"/>
                <w:sz w:val="26"/>
                <w:szCs w:val="26"/>
              </w:rPr>
              <w:t xml:space="preserve"> Hư hỏng lớn ngoài hợp đồng phải báo cáo Bên A để xem xét xử lý</w:t>
            </w:r>
            <w:r w:rsidR="00BB411A" w:rsidRPr="008D4A5D">
              <w:rPr>
                <w:rFonts w:ascii="Times New Roman" w:hAnsi="Times New Roman"/>
                <w:sz w:val="26"/>
                <w:szCs w:val="26"/>
              </w:rPr>
              <w:t>.</w:t>
            </w:r>
          </w:p>
          <w:p w:rsidR="008844FA" w:rsidRPr="008D4A5D" w:rsidRDefault="008844FA" w:rsidP="00DC442E">
            <w:pPr>
              <w:autoSpaceDE w:val="0"/>
              <w:autoSpaceDN w:val="0"/>
              <w:adjustRightInd w:val="0"/>
              <w:spacing w:before="60" w:after="60"/>
              <w:jc w:val="both"/>
              <w:rPr>
                <w:rFonts w:ascii="Times New Roman" w:eastAsia="TimesNewRomanPSMT" w:hAnsi="Times New Roman"/>
                <w:sz w:val="26"/>
                <w:szCs w:val="26"/>
              </w:rPr>
            </w:pPr>
          </w:p>
        </w:tc>
        <w:tc>
          <w:tcPr>
            <w:tcW w:w="2835" w:type="dxa"/>
            <w:shd w:val="clear" w:color="auto" w:fill="auto"/>
            <w:vAlign w:val="center"/>
          </w:tcPr>
          <w:p w:rsidR="008844FA" w:rsidRPr="008D4A5D" w:rsidRDefault="00DB2256" w:rsidP="00BB411A">
            <w:pPr>
              <w:pStyle w:val="Normal10"/>
              <w:spacing w:after="60"/>
              <w:jc w:val="both"/>
              <w:rPr>
                <w:sz w:val="26"/>
                <w:szCs w:val="26"/>
                <w:lang w:val="vi-VN"/>
              </w:rPr>
            </w:pPr>
            <w:r w:rsidRPr="008D4A5D">
              <w:rPr>
                <w:rFonts w:eastAsia="TimesNewRomanPSMT"/>
                <w:sz w:val="26"/>
                <w:szCs w:val="26"/>
                <w:lang w:val="pt-BR"/>
              </w:rPr>
              <w:t>0</w:t>
            </w:r>
            <w:r w:rsidR="008844FA" w:rsidRPr="008D4A5D">
              <w:rPr>
                <w:rFonts w:eastAsia="TimesNewRomanPSMT"/>
                <w:sz w:val="26"/>
                <w:szCs w:val="26"/>
                <w:lang w:val="pt-BR"/>
              </w:rPr>
              <w:t>7 ngày từ khi phát hiện.</w:t>
            </w:r>
          </w:p>
        </w:tc>
      </w:tr>
      <w:tr w:rsidR="008D4A5D" w:rsidRPr="008D4A5D" w:rsidTr="00676A77">
        <w:trPr>
          <w:trHeight w:val="1388"/>
        </w:trPr>
        <w:tc>
          <w:tcPr>
            <w:tcW w:w="811" w:type="dxa"/>
            <w:shd w:val="clear" w:color="auto" w:fill="auto"/>
            <w:vAlign w:val="center"/>
          </w:tcPr>
          <w:p w:rsidR="008844FA" w:rsidRPr="008D4A5D" w:rsidRDefault="008844FA" w:rsidP="00DC442E">
            <w:pPr>
              <w:pStyle w:val="Normal10"/>
              <w:spacing w:after="60"/>
              <w:jc w:val="center"/>
              <w:rPr>
                <w:sz w:val="26"/>
                <w:szCs w:val="26"/>
              </w:rPr>
            </w:pPr>
            <w:r w:rsidRPr="008D4A5D">
              <w:rPr>
                <w:sz w:val="26"/>
                <w:szCs w:val="26"/>
              </w:rPr>
              <w:t>5.7</w:t>
            </w:r>
          </w:p>
        </w:tc>
        <w:tc>
          <w:tcPr>
            <w:tcW w:w="1555" w:type="dxa"/>
            <w:shd w:val="clear" w:color="auto" w:fill="auto"/>
            <w:vAlign w:val="center"/>
          </w:tcPr>
          <w:p w:rsidR="008844FA" w:rsidRPr="008D4A5D" w:rsidRDefault="008844FA" w:rsidP="00C126CB">
            <w:pPr>
              <w:autoSpaceDE w:val="0"/>
              <w:autoSpaceDN w:val="0"/>
              <w:adjustRightInd w:val="0"/>
              <w:spacing w:before="60" w:after="60"/>
              <w:jc w:val="both"/>
              <w:rPr>
                <w:rFonts w:ascii="Times New Roman" w:eastAsia="TimesNewRomanPSMT" w:hAnsi="Times New Roman"/>
                <w:sz w:val="26"/>
                <w:szCs w:val="26"/>
              </w:rPr>
            </w:pPr>
            <w:r w:rsidRPr="008D4A5D">
              <w:rPr>
                <w:rFonts w:ascii="Times New Roman" w:eastAsia="TimesNewRomanPSMT" w:hAnsi="Times New Roman"/>
                <w:sz w:val="26"/>
                <w:szCs w:val="26"/>
              </w:rPr>
              <w:t xml:space="preserve">Tường chắn, kè </w:t>
            </w:r>
          </w:p>
        </w:tc>
        <w:tc>
          <w:tcPr>
            <w:tcW w:w="2879" w:type="dxa"/>
            <w:shd w:val="clear" w:color="auto" w:fill="auto"/>
            <w:vAlign w:val="center"/>
          </w:tcPr>
          <w:p w:rsidR="008844FA" w:rsidRPr="008D4A5D" w:rsidRDefault="008844FA" w:rsidP="001A75B7">
            <w:pPr>
              <w:autoSpaceDE w:val="0"/>
              <w:autoSpaceDN w:val="0"/>
              <w:adjustRightInd w:val="0"/>
              <w:spacing w:before="60"/>
              <w:jc w:val="both"/>
              <w:rPr>
                <w:rFonts w:ascii="Times New Roman" w:hAnsi="Times New Roman"/>
                <w:sz w:val="26"/>
                <w:szCs w:val="26"/>
              </w:rPr>
            </w:pPr>
            <w:r w:rsidRPr="008D4A5D">
              <w:rPr>
                <w:rFonts w:ascii="Times New Roman" w:hAnsi="Times New Roman"/>
                <w:sz w:val="26"/>
                <w:szCs w:val="26"/>
              </w:rPr>
              <w:t>Thực hiện theo quy định tại Mục 5.5.2 của TCCS 07:2013/TCĐBVN.</w:t>
            </w:r>
          </w:p>
        </w:tc>
        <w:tc>
          <w:tcPr>
            <w:tcW w:w="6521" w:type="dxa"/>
            <w:shd w:val="clear" w:color="auto" w:fill="auto"/>
            <w:vAlign w:val="center"/>
          </w:tcPr>
          <w:p w:rsidR="008844FA" w:rsidRPr="008D4A5D" w:rsidRDefault="008844FA" w:rsidP="00DC442E">
            <w:pPr>
              <w:pStyle w:val="Normal10"/>
              <w:spacing w:after="60"/>
              <w:jc w:val="both"/>
              <w:rPr>
                <w:rFonts w:eastAsia="TimesNewRomanPSMT"/>
                <w:sz w:val="26"/>
                <w:szCs w:val="26"/>
                <w:lang w:val="pt-BR"/>
              </w:rPr>
            </w:pPr>
            <w:r w:rsidRPr="008D4A5D">
              <w:rPr>
                <w:rFonts w:eastAsia="TimesNewRomanPSMT"/>
                <w:sz w:val="26"/>
                <w:szCs w:val="26"/>
                <w:lang w:val="pt-BR"/>
              </w:rPr>
              <w:t>Tình trạng tường chắn bình thường; không có hư hỏng, không có cây cối ảnh hưởng đến dòng chảy và kết cấu công trình, đảm bảo thoát nước bình thường.</w:t>
            </w:r>
            <w:r w:rsidR="001D734B" w:rsidRPr="008D4A5D">
              <w:rPr>
                <w:sz w:val="26"/>
                <w:szCs w:val="26"/>
              </w:rPr>
              <w:t xml:space="preserve"> Hư hỏng lớn ngoài hợp đồng phải báo cáo Bên A để xem xét xử lý</w:t>
            </w:r>
            <w:r w:rsidR="00BB411A" w:rsidRPr="008D4A5D">
              <w:rPr>
                <w:sz w:val="26"/>
                <w:szCs w:val="26"/>
              </w:rPr>
              <w:t>.</w:t>
            </w:r>
          </w:p>
          <w:p w:rsidR="008844FA" w:rsidRPr="008D4A5D" w:rsidRDefault="008844FA" w:rsidP="00DC442E">
            <w:pPr>
              <w:pStyle w:val="Normal10"/>
              <w:spacing w:after="60"/>
              <w:rPr>
                <w:rFonts w:eastAsia="TimesNewRomanPSMT"/>
                <w:sz w:val="26"/>
                <w:szCs w:val="26"/>
                <w:lang w:val="pt-BR"/>
              </w:rPr>
            </w:pPr>
          </w:p>
        </w:tc>
        <w:tc>
          <w:tcPr>
            <w:tcW w:w="2835" w:type="dxa"/>
            <w:shd w:val="clear" w:color="auto" w:fill="auto"/>
            <w:vAlign w:val="center"/>
          </w:tcPr>
          <w:p w:rsidR="008844FA" w:rsidRPr="008D4A5D" w:rsidRDefault="00DB2256" w:rsidP="00BB411A">
            <w:pPr>
              <w:pStyle w:val="Normal10"/>
              <w:spacing w:after="60"/>
              <w:jc w:val="both"/>
              <w:rPr>
                <w:sz w:val="26"/>
                <w:szCs w:val="26"/>
                <w:lang w:val="pt-BR"/>
              </w:rPr>
            </w:pPr>
            <w:r w:rsidRPr="008D4A5D">
              <w:rPr>
                <w:rFonts w:eastAsia="TimesNewRomanPSMT"/>
                <w:sz w:val="26"/>
                <w:szCs w:val="26"/>
                <w:lang w:val="pt-BR"/>
              </w:rPr>
              <w:t>0</w:t>
            </w:r>
            <w:r w:rsidR="008844FA" w:rsidRPr="008D4A5D">
              <w:rPr>
                <w:rFonts w:eastAsia="TimesNewRomanPSMT"/>
                <w:sz w:val="26"/>
                <w:szCs w:val="26"/>
                <w:lang w:val="pt-BR"/>
              </w:rPr>
              <w:t>7 ngày từ khi phát hiện.</w:t>
            </w:r>
          </w:p>
        </w:tc>
      </w:tr>
      <w:tr w:rsidR="008844FA" w:rsidRPr="008D4A5D" w:rsidTr="001A75B7">
        <w:tc>
          <w:tcPr>
            <w:tcW w:w="811" w:type="dxa"/>
            <w:shd w:val="clear" w:color="auto" w:fill="auto"/>
          </w:tcPr>
          <w:p w:rsidR="008844FA" w:rsidRPr="008D4A5D" w:rsidRDefault="008844FA" w:rsidP="00DC442E">
            <w:pPr>
              <w:pStyle w:val="Normal10"/>
              <w:spacing w:after="60"/>
              <w:jc w:val="center"/>
              <w:rPr>
                <w:sz w:val="26"/>
                <w:szCs w:val="26"/>
              </w:rPr>
            </w:pPr>
          </w:p>
          <w:p w:rsidR="008844FA" w:rsidRPr="008D4A5D" w:rsidRDefault="008844FA" w:rsidP="00DC442E">
            <w:pPr>
              <w:pStyle w:val="Normal10"/>
              <w:spacing w:after="60"/>
              <w:jc w:val="center"/>
              <w:rPr>
                <w:sz w:val="26"/>
                <w:szCs w:val="26"/>
              </w:rPr>
            </w:pPr>
            <w:r w:rsidRPr="008D4A5D">
              <w:rPr>
                <w:sz w:val="26"/>
                <w:szCs w:val="26"/>
              </w:rPr>
              <w:t>5.8</w:t>
            </w:r>
          </w:p>
        </w:tc>
        <w:tc>
          <w:tcPr>
            <w:tcW w:w="1555" w:type="dxa"/>
            <w:shd w:val="clear" w:color="auto" w:fill="auto"/>
            <w:vAlign w:val="center"/>
          </w:tcPr>
          <w:p w:rsidR="008844FA" w:rsidRPr="008D4A5D" w:rsidRDefault="008844FA" w:rsidP="006C5494">
            <w:pPr>
              <w:autoSpaceDE w:val="0"/>
              <w:autoSpaceDN w:val="0"/>
              <w:adjustRightInd w:val="0"/>
              <w:spacing w:before="60" w:after="60"/>
              <w:jc w:val="both"/>
              <w:rPr>
                <w:rFonts w:ascii="Times New Roman" w:eastAsia="TimesNewRomanPSMT" w:hAnsi="Times New Roman"/>
                <w:sz w:val="26"/>
                <w:szCs w:val="26"/>
              </w:rPr>
            </w:pPr>
            <w:r w:rsidRPr="008D4A5D">
              <w:rPr>
                <w:rFonts w:ascii="Times New Roman" w:eastAsia="TimesNewRomanPSMT" w:hAnsi="Times New Roman"/>
                <w:sz w:val="26"/>
                <w:szCs w:val="26"/>
              </w:rPr>
              <w:t>Tường chống ồn</w:t>
            </w:r>
          </w:p>
        </w:tc>
        <w:tc>
          <w:tcPr>
            <w:tcW w:w="2879" w:type="dxa"/>
            <w:shd w:val="clear" w:color="auto" w:fill="auto"/>
            <w:vAlign w:val="center"/>
          </w:tcPr>
          <w:p w:rsidR="008844FA" w:rsidRPr="008D4A5D" w:rsidRDefault="008844FA" w:rsidP="001A75B7">
            <w:pPr>
              <w:autoSpaceDE w:val="0"/>
              <w:autoSpaceDN w:val="0"/>
              <w:adjustRightInd w:val="0"/>
              <w:spacing w:before="60" w:after="120"/>
              <w:jc w:val="both"/>
              <w:rPr>
                <w:rFonts w:ascii="Times New Roman" w:hAnsi="Times New Roman"/>
                <w:sz w:val="26"/>
                <w:szCs w:val="26"/>
              </w:rPr>
            </w:pPr>
            <w:r w:rsidRPr="008D4A5D">
              <w:rPr>
                <w:rFonts w:ascii="Times New Roman" w:hAnsi="Times New Roman"/>
                <w:sz w:val="26"/>
                <w:szCs w:val="26"/>
              </w:rPr>
              <w:t>Thực hiện theo quy định tại Mục 11.2 của TCCS 17:2016/TCĐBVN.</w:t>
            </w:r>
          </w:p>
        </w:tc>
        <w:tc>
          <w:tcPr>
            <w:tcW w:w="6521" w:type="dxa"/>
            <w:shd w:val="clear" w:color="auto" w:fill="auto"/>
          </w:tcPr>
          <w:p w:rsidR="008844FA" w:rsidRPr="008D4A5D" w:rsidRDefault="008844FA" w:rsidP="00CD475D">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Tình trạng công trình hoạt động bình thường;</w:t>
            </w:r>
            <w:r w:rsidR="00DB2256" w:rsidRPr="008D4A5D">
              <w:rPr>
                <w:rFonts w:ascii="Times New Roman" w:hAnsi="Times New Roman"/>
                <w:sz w:val="26"/>
                <w:szCs w:val="26"/>
              </w:rPr>
              <w:t xml:space="preserve"> </w:t>
            </w:r>
            <w:r w:rsidR="00CD475D" w:rsidRPr="008D4A5D">
              <w:rPr>
                <w:rFonts w:ascii="Times New Roman" w:hAnsi="Times New Roman"/>
                <w:sz w:val="26"/>
                <w:szCs w:val="26"/>
              </w:rPr>
              <w:t>k</w:t>
            </w:r>
            <w:r w:rsidRPr="008D4A5D">
              <w:rPr>
                <w:rFonts w:ascii="Times New Roman" w:hAnsi="Times New Roman"/>
                <w:sz w:val="26"/>
                <w:szCs w:val="26"/>
              </w:rPr>
              <w:t>hông bị bẩn, nghiêng đổ.</w:t>
            </w:r>
            <w:r w:rsidR="001D734B" w:rsidRPr="008D4A5D">
              <w:rPr>
                <w:rFonts w:ascii="Times New Roman" w:hAnsi="Times New Roman"/>
                <w:sz w:val="26"/>
                <w:szCs w:val="26"/>
              </w:rPr>
              <w:t xml:space="preserve"> Hư hỏng lớn ngoài hợp đồng phải báo cáo Bên A để xem xét xử lý</w:t>
            </w:r>
            <w:r w:rsidR="00BB411A" w:rsidRPr="008D4A5D">
              <w:rPr>
                <w:rFonts w:ascii="Times New Roman" w:hAnsi="Times New Roman"/>
                <w:sz w:val="26"/>
                <w:szCs w:val="26"/>
              </w:rPr>
              <w:t>.</w:t>
            </w:r>
          </w:p>
        </w:tc>
        <w:tc>
          <w:tcPr>
            <w:tcW w:w="2835" w:type="dxa"/>
            <w:shd w:val="clear" w:color="auto" w:fill="auto"/>
            <w:vAlign w:val="center"/>
          </w:tcPr>
          <w:p w:rsidR="008844FA" w:rsidRPr="008D4A5D" w:rsidRDefault="00DB2256" w:rsidP="00BB411A">
            <w:pPr>
              <w:pStyle w:val="Normal10"/>
              <w:spacing w:after="60"/>
              <w:jc w:val="both"/>
              <w:rPr>
                <w:sz w:val="26"/>
                <w:szCs w:val="26"/>
                <w:lang w:val="vi-VN"/>
              </w:rPr>
            </w:pPr>
            <w:r w:rsidRPr="008D4A5D">
              <w:rPr>
                <w:rFonts w:eastAsia="TimesNewRomanPSMT"/>
                <w:sz w:val="26"/>
                <w:szCs w:val="26"/>
                <w:lang w:val="pt-BR"/>
              </w:rPr>
              <w:t>0</w:t>
            </w:r>
            <w:r w:rsidR="008844FA" w:rsidRPr="008D4A5D">
              <w:rPr>
                <w:rFonts w:eastAsia="TimesNewRomanPSMT"/>
                <w:sz w:val="26"/>
                <w:szCs w:val="26"/>
                <w:lang w:val="pt-BR"/>
              </w:rPr>
              <w:t>7 ngày từ khi phát hiện.</w:t>
            </w:r>
          </w:p>
        </w:tc>
      </w:tr>
      <w:tr w:rsidR="008844FA" w:rsidRPr="008D4A5D" w:rsidTr="001A75B7">
        <w:tc>
          <w:tcPr>
            <w:tcW w:w="811" w:type="dxa"/>
            <w:shd w:val="clear" w:color="auto" w:fill="auto"/>
            <w:vAlign w:val="center"/>
          </w:tcPr>
          <w:p w:rsidR="008844FA" w:rsidRPr="008D4A5D" w:rsidRDefault="008844FA" w:rsidP="000D6AB8">
            <w:pPr>
              <w:autoSpaceDE w:val="0"/>
              <w:autoSpaceDN w:val="0"/>
              <w:adjustRightInd w:val="0"/>
              <w:jc w:val="center"/>
              <w:rPr>
                <w:rFonts w:ascii="Times New Roman" w:eastAsia="TimesNewRomanPSMT" w:hAnsi="Times New Roman"/>
                <w:sz w:val="26"/>
                <w:szCs w:val="26"/>
              </w:rPr>
            </w:pPr>
            <w:r w:rsidRPr="008D4A5D">
              <w:rPr>
                <w:rFonts w:ascii="Times New Roman" w:eastAsia="TimesNewRomanPSMT" w:hAnsi="Times New Roman"/>
                <w:sz w:val="26"/>
                <w:szCs w:val="26"/>
              </w:rPr>
              <w:t>5.9</w:t>
            </w:r>
          </w:p>
        </w:tc>
        <w:tc>
          <w:tcPr>
            <w:tcW w:w="1555" w:type="dxa"/>
            <w:shd w:val="clear" w:color="auto" w:fill="auto"/>
            <w:vAlign w:val="center"/>
          </w:tcPr>
          <w:p w:rsidR="008844FA" w:rsidRPr="008D4A5D" w:rsidRDefault="008844FA" w:rsidP="006C5494">
            <w:pPr>
              <w:autoSpaceDE w:val="0"/>
              <w:autoSpaceDN w:val="0"/>
              <w:adjustRightInd w:val="0"/>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rPr>
              <w:t>Hầm đường bộ</w:t>
            </w:r>
          </w:p>
        </w:tc>
        <w:tc>
          <w:tcPr>
            <w:tcW w:w="2879" w:type="dxa"/>
            <w:shd w:val="clear" w:color="auto" w:fill="auto"/>
            <w:vAlign w:val="center"/>
          </w:tcPr>
          <w:p w:rsidR="008844FA" w:rsidRPr="008D4A5D" w:rsidRDefault="008844FA" w:rsidP="001A75B7">
            <w:pPr>
              <w:autoSpaceDE w:val="0"/>
              <w:autoSpaceDN w:val="0"/>
              <w:adjustRightInd w:val="0"/>
              <w:spacing w:after="120"/>
              <w:jc w:val="both"/>
              <w:rPr>
                <w:rFonts w:ascii="Times New Roman" w:hAnsi="Times New Roman"/>
                <w:sz w:val="26"/>
                <w:szCs w:val="26"/>
              </w:rPr>
            </w:pPr>
            <w:r w:rsidRPr="008D4A5D">
              <w:rPr>
                <w:rFonts w:ascii="Times New Roman" w:hAnsi="Times New Roman"/>
                <w:sz w:val="26"/>
                <w:szCs w:val="26"/>
              </w:rPr>
              <w:t>Thực hiện theo quy định tại Mục 5.7 của TCCS 07:2013/TCĐBVN.</w:t>
            </w:r>
          </w:p>
        </w:tc>
        <w:tc>
          <w:tcPr>
            <w:tcW w:w="6521" w:type="dxa"/>
            <w:shd w:val="clear" w:color="auto" w:fill="auto"/>
            <w:vAlign w:val="center"/>
          </w:tcPr>
          <w:p w:rsidR="008844FA" w:rsidRPr="008D4A5D" w:rsidRDefault="00CD475D" w:rsidP="002970A4">
            <w:pPr>
              <w:autoSpaceDE w:val="0"/>
              <w:autoSpaceDN w:val="0"/>
              <w:adjustRightInd w:val="0"/>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rPr>
              <w:t xml:space="preserve">a) </w:t>
            </w:r>
            <w:r w:rsidR="008844FA" w:rsidRPr="008D4A5D">
              <w:rPr>
                <w:rFonts w:ascii="Times New Roman" w:eastAsia="TimesNewRomanPSMT" w:hAnsi="Times New Roman"/>
                <w:sz w:val="26"/>
                <w:szCs w:val="26"/>
              </w:rPr>
              <w:t>Đảm bảo mặt đường sạch, thoát nước và đảm bảo chiếu sáng đảm bả</w:t>
            </w:r>
            <w:r w:rsidRPr="008D4A5D">
              <w:rPr>
                <w:rFonts w:ascii="Times New Roman" w:eastAsia="TimesNewRomanPSMT" w:hAnsi="Times New Roman"/>
                <w:sz w:val="26"/>
                <w:szCs w:val="26"/>
              </w:rPr>
              <w:t>o an toàn giao thông.</w:t>
            </w:r>
          </w:p>
          <w:p w:rsidR="008844FA" w:rsidRPr="008D4A5D" w:rsidRDefault="00CD475D" w:rsidP="002970A4">
            <w:pPr>
              <w:autoSpaceDE w:val="0"/>
              <w:autoSpaceDN w:val="0"/>
              <w:adjustRightInd w:val="0"/>
              <w:spacing w:after="120"/>
              <w:jc w:val="both"/>
              <w:rPr>
                <w:rFonts w:ascii="Times New Roman" w:eastAsia="TimesNewRomanPSMT" w:hAnsi="Times New Roman"/>
                <w:sz w:val="26"/>
                <w:szCs w:val="26"/>
              </w:rPr>
            </w:pPr>
            <w:r w:rsidRPr="008D4A5D">
              <w:rPr>
                <w:rFonts w:ascii="Times New Roman" w:eastAsia="TimesNewRomanPSMT" w:hAnsi="Times New Roman"/>
                <w:sz w:val="26"/>
                <w:szCs w:val="26"/>
              </w:rPr>
              <w:t xml:space="preserve">b) </w:t>
            </w:r>
            <w:r w:rsidR="008844FA" w:rsidRPr="008D4A5D">
              <w:rPr>
                <w:rFonts w:ascii="Times New Roman" w:eastAsia="TimesNewRomanPSMT" w:hAnsi="Times New Roman"/>
                <w:sz w:val="26"/>
                <w:szCs w:val="26"/>
              </w:rPr>
              <w:t xml:space="preserve">Phát hiện kịp thời các hư hỏng, xử lý các hư hỏng nhỏ và theo dõi, báo cáo cấp có thẩm quyền xử lý. </w:t>
            </w:r>
          </w:p>
        </w:tc>
        <w:tc>
          <w:tcPr>
            <w:tcW w:w="2835" w:type="dxa"/>
            <w:shd w:val="clear" w:color="auto" w:fill="auto"/>
            <w:vAlign w:val="center"/>
          </w:tcPr>
          <w:p w:rsidR="008844FA" w:rsidRPr="008D4A5D" w:rsidRDefault="008844FA" w:rsidP="00BB411A">
            <w:pPr>
              <w:pStyle w:val="Normal10"/>
              <w:spacing w:before="0"/>
              <w:jc w:val="both"/>
              <w:rPr>
                <w:rFonts w:eastAsia="TimesNewRomanPSMT"/>
                <w:sz w:val="26"/>
                <w:szCs w:val="26"/>
                <w:lang w:val="pt-BR"/>
              </w:rPr>
            </w:pPr>
            <w:r w:rsidRPr="008D4A5D">
              <w:rPr>
                <w:rFonts w:eastAsia="TimesNewRomanPSMT"/>
                <w:sz w:val="26"/>
                <w:szCs w:val="26"/>
                <w:lang w:val="pt-BR"/>
              </w:rPr>
              <w:t>05 ngày từ khi phát hiện.</w:t>
            </w:r>
          </w:p>
        </w:tc>
      </w:tr>
      <w:tr w:rsidR="008844FA" w:rsidRPr="008D4A5D" w:rsidTr="001A75B7">
        <w:tc>
          <w:tcPr>
            <w:tcW w:w="811" w:type="dxa"/>
            <w:shd w:val="clear" w:color="auto" w:fill="auto"/>
            <w:vAlign w:val="center"/>
          </w:tcPr>
          <w:p w:rsidR="008844FA" w:rsidRPr="008D4A5D" w:rsidRDefault="008844FA" w:rsidP="00DF0387">
            <w:pPr>
              <w:pStyle w:val="Normal10"/>
              <w:spacing w:after="60"/>
              <w:jc w:val="center"/>
              <w:rPr>
                <w:sz w:val="26"/>
                <w:szCs w:val="26"/>
              </w:rPr>
            </w:pPr>
            <w:r w:rsidRPr="008D4A5D">
              <w:rPr>
                <w:sz w:val="26"/>
                <w:szCs w:val="26"/>
              </w:rPr>
              <w:t>5.10</w:t>
            </w:r>
          </w:p>
        </w:tc>
        <w:tc>
          <w:tcPr>
            <w:tcW w:w="1555" w:type="dxa"/>
            <w:shd w:val="clear" w:color="auto" w:fill="auto"/>
            <w:vAlign w:val="center"/>
          </w:tcPr>
          <w:p w:rsidR="008844FA" w:rsidRPr="008D4A5D" w:rsidRDefault="008844FA" w:rsidP="00E124E8">
            <w:pPr>
              <w:autoSpaceDE w:val="0"/>
              <w:autoSpaceDN w:val="0"/>
              <w:adjustRightInd w:val="0"/>
              <w:spacing w:before="60" w:after="60"/>
              <w:jc w:val="both"/>
              <w:rPr>
                <w:rFonts w:ascii="Times New Roman" w:eastAsia="TimesNewRomanPSMT" w:hAnsi="Times New Roman"/>
                <w:sz w:val="26"/>
                <w:szCs w:val="26"/>
              </w:rPr>
            </w:pPr>
            <w:r w:rsidRPr="008D4A5D">
              <w:rPr>
                <w:rFonts w:ascii="Times New Roman" w:eastAsia="TimesNewRomanPS-BoldMT" w:hAnsi="Times New Roman"/>
                <w:bCs/>
                <w:sz w:val="26"/>
                <w:szCs w:val="26"/>
              </w:rPr>
              <w:t xml:space="preserve">Trung tâm quản lý điều </w:t>
            </w:r>
            <w:r w:rsidRPr="008D4A5D">
              <w:rPr>
                <w:rFonts w:ascii="Times New Roman" w:eastAsia="TimesNewRomanPS-BoldMT" w:hAnsi="Times New Roman"/>
                <w:bCs/>
                <w:sz w:val="26"/>
                <w:szCs w:val="26"/>
              </w:rPr>
              <w:lastRenderedPageBreak/>
              <w:t>hành giao thông trên đường cao tốc (trung tâm ITS)</w:t>
            </w:r>
          </w:p>
        </w:tc>
        <w:tc>
          <w:tcPr>
            <w:tcW w:w="2879" w:type="dxa"/>
            <w:shd w:val="clear" w:color="auto" w:fill="auto"/>
            <w:vAlign w:val="center"/>
          </w:tcPr>
          <w:p w:rsidR="008844FA" w:rsidRPr="008D4A5D" w:rsidRDefault="008844FA" w:rsidP="001A75B7">
            <w:pPr>
              <w:autoSpaceDE w:val="0"/>
              <w:autoSpaceDN w:val="0"/>
              <w:adjustRightInd w:val="0"/>
              <w:spacing w:before="60" w:after="120"/>
              <w:jc w:val="both"/>
              <w:rPr>
                <w:rFonts w:ascii="Times New Roman" w:hAnsi="Times New Roman"/>
                <w:sz w:val="26"/>
                <w:szCs w:val="26"/>
              </w:rPr>
            </w:pPr>
            <w:r w:rsidRPr="008D4A5D">
              <w:rPr>
                <w:rFonts w:ascii="Times New Roman" w:hAnsi="Times New Roman"/>
                <w:sz w:val="26"/>
                <w:szCs w:val="26"/>
              </w:rPr>
              <w:lastRenderedPageBreak/>
              <w:t xml:space="preserve">Yêu cầu về kỹ thuật chất lượng trong giai đoạn </w:t>
            </w:r>
            <w:r w:rsidRPr="008D4A5D">
              <w:rPr>
                <w:rFonts w:ascii="Times New Roman" w:hAnsi="Times New Roman"/>
                <w:sz w:val="26"/>
                <w:szCs w:val="26"/>
              </w:rPr>
              <w:lastRenderedPageBreak/>
              <w:t>khai thác đáp ứng quy định tại Tiêu chuẩn quốc gia TCVN 10851:2015 “Trung tâm quản lý điều hành giao thông đường cao tốc”.</w:t>
            </w:r>
          </w:p>
        </w:tc>
        <w:tc>
          <w:tcPr>
            <w:tcW w:w="6521" w:type="dxa"/>
            <w:shd w:val="clear" w:color="auto" w:fill="auto"/>
          </w:tcPr>
          <w:p w:rsidR="008844FA" w:rsidRPr="008D4A5D" w:rsidRDefault="008844FA" w:rsidP="00DB2256">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lastRenderedPageBreak/>
              <w:t>Hoạt động bình thường đảm bảo các nội dung theo quy định về yêu cầu kỹ thuật chất lượng</w:t>
            </w:r>
            <w:r w:rsidR="005F7623" w:rsidRPr="008D4A5D">
              <w:rPr>
                <w:rFonts w:ascii="Times New Roman" w:hAnsi="Times New Roman"/>
                <w:sz w:val="26"/>
                <w:szCs w:val="26"/>
              </w:rPr>
              <w:t>.</w:t>
            </w:r>
          </w:p>
        </w:tc>
        <w:tc>
          <w:tcPr>
            <w:tcW w:w="2835" w:type="dxa"/>
            <w:shd w:val="clear" w:color="auto" w:fill="auto"/>
            <w:vAlign w:val="center"/>
          </w:tcPr>
          <w:p w:rsidR="008844FA" w:rsidRPr="008D4A5D" w:rsidRDefault="008844FA" w:rsidP="008B5E53">
            <w:pPr>
              <w:pStyle w:val="Normal10"/>
              <w:spacing w:after="60"/>
              <w:jc w:val="both"/>
              <w:rPr>
                <w:rFonts w:eastAsia="TimesNewRomanPSMT"/>
                <w:sz w:val="26"/>
                <w:szCs w:val="26"/>
                <w:lang w:val="pt-BR"/>
              </w:rPr>
            </w:pPr>
            <w:r w:rsidRPr="008D4A5D">
              <w:rPr>
                <w:rFonts w:eastAsia="TimesNewRomanPSMT"/>
                <w:sz w:val="26"/>
                <w:szCs w:val="26"/>
                <w:lang w:val="pt-BR"/>
              </w:rPr>
              <w:t xml:space="preserve">a) Đối với các hạng mục công trình xây dựng gồm </w:t>
            </w:r>
            <w:r w:rsidRPr="008D4A5D">
              <w:rPr>
                <w:rFonts w:eastAsia="TimesNewRomanPSMT"/>
                <w:sz w:val="26"/>
                <w:szCs w:val="26"/>
                <w:lang w:val="pt-BR"/>
              </w:rPr>
              <w:lastRenderedPageBreak/>
              <w:t>nhà, hệ thống cấp thoát nước, phòng cháy chữa cháy và các công trình xây dự</w:t>
            </w:r>
            <w:r w:rsidR="005F7623" w:rsidRPr="008D4A5D">
              <w:rPr>
                <w:rFonts w:eastAsia="TimesNewRomanPSMT"/>
                <w:sz w:val="26"/>
                <w:szCs w:val="26"/>
                <w:lang w:val="pt-BR"/>
              </w:rPr>
              <w:t>ng khác: t</w:t>
            </w:r>
            <w:r w:rsidRPr="008D4A5D">
              <w:rPr>
                <w:rFonts w:eastAsia="TimesNewRomanPSMT"/>
                <w:sz w:val="26"/>
                <w:szCs w:val="26"/>
                <w:lang w:val="pt-BR"/>
              </w:rPr>
              <w:t xml:space="preserve">hời gian thực hiện bảo dưỡng không quá </w:t>
            </w:r>
            <w:r w:rsidR="00DB2256" w:rsidRPr="008D4A5D">
              <w:rPr>
                <w:rFonts w:eastAsia="TimesNewRomanPSMT"/>
                <w:sz w:val="26"/>
                <w:szCs w:val="26"/>
                <w:lang w:val="pt-BR"/>
              </w:rPr>
              <w:t>0</w:t>
            </w:r>
            <w:r w:rsidRPr="008D4A5D">
              <w:rPr>
                <w:rFonts w:eastAsia="TimesNewRomanPSMT"/>
                <w:sz w:val="26"/>
                <w:szCs w:val="26"/>
                <w:lang w:val="pt-BR"/>
              </w:rPr>
              <w:t>7 ngày từ khi có hư hỏng, xuống cấp thuộc phạm vi công tác bảo dưỡ</w:t>
            </w:r>
            <w:r w:rsidR="005F7623" w:rsidRPr="008D4A5D">
              <w:rPr>
                <w:rFonts w:eastAsia="TimesNewRomanPSMT"/>
                <w:sz w:val="26"/>
                <w:szCs w:val="26"/>
                <w:lang w:val="pt-BR"/>
              </w:rPr>
              <w:t>ng.</w:t>
            </w:r>
          </w:p>
          <w:p w:rsidR="008844FA" w:rsidRPr="008D4A5D" w:rsidRDefault="008844FA" w:rsidP="008B5E53">
            <w:pPr>
              <w:pStyle w:val="Normal10"/>
              <w:spacing w:after="60"/>
              <w:jc w:val="both"/>
              <w:rPr>
                <w:rFonts w:eastAsia="TimesNewRomanPSMT"/>
                <w:sz w:val="26"/>
                <w:szCs w:val="26"/>
                <w:lang w:val="pt-BR"/>
              </w:rPr>
            </w:pPr>
            <w:r w:rsidRPr="008D4A5D">
              <w:rPr>
                <w:rFonts w:eastAsia="TimesNewRomanPSMT"/>
                <w:sz w:val="26"/>
                <w:szCs w:val="26"/>
                <w:lang w:val="pt-BR"/>
              </w:rPr>
              <w:t>b) Đối với thiết bị cấp điện (nguồn, dây dẫn, biến áp, lưu điện và các thiết bị điện lực khác), thiết bị quay phim, ghi hình, các thiết bị quang học, hệ thống máy tính, tin họ</w:t>
            </w:r>
            <w:r w:rsidR="005F7623" w:rsidRPr="008D4A5D">
              <w:rPr>
                <w:rFonts w:eastAsia="TimesNewRomanPSMT"/>
                <w:sz w:val="26"/>
                <w:szCs w:val="26"/>
                <w:lang w:val="pt-BR"/>
              </w:rPr>
              <w:t>c: h</w:t>
            </w:r>
            <w:r w:rsidRPr="008D4A5D">
              <w:rPr>
                <w:rFonts w:eastAsia="TimesNewRomanPSMT"/>
                <w:sz w:val="26"/>
                <w:szCs w:val="26"/>
                <w:lang w:val="pt-BR"/>
              </w:rPr>
              <w:t>ư hỏng dây dẫn khắc phục không quá 12 tiếng; hư hỏng nhỏ các thiết bị còn lại, thời gian khắc phục không quá 24 tiếng.</w:t>
            </w:r>
          </w:p>
          <w:p w:rsidR="008844FA" w:rsidRPr="008D4A5D" w:rsidRDefault="001A75B7" w:rsidP="000E3FEB">
            <w:pPr>
              <w:pStyle w:val="Normal10"/>
              <w:spacing w:after="60"/>
              <w:jc w:val="both"/>
              <w:rPr>
                <w:rFonts w:eastAsia="TimesNewRomanPSMT"/>
                <w:sz w:val="26"/>
                <w:szCs w:val="26"/>
                <w:lang w:val="pt-BR"/>
              </w:rPr>
            </w:pPr>
            <w:r w:rsidRPr="008D4A5D">
              <w:rPr>
                <w:rFonts w:eastAsia="TimesNewRomanPSMT"/>
                <w:sz w:val="26"/>
                <w:szCs w:val="26"/>
                <w:lang w:val="pt-BR"/>
              </w:rPr>
              <w:t xml:space="preserve">c) </w:t>
            </w:r>
            <w:r w:rsidR="008844FA" w:rsidRPr="008D4A5D">
              <w:rPr>
                <w:rFonts w:eastAsia="TimesNewRomanPSMT"/>
                <w:sz w:val="26"/>
                <w:szCs w:val="26"/>
                <w:lang w:val="pt-BR"/>
              </w:rPr>
              <w:t xml:space="preserve">Trường hợp xảy ra sự cố, hư hỏng nằm ngoài phạm vi trên, thời gian báo cáo cấp có thẩm quyền quyết định xử lý </w:t>
            </w:r>
            <w:r w:rsidR="008844FA" w:rsidRPr="008D4A5D">
              <w:rPr>
                <w:rFonts w:eastAsia="TimesNewRomanPSMT"/>
                <w:sz w:val="26"/>
                <w:szCs w:val="26"/>
                <w:lang w:val="pt-BR"/>
              </w:rPr>
              <w:lastRenderedPageBreak/>
              <w:t xml:space="preserve">không quá </w:t>
            </w:r>
            <w:r w:rsidR="00DB2256" w:rsidRPr="008D4A5D">
              <w:rPr>
                <w:rFonts w:eastAsia="TimesNewRomanPSMT"/>
                <w:sz w:val="26"/>
                <w:szCs w:val="26"/>
                <w:lang w:val="pt-BR"/>
              </w:rPr>
              <w:t>0</w:t>
            </w:r>
            <w:r w:rsidR="008844FA" w:rsidRPr="008D4A5D">
              <w:rPr>
                <w:rFonts w:eastAsia="TimesNewRomanPSMT"/>
                <w:sz w:val="26"/>
                <w:szCs w:val="26"/>
                <w:lang w:val="pt-BR"/>
              </w:rPr>
              <w:t>2 giờ.</w:t>
            </w:r>
          </w:p>
        </w:tc>
      </w:tr>
      <w:tr w:rsidR="008844FA" w:rsidRPr="008D4A5D" w:rsidTr="001A75B7">
        <w:tc>
          <w:tcPr>
            <w:tcW w:w="811" w:type="dxa"/>
            <w:shd w:val="clear" w:color="auto" w:fill="auto"/>
            <w:vAlign w:val="center"/>
          </w:tcPr>
          <w:p w:rsidR="008844FA" w:rsidRPr="008D4A5D" w:rsidRDefault="008844FA" w:rsidP="00DF0387">
            <w:pPr>
              <w:pStyle w:val="Normal10"/>
              <w:spacing w:after="60"/>
              <w:jc w:val="center"/>
              <w:rPr>
                <w:sz w:val="26"/>
                <w:szCs w:val="26"/>
              </w:rPr>
            </w:pPr>
            <w:r w:rsidRPr="008D4A5D">
              <w:rPr>
                <w:sz w:val="26"/>
                <w:szCs w:val="26"/>
              </w:rPr>
              <w:lastRenderedPageBreak/>
              <w:t>5.11</w:t>
            </w:r>
          </w:p>
        </w:tc>
        <w:tc>
          <w:tcPr>
            <w:tcW w:w="1555" w:type="dxa"/>
            <w:shd w:val="clear" w:color="auto" w:fill="auto"/>
            <w:vAlign w:val="center"/>
          </w:tcPr>
          <w:p w:rsidR="008844FA" w:rsidRPr="008D4A5D" w:rsidRDefault="008844FA" w:rsidP="00B1158B">
            <w:pPr>
              <w:autoSpaceDE w:val="0"/>
              <w:autoSpaceDN w:val="0"/>
              <w:adjustRightInd w:val="0"/>
              <w:spacing w:before="60" w:after="60"/>
              <w:jc w:val="both"/>
              <w:rPr>
                <w:rFonts w:ascii="Times New Roman" w:eastAsia="TimesNewRomanPS-BoldMT" w:hAnsi="Times New Roman"/>
                <w:bCs/>
                <w:sz w:val="26"/>
                <w:szCs w:val="26"/>
              </w:rPr>
            </w:pPr>
            <w:r w:rsidRPr="008D4A5D">
              <w:rPr>
                <w:rFonts w:ascii="Times New Roman" w:eastAsia="TimesNewRomanPS-BoldMT" w:hAnsi="Times New Roman"/>
                <w:bCs/>
                <w:sz w:val="26"/>
                <w:szCs w:val="26"/>
              </w:rPr>
              <w:t>Hệ thống giám sát, điều hành giao thông trên đường cao tốc</w:t>
            </w:r>
          </w:p>
        </w:tc>
        <w:tc>
          <w:tcPr>
            <w:tcW w:w="2879" w:type="dxa"/>
            <w:shd w:val="clear" w:color="auto" w:fill="auto"/>
            <w:vAlign w:val="center"/>
          </w:tcPr>
          <w:p w:rsidR="008844FA" w:rsidRPr="008D4A5D" w:rsidRDefault="008844FA" w:rsidP="001A75B7">
            <w:pPr>
              <w:autoSpaceDE w:val="0"/>
              <w:autoSpaceDN w:val="0"/>
              <w:adjustRightInd w:val="0"/>
              <w:spacing w:before="60" w:after="120"/>
              <w:jc w:val="both"/>
              <w:rPr>
                <w:rFonts w:ascii="Times New Roman" w:eastAsia="TimesNewRomanPS-BoldMT" w:hAnsi="Times New Roman"/>
                <w:bCs/>
                <w:sz w:val="26"/>
                <w:szCs w:val="26"/>
              </w:rPr>
            </w:pPr>
            <w:r w:rsidRPr="008D4A5D">
              <w:rPr>
                <w:rFonts w:ascii="Times New Roman" w:hAnsi="Times New Roman"/>
                <w:sz w:val="26"/>
                <w:szCs w:val="26"/>
              </w:rPr>
              <w:t xml:space="preserve">Yêu cầu về kỹ thuật chất lượng đáp ứng quy định trong giai đoạn khai thác tại Tiêu </w:t>
            </w:r>
            <w:r w:rsidR="009A0E5B" w:rsidRPr="008D4A5D">
              <w:rPr>
                <w:rFonts w:ascii="Times New Roman" w:hAnsi="Times New Roman"/>
                <w:sz w:val="26"/>
                <w:szCs w:val="26"/>
              </w:rPr>
              <w:t xml:space="preserve">chuẩn quốc gia TCVN 10850:2015 </w:t>
            </w:r>
            <w:r w:rsidRPr="008D4A5D">
              <w:rPr>
                <w:rFonts w:ascii="Times New Roman" w:hAnsi="Times New Roman"/>
                <w:sz w:val="26"/>
                <w:szCs w:val="26"/>
              </w:rPr>
              <w:t xml:space="preserve">Hệ thống giám sát, điều hành giao thông trên </w:t>
            </w:r>
            <w:r w:rsidR="009A0E5B" w:rsidRPr="008D4A5D">
              <w:rPr>
                <w:rFonts w:ascii="Times New Roman" w:hAnsi="Times New Roman"/>
                <w:sz w:val="26"/>
                <w:szCs w:val="26"/>
              </w:rPr>
              <w:t>đường cao tốc</w:t>
            </w:r>
            <w:r w:rsidRPr="008D4A5D">
              <w:rPr>
                <w:rFonts w:ascii="Times New Roman" w:hAnsi="Times New Roman"/>
                <w:sz w:val="26"/>
                <w:szCs w:val="26"/>
              </w:rPr>
              <w:t>.</w:t>
            </w:r>
          </w:p>
        </w:tc>
        <w:tc>
          <w:tcPr>
            <w:tcW w:w="6521" w:type="dxa"/>
            <w:shd w:val="clear" w:color="auto" w:fill="auto"/>
          </w:tcPr>
          <w:p w:rsidR="008844FA" w:rsidRPr="008D4A5D" w:rsidRDefault="008844FA" w:rsidP="00AC2ADE">
            <w:pPr>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Hoạt động bình thường đảm bảo các nội dung theo quy định về yêu cầu kỹ thuật chất lượng</w:t>
            </w:r>
            <w:r w:rsidR="005F7623" w:rsidRPr="008D4A5D">
              <w:rPr>
                <w:rFonts w:ascii="Times New Roman" w:hAnsi="Times New Roman"/>
                <w:sz w:val="26"/>
                <w:szCs w:val="26"/>
              </w:rPr>
              <w:t>.</w:t>
            </w:r>
          </w:p>
        </w:tc>
        <w:tc>
          <w:tcPr>
            <w:tcW w:w="2835" w:type="dxa"/>
            <w:shd w:val="clear" w:color="auto" w:fill="auto"/>
            <w:vAlign w:val="center"/>
          </w:tcPr>
          <w:p w:rsidR="008844FA" w:rsidRPr="008D4A5D" w:rsidRDefault="008844FA" w:rsidP="004559E3">
            <w:pPr>
              <w:pStyle w:val="Normal10"/>
              <w:spacing w:after="60"/>
              <w:jc w:val="both"/>
              <w:rPr>
                <w:rFonts w:eastAsia="TimesNewRomanPSMT"/>
                <w:sz w:val="26"/>
                <w:szCs w:val="26"/>
                <w:lang w:val="pt-BR"/>
              </w:rPr>
            </w:pPr>
            <w:r w:rsidRPr="008D4A5D">
              <w:rPr>
                <w:rFonts w:eastAsia="TimesNewRomanPSMT"/>
                <w:sz w:val="26"/>
                <w:szCs w:val="26"/>
                <w:lang w:val="pt-BR"/>
              </w:rPr>
              <w:t>a) Đối với các hạng mục công trình xây dựng gồm nhà,  phòng cháy chữa cháy và các công trình xây dự</w:t>
            </w:r>
            <w:r w:rsidR="005F7623" w:rsidRPr="008D4A5D">
              <w:rPr>
                <w:rFonts w:eastAsia="TimesNewRomanPSMT"/>
                <w:sz w:val="26"/>
                <w:szCs w:val="26"/>
                <w:lang w:val="pt-BR"/>
              </w:rPr>
              <w:t>ng khác: t</w:t>
            </w:r>
            <w:r w:rsidRPr="008D4A5D">
              <w:rPr>
                <w:rFonts w:eastAsia="TimesNewRomanPSMT"/>
                <w:sz w:val="26"/>
                <w:szCs w:val="26"/>
                <w:lang w:val="pt-BR"/>
              </w:rPr>
              <w:t xml:space="preserve">hời gian thực hiện bảo dưỡng không quá </w:t>
            </w:r>
            <w:r w:rsidR="00AC2ADE" w:rsidRPr="008D4A5D">
              <w:rPr>
                <w:rFonts w:eastAsia="TimesNewRomanPSMT"/>
                <w:sz w:val="26"/>
                <w:szCs w:val="26"/>
                <w:lang w:val="pt-BR"/>
              </w:rPr>
              <w:t>0</w:t>
            </w:r>
            <w:r w:rsidRPr="008D4A5D">
              <w:rPr>
                <w:rFonts w:eastAsia="TimesNewRomanPSMT"/>
                <w:sz w:val="26"/>
                <w:szCs w:val="26"/>
                <w:lang w:val="pt-BR"/>
              </w:rPr>
              <w:t>7 ngày từ khi có hư hỏng, xuống cấp thuộc phạm vi công tác bảo dưỡ</w:t>
            </w:r>
            <w:r w:rsidR="005F7623" w:rsidRPr="008D4A5D">
              <w:rPr>
                <w:rFonts w:eastAsia="TimesNewRomanPSMT"/>
                <w:sz w:val="26"/>
                <w:szCs w:val="26"/>
                <w:lang w:val="pt-BR"/>
              </w:rPr>
              <w:t>ng.</w:t>
            </w:r>
          </w:p>
          <w:p w:rsidR="008844FA" w:rsidRPr="008D4A5D" w:rsidRDefault="008844FA" w:rsidP="004559E3">
            <w:pPr>
              <w:pStyle w:val="Normal10"/>
              <w:spacing w:after="60"/>
              <w:jc w:val="both"/>
              <w:rPr>
                <w:rFonts w:eastAsia="TimesNewRomanPSMT"/>
                <w:sz w:val="26"/>
                <w:szCs w:val="26"/>
                <w:lang w:val="pt-BR"/>
              </w:rPr>
            </w:pPr>
            <w:r w:rsidRPr="008D4A5D">
              <w:rPr>
                <w:rFonts w:eastAsia="TimesNewRomanPSMT"/>
                <w:sz w:val="26"/>
                <w:szCs w:val="26"/>
                <w:lang w:val="pt-BR"/>
              </w:rPr>
              <w:t>b) Đối với thiết bị cấp điện (nguồn, dây dẫn, biến áp, lưu điện và các thiết bị điện lực khác), thiết bị quay phim, ghi hình, các thiết bị quang học, hệ thống máy tính, tin họ</w:t>
            </w:r>
            <w:r w:rsidR="005F7623" w:rsidRPr="008D4A5D">
              <w:rPr>
                <w:rFonts w:eastAsia="TimesNewRomanPSMT"/>
                <w:sz w:val="26"/>
                <w:szCs w:val="26"/>
                <w:lang w:val="pt-BR"/>
              </w:rPr>
              <w:t>c: h</w:t>
            </w:r>
            <w:r w:rsidRPr="008D4A5D">
              <w:rPr>
                <w:rFonts w:eastAsia="TimesNewRomanPSMT"/>
                <w:sz w:val="26"/>
                <w:szCs w:val="26"/>
                <w:lang w:val="pt-BR"/>
              </w:rPr>
              <w:t>ư hỏng dây dẫn khắc phục không quá 12 tiếng; hư hỏng nhỏ các thiết bị còn lại, thời gian khắc phục không quá 24 tiếng.</w:t>
            </w:r>
          </w:p>
          <w:p w:rsidR="008844FA" w:rsidRPr="008D4A5D" w:rsidRDefault="001A75B7" w:rsidP="004559E3">
            <w:pPr>
              <w:pStyle w:val="Normal10"/>
              <w:spacing w:after="60"/>
              <w:jc w:val="both"/>
              <w:rPr>
                <w:rFonts w:eastAsia="TimesNewRomanPSMT"/>
                <w:sz w:val="26"/>
                <w:szCs w:val="26"/>
                <w:lang w:val="pt-BR"/>
              </w:rPr>
            </w:pPr>
            <w:r w:rsidRPr="008D4A5D">
              <w:rPr>
                <w:rFonts w:eastAsia="TimesNewRomanPSMT"/>
                <w:sz w:val="26"/>
                <w:szCs w:val="26"/>
                <w:lang w:val="pt-BR"/>
              </w:rPr>
              <w:t xml:space="preserve">c) </w:t>
            </w:r>
            <w:r w:rsidR="008844FA" w:rsidRPr="008D4A5D">
              <w:rPr>
                <w:rFonts w:eastAsia="TimesNewRomanPSMT"/>
                <w:sz w:val="26"/>
                <w:szCs w:val="26"/>
                <w:lang w:val="pt-BR"/>
              </w:rPr>
              <w:t xml:space="preserve">Trường hợp xảy ra sự cố, hư hỏng nằm ngoài phạm vi trên, thời gian </w:t>
            </w:r>
            <w:r w:rsidR="008844FA" w:rsidRPr="008D4A5D">
              <w:rPr>
                <w:rFonts w:eastAsia="TimesNewRomanPSMT"/>
                <w:sz w:val="26"/>
                <w:szCs w:val="26"/>
                <w:lang w:val="pt-BR"/>
              </w:rPr>
              <w:lastRenderedPageBreak/>
              <w:t xml:space="preserve">báo cáo cấp có thẩm quyền quyết định xử lý không quá </w:t>
            </w:r>
            <w:r w:rsidR="00AC2ADE" w:rsidRPr="008D4A5D">
              <w:rPr>
                <w:rFonts w:eastAsia="TimesNewRomanPSMT"/>
                <w:sz w:val="26"/>
                <w:szCs w:val="26"/>
                <w:lang w:val="pt-BR"/>
              </w:rPr>
              <w:t>0</w:t>
            </w:r>
            <w:r w:rsidR="008844FA" w:rsidRPr="008D4A5D">
              <w:rPr>
                <w:rFonts w:eastAsia="TimesNewRomanPSMT"/>
                <w:sz w:val="26"/>
                <w:szCs w:val="26"/>
                <w:lang w:val="pt-BR"/>
              </w:rPr>
              <w:t>2 giờ.</w:t>
            </w:r>
          </w:p>
        </w:tc>
      </w:tr>
      <w:tr w:rsidR="008844FA" w:rsidRPr="008D4A5D" w:rsidTr="001A75B7">
        <w:tc>
          <w:tcPr>
            <w:tcW w:w="811" w:type="dxa"/>
            <w:shd w:val="clear" w:color="auto" w:fill="auto"/>
            <w:vAlign w:val="center"/>
          </w:tcPr>
          <w:p w:rsidR="008844FA" w:rsidRPr="008D4A5D" w:rsidRDefault="008844FA" w:rsidP="00DF0387">
            <w:pPr>
              <w:pStyle w:val="Normal10"/>
              <w:spacing w:after="60"/>
              <w:jc w:val="center"/>
              <w:rPr>
                <w:sz w:val="26"/>
                <w:szCs w:val="26"/>
              </w:rPr>
            </w:pPr>
            <w:r w:rsidRPr="008D4A5D">
              <w:rPr>
                <w:sz w:val="26"/>
                <w:szCs w:val="26"/>
              </w:rPr>
              <w:lastRenderedPageBreak/>
              <w:t>5.12</w:t>
            </w:r>
          </w:p>
        </w:tc>
        <w:tc>
          <w:tcPr>
            <w:tcW w:w="1555" w:type="dxa"/>
            <w:shd w:val="clear" w:color="auto" w:fill="auto"/>
            <w:vAlign w:val="center"/>
          </w:tcPr>
          <w:p w:rsidR="008844FA" w:rsidRPr="008D4A5D" w:rsidRDefault="008844FA" w:rsidP="00B1158B">
            <w:pPr>
              <w:autoSpaceDE w:val="0"/>
              <w:autoSpaceDN w:val="0"/>
              <w:adjustRightInd w:val="0"/>
              <w:spacing w:before="60" w:after="60"/>
              <w:jc w:val="both"/>
              <w:rPr>
                <w:rFonts w:ascii="Times New Roman" w:eastAsia="TimesNewRomanPS-BoldMT" w:hAnsi="Times New Roman"/>
                <w:bCs/>
                <w:sz w:val="26"/>
                <w:szCs w:val="26"/>
              </w:rPr>
            </w:pPr>
            <w:r w:rsidRPr="008D4A5D">
              <w:rPr>
                <w:rFonts w:ascii="Times New Roman" w:eastAsia="TimesNewRomanPS-BoldMT" w:hAnsi="Times New Roman"/>
                <w:bCs/>
                <w:sz w:val="26"/>
                <w:szCs w:val="26"/>
              </w:rPr>
              <w:t>Biển báo giao thông điện tử trên đường cao tốc</w:t>
            </w:r>
          </w:p>
        </w:tc>
        <w:tc>
          <w:tcPr>
            <w:tcW w:w="2879" w:type="dxa"/>
            <w:shd w:val="clear" w:color="auto" w:fill="auto"/>
            <w:vAlign w:val="center"/>
          </w:tcPr>
          <w:p w:rsidR="008844FA" w:rsidRPr="008D4A5D" w:rsidRDefault="008844FA" w:rsidP="001A75B7">
            <w:pPr>
              <w:autoSpaceDE w:val="0"/>
              <w:autoSpaceDN w:val="0"/>
              <w:adjustRightInd w:val="0"/>
              <w:spacing w:before="60" w:after="120"/>
              <w:jc w:val="both"/>
              <w:rPr>
                <w:rFonts w:ascii="Times New Roman" w:eastAsia="TimesNewRomanPS-BoldMT" w:hAnsi="Times New Roman"/>
                <w:bCs/>
                <w:sz w:val="26"/>
                <w:szCs w:val="26"/>
              </w:rPr>
            </w:pPr>
            <w:r w:rsidRPr="008D4A5D">
              <w:rPr>
                <w:rFonts w:ascii="Times New Roman" w:hAnsi="Times New Roman"/>
                <w:sz w:val="26"/>
                <w:szCs w:val="26"/>
              </w:rPr>
              <w:t>Yêu cầu về kỹ thuật chất lượng trong giai đoạn khai thác đáp ứng quy định tại Tiêu chuẩn quốc gia TCVN 10852:2015 “Biển báo giao thông điện tử trên đường cao tốc - Yêu cầu kỹ thuật và phương pháp thử”.</w:t>
            </w:r>
          </w:p>
        </w:tc>
        <w:tc>
          <w:tcPr>
            <w:tcW w:w="6521" w:type="dxa"/>
            <w:shd w:val="clear" w:color="auto" w:fill="auto"/>
            <w:vAlign w:val="center"/>
          </w:tcPr>
          <w:p w:rsidR="008844FA" w:rsidRPr="008D4A5D" w:rsidRDefault="005F7623" w:rsidP="00AC2ADE">
            <w:pPr>
              <w:tabs>
                <w:tab w:val="left" w:pos="188"/>
              </w:tabs>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a) </w:t>
            </w:r>
            <w:r w:rsidR="008844FA" w:rsidRPr="008D4A5D">
              <w:rPr>
                <w:rFonts w:ascii="Times New Roman" w:hAnsi="Times New Roman"/>
                <w:sz w:val="26"/>
                <w:szCs w:val="26"/>
              </w:rPr>
              <w:t>Hoạt động bình thường, liên tục, sạch, cung cấp các thông tin theo quy định về yêu cầu kỹ thuật chất lượng.</w:t>
            </w:r>
          </w:p>
          <w:p w:rsidR="008844FA" w:rsidRPr="008D4A5D" w:rsidRDefault="005F7623" w:rsidP="00AC2ADE">
            <w:pPr>
              <w:tabs>
                <w:tab w:val="left" w:pos="188"/>
              </w:tabs>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b) </w:t>
            </w:r>
            <w:r w:rsidR="008844FA" w:rsidRPr="008D4A5D">
              <w:rPr>
                <w:rFonts w:ascii="Times New Roman" w:hAnsi="Times New Roman"/>
                <w:sz w:val="26"/>
                <w:szCs w:val="26"/>
              </w:rPr>
              <w:t>Thông tin phải được hiển thị rõ ràng, dễ quan sát, không được nhấp nháy, các chữ hiện thị phải cùng một lúc.</w:t>
            </w:r>
          </w:p>
          <w:p w:rsidR="008844FA" w:rsidRPr="008D4A5D" w:rsidRDefault="005F7623" w:rsidP="005F7623">
            <w:pPr>
              <w:tabs>
                <w:tab w:val="left" w:pos="188"/>
              </w:tabs>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c) </w:t>
            </w:r>
            <w:r w:rsidR="008844FA" w:rsidRPr="008D4A5D">
              <w:rPr>
                <w:rFonts w:ascii="Times New Roman" w:hAnsi="Times New Roman"/>
                <w:sz w:val="26"/>
                <w:szCs w:val="26"/>
              </w:rPr>
              <w:t>Đảm bảo độ sáng trong điều kiện ánh sáng ban ngày và ban đêm.</w:t>
            </w:r>
          </w:p>
          <w:p w:rsidR="008844FA" w:rsidRPr="008D4A5D" w:rsidRDefault="005F7623" w:rsidP="00AC2ADE">
            <w:pPr>
              <w:tabs>
                <w:tab w:val="left" w:pos="188"/>
              </w:tabs>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d) </w:t>
            </w:r>
            <w:r w:rsidR="008844FA" w:rsidRPr="008D4A5D">
              <w:rPr>
                <w:rFonts w:ascii="Times New Roman" w:hAnsi="Times New Roman"/>
                <w:sz w:val="26"/>
                <w:szCs w:val="26"/>
              </w:rPr>
              <w:t>Cập nhật thông tin trong vòng 03s (giây) khi có yêu cầu thay đổi thông tin hiển thị.</w:t>
            </w:r>
          </w:p>
        </w:tc>
        <w:tc>
          <w:tcPr>
            <w:tcW w:w="2835" w:type="dxa"/>
            <w:shd w:val="clear" w:color="auto" w:fill="auto"/>
            <w:vAlign w:val="center"/>
          </w:tcPr>
          <w:p w:rsidR="008844FA" w:rsidRPr="008D4A5D" w:rsidRDefault="001A75B7" w:rsidP="006C6E7E">
            <w:pPr>
              <w:pStyle w:val="Normal10"/>
              <w:spacing w:after="60"/>
              <w:jc w:val="both"/>
              <w:rPr>
                <w:rFonts w:eastAsia="TimesNewRomanPSMT"/>
                <w:sz w:val="26"/>
                <w:szCs w:val="26"/>
                <w:lang w:val="pt-BR"/>
              </w:rPr>
            </w:pPr>
            <w:r w:rsidRPr="008D4A5D">
              <w:rPr>
                <w:rFonts w:eastAsia="TimesNewRomanPSMT"/>
                <w:sz w:val="26"/>
                <w:szCs w:val="26"/>
                <w:lang w:val="pt-BR"/>
              </w:rPr>
              <w:t xml:space="preserve">a) </w:t>
            </w:r>
            <w:r w:rsidR="008844FA" w:rsidRPr="008D4A5D">
              <w:rPr>
                <w:rFonts w:eastAsia="TimesNewRomanPSMT"/>
                <w:sz w:val="26"/>
                <w:szCs w:val="26"/>
                <w:lang w:val="pt-BR"/>
              </w:rPr>
              <w:t>Biển báo không hoạt động được thì thời gian thực hiện công tác bảo dưỡng khắc phục không quá 12 giờ (trừ khi mưa, bão hoặc sự cố công trình).</w:t>
            </w:r>
          </w:p>
          <w:p w:rsidR="00140121" w:rsidRPr="008D4A5D" w:rsidRDefault="001A75B7" w:rsidP="0023036A">
            <w:pPr>
              <w:pStyle w:val="Normal10"/>
              <w:spacing w:after="60"/>
              <w:jc w:val="both"/>
              <w:rPr>
                <w:rFonts w:eastAsia="TimesNewRomanPSMT"/>
                <w:sz w:val="26"/>
                <w:szCs w:val="26"/>
                <w:lang w:val="pt-BR"/>
              </w:rPr>
            </w:pPr>
            <w:r w:rsidRPr="008D4A5D">
              <w:rPr>
                <w:rFonts w:eastAsia="TimesNewRomanPSMT"/>
                <w:sz w:val="26"/>
                <w:szCs w:val="26"/>
                <w:lang w:val="pt-BR"/>
              </w:rPr>
              <w:t xml:space="preserve">b) </w:t>
            </w:r>
            <w:r w:rsidR="00140121" w:rsidRPr="008D4A5D">
              <w:rPr>
                <w:rFonts w:eastAsia="TimesNewRomanPSMT"/>
                <w:sz w:val="26"/>
                <w:szCs w:val="26"/>
                <w:lang w:val="pt-BR"/>
              </w:rPr>
              <w:t>Trường hợp xảy ra sự cố, hư hỏng</w:t>
            </w:r>
            <w:r w:rsidR="0023036A" w:rsidRPr="008D4A5D">
              <w:rPr>
                <w:rFonts w:eastAsia="TimesNewRomanPSMT"/>
                <w:sz w:val="26"/>
                <w:szCs w:val="26"/>
                <w:lang w:val="pt-BR"/>
              </w:rPr>
              <w:t xml:space="preserve"> lớn</w:t>
            </w:r>
            <w:r w:rsidR="00140121" w:rsidRPr="008D4A5D">
              <w:rPr>
                <w:rFonts w:eastAsia="TimesNewRomanPSMT"/>
                <w:sz w:val="26"/>
                <w:szCs w:val="26"/>
                <w:lang w:val="pt-BR"/>
              </w:rPr>
              <w:t>, thời gian báo cáo cấp có thẩm quyền quyết định xử lý không quá 02 giờ.</w:t>
            </w:r>
          </w:p>
        </w:tc>
      </w:tr>
      <w:tr w:rsidR="008D4A5D" w:rsidRPr="008D4A5D" w:rsidTr="001A75B7">
        <w:tc>
          <w:tcPr>
            <w:tcW w:w="811" w:type="dxa"/>
            <w:shd w:val="clear" w:color="auto" w:fill="auto"/>
            <w:vAlign w:val="center"/>
          </w:tcPr>
          <w:p w:rsidR="008844FA" w:rsidRPr="008D4A5D" w:rsidRDefault="008844FA" w:rsidP="00DF0387">
            <w:pPr>
              <w:pStyle w:val="Normal10"/>
              <w:spacing w:after="60"/>
              <w:jc w:val="center"/>
              <w:rPr>
                <w:sz w:val="26"/>
                <w:szCs w:val="26"/>
              </w:rPr>
            </w:pPr>
            <w:r w:rsidRPr="008D4A5D">
              <w:rPr>
                <w:sz w:val="26"/>
                <w:szCs w:val="26"/>
              </w:rPr>
              <w:t>5.13</w:t>
            </w:r>
          </w:p>
        </w:tc>
        <w:tc>
          <w:tcPr>
            <w:tcW w:w="1555" w:type="dxa"/>
            <w:shd w:val="clear" w:color="auto" w:fill="auto"/>
            <w:vAlign w:val="center"/>
          </w:tcPr>
          <w:p w:rsidR="008844FA" w:rsidRPr="008D4A5D" w:rsidRDefault="008844FA" w:rsidP="00C017CE">
            <w:pPr>
              <w:autoSpaceDE w:val="0"/>
              <w:autoSpaceDN w:val="0"/>
              <w:adjustRightInd w:val="0"/>
              <w:spacing w:before="60" w:after="60"/>
              <w:jc w:val="both"/>
              <w:rPr>
                <w:rFonts w:ascii="Times New Roman" w:eastAsia="TimesNewRomanPS-BoldMT" w:hAnsi="Times New Roman"/>
                <w:bCs/>
                <w:sz w:val="26"/>
                <w:szCs w:val="26"/>
              </w:rPr>
            </w:pPr>
            <w:r w:rsidRPr="008D4A5D">
              <w:rPr>
                <w:rFonts w:ascii="Times New Roman" w:eastAsia="TimesNewRomanPS-BoldMT" w:hAnsi="Times New Roman"/>
                <w:bCs/>
                <w:sz w:val="26"/>
                <w:szCs w:val="26"/>
              </w:rPr>
              <w:t>Hệ thống thông tin liên lạc trên đường cao tốc</w:t>
            </w:r>
          </w:p>
        </w:tc>
        <w:tc>
          <w:tcPr>
            <w:tcW w:w="2879" w:type="dxa"/>
            <w:shd w:val="clear" w:color="auto" w:fill="auto"/>
            <w:vAlign w:val="center"/>
          </w:tcPr>
          <w:p w:rsidR="008844FA" w:rsidRPr="008D4A5D" w:rsidRDefault="008844FA" w:rsidP="001A75B7">
            <w:pPr>
              <w:autoSpaceDE w:val="0"/>
              <w:autoSpaceDN w:val="0"/>
              <w:adjustRightInd w:val="0"/>
              <w:spacing w:before="60" w:after="120"/>
              <w:jc w:val="both"/>
              <w:rPr>
                <w:rFonts w:ascii="Times New Roman" w:hAnsi="Times New Roman"/>
                <w:sz w:val="26"/>
                <w:szCs w:val="26"/>
              </w:rPr>
            </w:pPr>
            <w:r w:rsidRPr="008D4A5D">
              <w:rPr>
                <w:rFonts w:ascii="Times New Roman" w:hAnsi="Times New Roman"/>
                <w:sz w:val="26"/>
                <w:szCs w:val="26"/>
              </w:rPr>
              <w:t>Yêu cầu về kỹ thuật chất lượng đáp ứng quy định trong giai đoạn khai thác tại Tiêu chuẩn quốc gia TCVN 12191:2018 “</w:t>
            </w:r>
            <w:r w:rsidRPr="008D4A5D">
              <w:rPr>
                <w:rFonts w:ascii="Times New Roman" w:eastAsia="TimesNewRomanPS-BoldMT" w:hAnsi="Times New Roman"/>
                <w:bCs/>
                <w:sz w:val="26"/>
                <w:szCs w:val="26"/>
              </w:rPr>
              <w:t>Hệ thống thông tin liên lạc trên đường cao tốc</w:t>
            </w:r>
            <w:r w:rsidRPr="008D4A5D">
              <w:rPr>
                <w:rFonts w:ascii="Times New Roman" w:hAnsi="Times New Roman"/>
                <w:sz w:val="26"/>
                <w:szCs w:val="26"/>
              </w:rPr>
              <w:t>”.</w:t>
            </w:r>
          </w:p>
        </w:tc>
        <w:tc>
          <w:tcPr>
            <w:tcW w:w="6521" w:type="dxa"/>
            <w:shd w:val="clear" w:color="auto" w:fill="auto"/>
            <w:vAlign w:val="center"/>
          </w:tcPr>
          <w:p w:rsidR="008844FA" w:rsidRPr="008D4A5D" w:rsidRDefault="00657F78" w:rsidP="00AC2ADE">
            <w:pPr>
              <w:tabs>
                <w:tab w:val="left" w:pos="188"/>
              </w:tabs>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a) </w:t>
            </w:r>
            <w:r w:rsidR="008844FA" w:rsidRPr="008D4A5D">
              <w:rPr>
                <w:rFonts w:ascii="Times New Roman" w:hAnsi="Times New Roman"/>
                <w:sz w:val="26"/>
                <w:szCs w:val="26"/>
              </w:rPr>
              <w:t>Hoạt động bình thường, đảm bảo tính kết nối được liên tục, không bị gián đoạn theo quy định về yêu cầu kỹ thuật chất lượng.</w:t>
            </w:r>
          </w:p>
          <w:p w:rsidR="008844FA" w:rsidRPr="008D4A5D" w:rsidRDefault="00657F78" w:rsidP="00AC2ADE">
            <w:pPr>
              <w:tabs>
                <w:tab w:val="left" w:pos="188"/>
              </w:tabs>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b) </w:t>
            </w:r>
            <w:r w:rsidR="008844FA" w:rsidRPr="008D4A5D">
              <w:rPr>
                <w:rFonts w:ascii="Times New Roman" w:hAnsi="Times New Roman"/>
                <w:sz w:val="26"/>
                <w:szCs w:val="26"/>
              </w:rPr>
              <w:t>Hệ thống điện thoại khẩn cấp tiếp nhận các thông báo về tai nạn, sự cố phương tiện và công trình trên đường cao tốc từ các cá nhân và tổ chức, hoạt động 24/24h.</w:t>
            </w:r>
          </w:p>
          <w:p w:rsidR="008844FA" w:rsidRPr="008D4A5D" w:rsidRDefault="00657F78" w:rsidP="00AC2ADE">
            <w:pPr>
              <w:tabs>
                <w:tab w:val="left" w:pos="188"/>
              </w:tabs>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c) </w:t>
            </w:r>
            <w:r w:rsidR="008844FA" w:rsidRPr="008D4A5D">
              <w:rPr>
                <w:rFonts w:ascii="Times New Roman" w:hAnsi="Times New Roman"/>
                <w:sz w:val="26"/>
                <w:szCs w:val="26"/>
              </w:rPr>
              <w:t>Biển chỉ dẫn số điện thoại khẩn cấp dọc tuyến cao tốc phải rõ ràng đầy đủ các số điện thoại khẩn cấp, không bị che khuất.</w:t>
            </w:r>
          </w:p>
          <w:p w:rsidR="008844FA" w:rsidRPr="008D4A5D" w:rsidRDefault="00657F78" w:rsidP="00AC2ADE">
            <w:pPr>
              <w:tabs>
                <w:tab w:val="left" w:pos="188"/>
              </w:tabs>
              <w:autoSpaceDE w:val="0"/>
              <w:autoSpaceDN w:val="0"/>
              <w:adjustRightInd w:val="0"/>
              <w:spacing w:before="60" w:after="60"/>
              <w:jc w:val="both"/>
              <w:rPr>
                <w:rFonts w:ascii="Times New Roman" w:hAnsi="Times New Roman"/>
                <w:sz w:val="26"/>
                <w:szCs w:val="26"/>
              </w:rPr>
            </w:pPr>
            <w:r w:rsidRPr="008D4A5D">
              <w:rPr>
                <w:rFonts w:ascii="Times New Roman" w:hAnsi="Times New Roman"/>
                <w:sz w:val="26"/>
                <w:szCs w:val="26"/>
              </w:rPr>
              <w:t xml:space="preserve">d) </w:t>
            </w:r>
            <w:r w:rsidR="008844FA" w:rsidRPr="008D4A5D">
              <w:rPr>
                <w:rFonts w:ascii="Times New Roman" w:hAnsi="Times New Roman"/>
                <w:sz w:val="26"/>
                <w:szCs w:val="26"/>
              </w:rPr>
              <w:t>Thông tin phải được ghi đầy đủ trong sổ nhật ký.</w:t>
            </w:r>
          </w:p>
        </w:tc>
        <w:tc>
          <w:tcPr>
            <w:tcW w:w="2835" w:type="dxa"/>
            <w:shd w:val="clear" w:color="auto" w:fill="auto"/>
          </w:tcPr>
          <w:p w:rsidR="008844FA" w:rsidRPr="008D4A5D" w:rsidRDefault="001A75B7" w:rsidP="00AC2ADE">
            <w:pPr>
              <w:pStyle w:val="Normal10"/>
              <w:spacing w:after="60"/>
              <w:jc w:val="both"/>
              <w:rPr>
                <w:rFonts w:eastAsia="TimesNewRomanPSMT"/>
                <w:sz w:val="26"/>
                <w:szCs w:val="26"/>
                <w:lang w:val="pt-BR"/>
              </w:rPr>
            </w:pPr>
            <w:r w:rsidRPr="008D4A5D">
              <w:rPr>
                <w:rFonts w:eastAsia="TimesNewRomanPSMT"/>
                <w:sz w:val="26"/>
                <w:szCs w:val="26"/>
                <w:lang w:val="pt-BR"/>
              </w:rPr>
              <w:t xml:space="preserve">a) </w:t>
            </w:r>
            <w:r w:rsidR="008844FA" w:rsidRPr="008D4A5D">
              <w:rPr>
                <w:rFonts w:eastAsia="TimesNewRomanPSMT"/>
                <w:sz w:val="26"/>
                <w:szCs w:val="26"/>
                <w:lang w:val="pt-BR"/>
              </w:rPr>
              <w:t>Hệ thống không hoạt động được thì thời gian thực hiện công tác bảo dưỡng khắc phục không quá 12 giờ.</w:t>
            </w:r>
          </w:p>
          <w:p w:rsidR="00067512" w:rsidRPr="008D4A5D" w:rsidRDefault="001A75B7" w:rsidP="0023036A">
            <w:pPr>
              <w:pStyle w:val="Normal10"/>
              <w:spacing w:after="60"/>
              <w:jc w:val="both"/>
              <w:rPr>
                <w:rFonts w:eastAsia="TimesNewRomanPSMT"/>
                <w:sz w:val="26"/>
                <w:szCs w:val="26"/>
                <w:lang w:val="pt-BR"/>
              </w:rPr>
            </w:pPr>
            <w:r w:rsidRPr="008D4A5D">
              <w:rPr>
                <w:rFonts w:eastAsia="TimesNewRomanPSMT"/>
                <w:sz w:val="26"/>
                <w:szCs w:val="26"/>
                <w:lang w:val="pt-BR"/>
              </w:rPr>
              <w:t xml:space="preserve">b) </w:t>
            </w:r>
            <w:r w:rsidR="00067512" w:rsidRPr="008D4A5D">
              <w:rPr>
                <w:rFonts w:eastAsia="TimesNewRomanPSMT"/>
                <w:sz w:val="26"/>
                <w:szCs w:val="26"/>
                <w:lang w:val="pt-BR"/>
              </w:rPr>
              <w:t>Trường hợp xảy ra sự cố, hư hỏng</w:t>
            </w:r>
            <w:r w:rsidR="0023036A" w:rsidRPr="008D4A5D">
              <w:rPr>
                <w:rFonts w:eastAsia="TimesNewRomanPSMT"/>
                <w:sz w:val="26"/>
                <w:szCs w:val="26"/>
                <w:lang w:val="pt-BR"/>
              </w:rPr>
              <w:t xml:space="preserve"> lớn</w:t>
            </w:r>
            <w:r w:rsidR="00067512" w:rsidRPr="008D4A5D">
              <w:rPr>
                <w:rFonts w:eastAsia="TimesNewRomanPSMT"/>
                <w:sz w:val="26"/>
                <w:szCs w:val="26"/>
                <w:lang w:val="pt-BR"/>
              </w:rPr>
              <w:t>, thời gian báo cáo cấp có thẩm quyền quyết định xử lý không quá 02 giờ.</w:t>
            </w:r>
          </w:p>
        </w:tc>
      </w:tr>
    </w:tbl>
    <w:p w:rsidR="002F0699" w:rsidRPr="008D4A5D" w:rsidRDefault="002F0699" w:rsidP="001D734B">
      <w:pPr>
        <w:spacing w:before="240" w:after="60" w:line="288" w:lineRule="auto"/>
        <w:jc w:val="both"/>
        <w:rPr>
          <w:rFonts w:ascii="Times New Roman" w:hAnsi="Times New Roman"/>
          <w:sz w:val="28"/>
          <w:szCs w:val="28"/>
          <w:lang w:val="fr-FR"/>
        </w:rPr>
      </w:pPr>
    </w:p>
    <w:sectPr w:rsidR="002F0699" w:rsidRPr="008D4A5D" w:rsidSect="006D6EF5">
      <w:headerReference w:type="default" r:id="rId14"/>
      <w:endnotePr>
        <w:numFmt w:val="decimal"/>
      </w:endnotePr>
      <w:pgSz w:w="16840" w:h="11907" w:orient="landscape" w:code="9"/>
      <w:pgMar w:top="1247" w:right="1021" w:bottom="1134" w:left="1247" w:header="561" w:footer="561" w:gutter="0"/>
      <w:pgNumType w:start="2"/>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2667" w:rsidRDefault="00412667">
      <w:r>
        <w:separator/>
      </w:r>
    </w:p>
  </w:endnote>
  <w:endnote w:type="continuationSeparator" w:id="1">
    <w:p w:rsidR="00412667" w:rsidRDefault="0041266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A3"/>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20002A87" w:usb1="80000000" w:usb2="00000008" w:usb3="00000000" w:csb0="000001FF"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A3"/>
    <w:family w:val="swiss"/>
    <w:pitch w:val="variable"/>
    <w:sig w:usb0="21002A87" w:usb1="80000000" w:usb2="00000008"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A3"/>
    <w:family w:val="swiss"/>
    <w:pitch w:val="variable"/>
    <w:sig w:usb0="20000287" w:usb1="00000000"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PMingLiU">
    <w:altName w:val="新細明體"/>
    <w:panose1 w:val="02020500000000000000"/>
    <w:charset w:val="88"/>
    <w:family w:val="roman"/>
    <w:pitch w:val="variable"/>
    <w:sig w:usb0="A00002FF" w:usb1="28CFFCFA" w:usb2="00000016" w:usb3="00000000" w:csb0="00100001" w:csb1="00000000"/>
  </w:font>
  <w:font w:name="TimesNewRomanPSMT">
    <w:altName w:val="Times New Roman"/>
    <w:panose1 w:val="00000000000000000000"/>
    <w:charset w:val="00"/>
    <w:family w:val="roman"/>
    <w:notTrueType/>
    <w:pitch w:val="default"/>
    <w:sig w:usb0="00000000" w:usb1="080E0000" w:usb2="00000010" w:usb3="00000000" w:csb0="00040001" w:csb1="00000000"/>
  </w:font>
  <w:font w:name="TimesNewRomanPS-BoldMT">
    <w:altName w:val="Times New Roman"/>
    <w:panose1 w:val="00000000000000000000"/>
    <w:charset w:val="00"/>
    <w:family w:val="roman"/>
    <w:notTrueType/>
    <w:pitch w:val="default"/>
    <w:sig w:usb0="00000000" w:usb1="080E0000" w:usb2="00000010" w:usb3="00000000" w:csb0="00040001" w:csb1="00000000"/>
  </w:font>
  <w:font w:name="DengXian">
    <w:altName w:val="等线"/>
    <w:charset w:val="86"/>
    <w:family w:val="modern"/>
    <w:pitch w:val="fixed"/>
    <w:sig w:usb0="00000001" w:usb1="080E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2C74" w:rsidRDefault="005F2C7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F2C74" w:rsidRDefault="005F2C74">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2C74" w:rsidRDefault="005F2C74">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2667" w:rsidRDefault="00412667">
      <w:r>
        <w:separator/>
      </w:r>
    </w:p>
  </w:footnote>
  <w:footnote w:type="continuationSeparator" w:id="1">
    <w:p w:rsidR="00412667" w:rsidRDefault="00412667">
      <w:r>
        <w:continuationSeparator/>
      </w:r>
    </w:p>
  </w:footnote>
  <w:footnote w:id="2">
    <w:p w:rsidR="005F2C74" w:rsidRPr="00536AC1" w:rsidRDefault="005F2C74" w:rsidP="00ED1BC5">
      <w:pPr>
        <w:pStyle w:val="FootnoteText"/>
        <w:jc w:val="both"/>
        <w:rPr>
          <w:sz w:val="24"/>
          <w:szCs w:val="24"/>
        </w:rPr>
      </w:pPr>
      <w:r w:rsidRPr="00536AC1">
        <w:rPr>
          <w:rStyle w:val="FootnoteReference"/>
          <w:sz w:val="24"/>
          <w:szCs w:val="24"/>
        </w:rPr>
        <w:footnoteRef/>
      </w:r>
      <w:r w:rsidRPr="00536AC1">
        <w:rPr>
          <w:sz w:val="24"/>
          <w:szCs w:val="24"/>
        </w:rPr>
        <w:t xml:space="preserve"> </w:t>
      </w:r>
      <w:r w:rsidRPr="00536AC1">
        <w:rPr>
          <w:rFonts w:ascii="Times New Roman" w:hAnsi="Times New Roman"/>
          <w:sz w:val="24"/>
          <w:szCs w:val="24"/>
        </w:rPr>
        <w:t>Đường đã được sửa chữa định kỳ đúng thời hạn quy định</w:t>
      </w:r>
      <w:r>
        <w:rPr>
          <w:rFonts w:ascii="Times New Roman" w:hAnsi="Times New Roman"/>
          <w:sz w:val="24"/>
          <w:szCs w:val="24"/>
        </w:rPr>
        <w:t xml:space="preserve"> tại Thông tư số 37/2018</w:t>
      </w:r>
      <w:r w:rsidR="00D93584">
        <w:rPr>
          <w:rFonts w:ascii="Times New Roman" w:hAnsi="Times New Roman"/>
          <w:sz w:val="24"/>
          <w:szCs w:val="24"/>
          <w:lang w:val="en-US"/>
        </w:rPr>
        <w:t>/</w:t>
      </w:r>
      <w:r w:rsidR="00D93584" w:rsidRPr="00F03D53">
        <w:rPr>
          <w:rFonts w:ascii="Times New Roman" w:hAnsi="Times New Roman"/>
          <w:color w:val="C00000"/>
          <w:sz w:val="24"/>
          <w:szCs w:val="24"/>
          <w:lang w:val="en-US"/>
        </w:rPr>
        <w:t>TT-BGTVT</w:t>
      </w:r>
      <w:r>
        <w:rPr>
          <w:rFonts w:ascii="Times New Roman" w:hAnsi="Times New Roman"/>
          <w:sz w:val="24"/>
          <w:szCs w:val="24"/>
        </w:rPr>
        <w:t xml:space="preserve"> và lưu lượng khai thác tích lũy nhỏ hơn tổng lưu lượng theo TCVN 4054</w:t>
      </w:r>
      <w:r w:rsidR="00F03D53">
        <w:rPr>
          <w:rFonts w:ascii="Times New Roman" w:hAnsi="Times New Roman"/>
          <w:sz w:val="24"/>
          <w:szCs w:val="24"/>
          <w:lang w:val="en-US"/>
        </w:rPr>
        <w:t>:</w:t>
      </w:r>
      <w:r>
        <w:rPr>
          <w:rFonts w:ascii="Times New Roman" w:hAnsi="Times New Roman"/>
          <w:sz w:val="24"/>
          <w:szCs w:val="24"/>
        </w:rPr>
        <w:t>2005</w:t>
      </w:r>
    </w:p>
  </w:footnote>
  <w:footnote w:id="3">
    <w:p w:rsidR="003E3FD4" w:rsidRPr="001D4E22" w:rsidRDefault="003E3FD4" w:rsidP="001D4E22">
      <w:pPr>
        <w:pStyle w:val="FootnoteText"/>
        <w:rPr>
          <w:rFonts w:ascii="Times New Roman" w:hAnsi="Times New Roman"/>
          <w:sz w:val="24"/>
          <w:szCs w:val="24"/>
          <w:lang w:val="vi-VN"/>
        </w:rPr>
      </w:pPr>
      <w:r w:rsidRPr="00A03F62">
        <w:rPr>
          <w:rStyle w:val="FootnoteReference"/>
          <w:sz w:val="24"/>
          <w:szCs w:val="24"/>
        </w:rPr>
        <w:footnoteRef/>
      </w:r>
      <w:r w:rsidRPr="00A03F62">
        <w:t xml:space="preserve"> </w:t>
      </w:r>
      <w:r w:rsidRPr="00A03F62">
        <w:rPr>
          <w:rFonts w:ascii="Times New Roman" w:hAnsi="Times New Roman"/>
          <w:sz w:val="24"/>
          <w:szCs w:val="24"/>
          <w:lang w:val="en-US"/>
        </w:rPr>
        <w:t>M</w:t>
      </w:r>
      <w:r w:rsidRPr="00A03F62">
        <w:rPr>
          <w:rFonts w:ascii="Times New Roman" w:hAnsi="Times New Roman"/>
          <w:sz w:val="24"/>
          <w:szCs w:val="24"/>
          <w:lang w:val="vi-VN"/>
        </w:rPr>
        <w:t xml:space="preserve">ức độ hư hỏng M theo </w:t>
      </w:r>
      <w:r w:rsidRPr="00A03F62">
        <w:rPr>
          <w:rFonts w:ascii="Times New Roman" w:hAnsi="Times New Roman"/>
          <w:sz w:val="24"/>
          <w:szCs w:val="24"/>
        </w:rPr>
        <w:t>TCCS 07:2013/TCĐBVN</w:t>
      </w:r>
    </w:p>
  </w:footnote>
  <w:footnote w:id="4">
    <w:p w:rsidR="005F2C74" w:rsidRPr="00536AC1" w:rsidRDefault="005F2C74" w:rsidP="00407B73">
      <w:pPr>
        <w:pStyle w:val="FootnoteText"/>
        <w:jc w:val="both"/>
        <w:rPr>
          <w:sz w:val="24"/>
          <w:szCs w:val="24"/>
        </w:rPr>
      </w:pPr>
      <w:r w:rsidRPr="00312A01">
        <w:rPr>
          <w:rFonts w:ascii="Times New Roman" w:hAnsi="Times New Roman"/>
        </w:rPr>
        <w:footnoteRef/>
      </w:r>
      <w:r w:rsidRPr="00312A01">
        <w:rPr>
          <w:rFonts w:ascii="Times New Roman" w:hAnsi="Times New Roman"/>
          <w:sz w:val="24"/>
          <w:szCs w:val="24"/>
        </w:rPr>
        <w:t xml:space="preserve"> Đường đã được</w:t>
      </w:r>
      <w:r w:rsidRPr="00536AC1">
        <w:rPr>
          <w:rFonts w:ascii="Times New Roman" w:hAnsi="Times New Roman"/>
          <w:sz w:val="24"/>
          <w:szCs w:val="24"/>
        </w:rPr>
        <w:t xml:space="preserve"> sửa chữa định kỳ đúng thời hạn quy định</w:t>
      </w:r>
      <w:r>
        <w:rPr>
          <w:rFonts w:ascii="Times New Roman" w:hAnsi="Times New Roman"/>
          <w:sz w:val="24"/>
          <w:szCs w:val="24"/>
        </w:rPr>
        <w:t xml:space="preserve"> tại Thông tư số 37/2018</w:t>
      </w:r>
      <w:r w:rsidR="00F03D53">
        <w:rPr>
          <w:rFonts w:ascii="Times New Roman" w:hAnsi="Times New Roman"/>
          <w:sz w:val="24"/>
          <w:szCs w:val="24"/>
          <w:lang w:val="en-US"/>
        </w:rPr>
        <w:t>/TT-BGTVT</w:t>
      </w:r>
      <w:r>
        <w:rPr>
          <w:rFonts w:ascii="Times New Roman" w:hAnsi="Times New Roman"/>
          <w:sz w:val="24"/>
          <w:szCs w:val="24"/>
        </w:rPr>
        <w:t xml:space="preserve"> và lưu lượng khai thác tích lũy nhỏ hơ</w:t>
      </w:r>
      <w:r w:rsidR="00F03D53">
        <w:rPr>
          <w:rFonts w:ascii="Times New Roman" w:hAnsi="Times New Roman"/>
          <w:sz w:val="24"/>
          <w:szCs w:val="24"/>
        </w:rPr>
        <w:t>n tổng lưu lượng theo TCVN 4054</w:t>
      </w:r>
      <w:r w:rsidR="00F03D53">
        <w:rPr>
          <w:rFonts w:ascii="Times New Roman" w:hAnsi="Times New Roman"/>
          <w:sz w:val="24"/>
          <w:szCs w:val="24"/>
          <w:lang w:val="en-US"/>
        </w:rPr>
        <w:t>:</w:t>
      </w:r>
      <w:r>
        <w:rPr>
          <w:rFonts w:ascii="Times New Roman" w:hAnsi="Times New Roman"/>
          <w:sz w:val="24"/>
          <w:szCs w:val="24"/>
        </w:rPr>
        <w:t>2005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11B8" w:rsidRPr="006F11B8" w:rsidRDefault="006F11B8" w:rsidP="006F11B8">
    <w:pPr>
      <w:pStyle w:val="Header"/>
      <w:jc w:val="center"/>
      <w:rPr>
        <w:lang w:val="en-US"/>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75B7" w:rsidRPr="006F11B8" w:rsidRDefault="001A75B7" w:rsidP="006F11B8">
    <w:pPr>
      <w:pStyle w:val="Header"/>
      <w:jc w:val="center"/>
      <w:rPr>
        <w:lang w:val="en-US"/>
      </w:rPr>
    </w:pPr>
    <w:fldSimple w:instr=" PAGE   \* MERGEFORMAT ">
      <w:r w:rsidR="00536B4D">
        <w:rPr>
          <w:noProof/>
        </w:rPr>
        <w:t>37</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C1CB0"/>
    <w:multiLevelType w:val="hybridMultilevel"/>
    <w:tmpl w:val="218657E8"/>
    <w:lvl w:ilvl="0" w:tplc="55A40188">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nsid w:val="09622E7C"/>
    <w:multiLevelType w:val="singleLevel"/>
    <w:tmpl w:val="A2669202"/>
    <w:lvl w:ilvl="0">
      <w:start w:val="3"/>
      <w:numFmt w:val="bullet"/>
      <w:pStyle w:val="ListParagraph"/>
      <w:lvlText w:val="–"/>
      <w:lvlJc w:val="left"/>
      <w:pPr>
        <w:tabs>
          <w:tab w:val="num" w:pos="644"/>
        </w:tabs>
        <w:ind w:firstLine="284"/>
      </w:pPr>
      <w:rPr>
        <w:rFonts w:ascii=".VnTime" w:hAnsi=".VnTime" w:cs=".VnTime" w:hint="default"/>
      </w:rPr>
    </w:lvl>
  </w:abstractNum>
  <w:abstractNum w:abstractNumId="2">
    <w:nsid w:val="0E25426F"/>
    <w:multiLevelType w:val="hybridMultilevel"/>
    <w:tmpl w:val="A344E3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D81575"/>
    <w:multiLevelType w:val="hybridMultilevel"/>
    <w:tmpl w:val="AB288CD8"/>
    <w:lvl w:ilvl="0" w:tplc="C1DEEE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16FD167F"/>
    <w:multiLevelType w:val="hybridMultilevel"/>
    <w:tmpl w:val="D20007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0073B5"/>
    <w:multiLevelType w:val="hybridMultilevel"/>
    <w:tmpl w:val="0EB6A1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7AD68ED"/>
    <w:multiLevelType w:val="hybridMultilevel"/>
    <w:tmpl w:val="36CEE8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057466F"/>
    <w:multiLevelType w:val="hybridMultilevel"/>
    <w:tmpl w:val="80D88174"/>
    <w:lvl w:ilvl="0" w:tplc="11B6B0B4">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2425499"/>
    <w:multiLevelType w:val="hybridMultilevel"/>
    <w:tmpl w:val="721644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4B83968"/>
    <w:multiLevelType w:val="hybridMultilevel"/>
    <w:tmpl w:val="7EB436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0AE20A8"/>
    <w:multiLevelType w:val="hybridMultilevel"/>
    <w:tmpl w:val="56AEC2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7"/>
  </w:num>
  <w:num w:numId="3">
    <w:abstractNumId w:val="3"/>
  </w:num>
  <w:num w:numId="4">
    <w:abstractNumId w:val="0"/>
  </w:num>
  <w:num w:numId="5">
    <w:abstractNumId w:val="2"/>
  </w:num>
  <w:num w:numId="6">
    <w:abstractNumId w:val="6"/>
  </w:num>
  <w:num w:numId="7">
    <w:abstractNumId w:val="9"/>
  </w:num>
  <w:num w:numId="8">
    <w:abstractNumId w:val="10"/>
  </w:num>
  <w:num w:numId="9">
    <w:abstractNumId w:val="4"/>
  </w:num>
  <w:num w:numId="10">
    <w:abstractNumId w:val="8"/>
  </w:num>
  <w:num w:numId="11">
    <w:abstractNumId w:val="5"/>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hideSpellingErrors/>
  <w:activeWritingStyle w:appName="MSWord" w:lang="fr-FR" w:vendorID="64" w:dllVersion="131078" w:nlCheck="1" w:checkStyle="0"/>
  <w:activeWritingStyle w:appName="MSWord" w:lang="en-US" w:vendorID="64" w:dllVersion="131078" w:nlCheck="1" w:checkStyle="0"/>
  <w:activeWritingStyle w:appName="MSWord" w:lang="en-GB" w:vendorID="64" w:dllVersion="131078" w:nlCheck="1" w:checkStyle="0"/>
  <w:proofState w:grammar="clean"/>
  <w:attachedTemplate r:id="rId1"/>
  <w:stylePaneFormatFilter w:val="3F01"/>
  <w:defaultTabStop w:val="720"/>
  <w:doNotHyphenateCaps/>
  <w:displayHorizontalDrawingGridEvery w:val="0"/>
  <w:displayVerticalDrawingGridEvery w:val="0"/>
  <w:doNotUseMarginsForDrawingGridOrigin/>
  <w:noPunctuationKerning/>
  <w:characterSpacingControl w:val="doNotCompress"/>
  <w:footnotePr>
    <w:footnote w:id="0"/>
    <w:footnote w:id="1"/>
  </w:footnotePr>
  <w:endnotePr>
    <w:numFmt w:val="decimal"/>
    <w:endnote w:id="0"/>
    <w:endnote w:id="1"/>
  </w:endnotePr>
  <w:compat/>
  <w:rsids>
    <w:rsidRoot w:val="00E56962"/>
    <w:rsid w:val="000002CE"/>
    <w:rsid w:val="00000831"/>
    <w:rsid w:val="00001288"/>
    <w:rsid w:val="00001C94"/>
    <w:rsid w:val="00001EFD"/>
    <w:rsid w:val="00002B6E"/>
    <w:rsid w:val="00002FDD"/>
    <w:rsid w:val="00003428"/>
    <w:rsid w:val="000043E0"/>
    <w:rsid w:val="00004487"/>
    <w:rsid w:val="00005A82"/>
    <w:rsid w:val="00006248"/>
    <w:rsid w:val="00006324"/>
    <w:rsid w:val="00007DFC"/>
    <w:rsid w:val="00010022"/>
    <w:rsid w:val="00010149"/>
    <w:rsid w:val="00010E8F"/>
    <w:rsid w:val="000125C7"/>
    <w:rsid w:val="00012CBC"/>
    <w:rsid w:val="000132BC"/>
    <w:rsid w:val="000139B5"/>
    <w:rsid w:val="00013F2B"/>
    <w:rsid w:val="00014C59"/>
    <w:rsid w:val="0001555C"/>
    <w:rsid w:val="000155EC"/>
    <w:rsid w:val="00015E54"/>
    <w:rsid w:val="00016692"/>
    <w:rsid w:val="00016C08"/>
    <w:rsid w:val="000170DC"/>
    <w:rsid w:val="0001759F"/>
    <w:rsid w:val="00017A37"/>
    <w:rsid w:val="00017FA7"/>
    <w:rsid w:val="000200B0"/>
    <w:rsid w:val="00020121"/>
    <w:rsid w:val="00021748"/>
    <w:rsid w:val="0002251A"/>
    <w:rsid w:val="0002278F"/>
    <w:rsid w:val="000232D7"/>
    <w:rsid w:val="000243F7"/>
    <w:rsid w:val="0002535A"/>
    <w:rsid w:val="000253B5"/>
    <w:rsid w:val="00026A7B"/>
    <w:rsid w:val="00027D00"/>
    <w:rsid w:val="000303B7"/>
    <w:rsid w:val="000303CE"/>
    <w:rsid w:val="000313E5"/>
    <w:rsid w:val="000314FF"/>
    <w:rsid w:val="000315C7"/>
    <w:rsid w:val="000327DD"/>
    <w:rsid w:val="00032A22"/>
    <w:rsid w:val="00032B1D"/>
    <w:rsid w:val="00032CFE"/>
    <w:rsid w:val="0003455F"/>
    <w:rsid w:val="00034C78"/>
    <w:rsid w:val="00034F44"/>
    <w:rsid w:val="00036298"/>
    <w:rsid w:val="000362A6"/>
    <w:rsid w:val="000363BF"/>
    <w:rsid w:val="00036FEF"/>
    <w:rsid w:val="00040584"/>
    <w:rsid w:val="00040901"/>
    <w:rsid w:val="000427AD"/>
    <w:rsid w:val="000430F7"/>
    <w:rsid w:val="00044231"/>
    <w:rsid w:val="00045A66"/>
    <w:rsid w:val="000464C3"/>
    <w:rsid w:val="00046552"/>
    <w:rsid w:val="000467C7"/>
    <w:rsid w:val="0004697D"/>
    <w:rsid w:val="00047C42"/>
    <w:rsid w:val="00050115"/>
    <w:rsid w:val="00050931"/>
    <w:rsid w:val="00051640"/>
    <w:rsid w:val="000516CF"/>
    <w:rsid w:val="00051DC4"/>
    <w:rsid w:val="00052EA9"/>
    <w:rsid w:val="00054E29"/>
    <w:rsid w:val="0005581D"/>
    <w:rsid w:val="0005664D"/>
    <w:rsid w:val="000569D7"/>
    <w:rsid w:val="00056E49"/>
    <w:rsid w:val="000572CA"/>
    <w:rsid w:val="00060531"/>
    <w:rsid w:val="000615F0"/>
    <w:rsid w:val="00061B42"/>
    <w:rsid w:val="00061D4F"/>
    <w:rsid w:val="000626B5"/>
    <w:rsid w:val="000629FF"/>
    <w:rsid w:val="00062E87"/>
    <w:rsid w:val="00064559"/>
    <w:rsid w:val="000648EB"/>
    <w:rsid w:val="00065602"/>
    <w:rsid w:val="00066F4A"/>
    <w:rsid w:val="00067512"/>
    <w:rsid w:val="00070136"/>
    <w:rsid w:val="0007040A"/>
    <w:rsid w:val="00071EF2"/>
    <w:rsid w:val="00073053"/>
    <w:rsid w:val="00074E79"/>
    <w:rsid w:val="00075BAF"/>
    <w:rsid w:val="00076503"/>
    <w:rsid w:val="000819FA"/>
    <w:rsid w:val="00081AF6"/>
    <w:rsid w:val="00081FBA"/>
    <w:rsid w:val="00082C57"/>
    <w:rsid w:val="00083674"/>
    <w:rsid w:val="000837B9"/>
    <w:rsid w:val="0008391E"/>
    <w:rsid w:val="00084062"/>
    <w:rsid w:val="00084DEA"/>
    <w:rsid w:val="0008563A"/>
    <w:rsid w:val="0008592F"/>
    <w:rsid w:val="00085DE3"/>
    <w:rsid w:val="0008771B"/>
    <w:rsid w:val="00091294"/>
    <w:rsid w:val="0009137C"/>
    <w:rsid w:val="00091DFE"/>
    <w:rsid w:val="000933D3"/>
    <w:rsid w:val="00093887"/>
    <w:rsid w:val="00093E9E"/>
    <w:rsid w:val="00094062"/>
    <w:rsid w:val="000953D9"/>
    <w:rsid w:val="00095D6B"/>
    <w:rsid w:val="0009676E"/>
    <w:rsid w:val="00096DB8"/>
    <w:rsid w:val="000970CB"/>
    <w:rsid w:val="00097605"/>
    <w:rsid w:val="00097C30"/>
    <w:rsid w:val="000A067D"/>
    <w:rsid w:val="000A0777"/>
    <w:rsid w:val="000A1657"/>
    <w:rsid w:val="000A1FFA"/>
    <w:rsid w:val="000A2ACF"/>
    <w:rsid w:val="000A2C93"/>
    <w:rsid w:val="000A2D34"/>
    <w:rsid w:val="000A30F8"/>
    <w:rsid w:val="000A3E9A"/>
    <w:rsid w:val="000A4034"/>
    <w:rsid w:val="000A43AD"/>
    <w:rsid w:val="000A4733"/>
    <w:rsid w:val="000A486A"/>
    <w:rsid w:val="000A52B9"/>
    <w:rsid w:val="000A57AE"/>
    <w:rsid w:val="000A6426"/>
    <w:rsid w:val="000A66C3"/>
    <w:rsid w:val="000A7E52"/>
    <w:rsid w:val="000A7EAA"/>
    <w:rsid w:val="000B03B5"/>
    <w:rsid w:val="000B0CD6"/>
    <w:rsid w:val="000B1578"/>
    <w:rsid w:val="000B1A88"/>
    <w:rsid w:val="000B1F6F"/>
    <w:rsid w:val="000B3C82"/>
    <w:rsid w:val="000B484E"/>
    <w:rsid w:val="000B4FD7"/>
    <w:rsid w:val="000B574C"/>
    <w:rsid w:val="000B5D8C"/>
    <w:rsid w:val="000B6DB9"/>
    <w:rsid w:val="000B7AD0"/>
    <w:rsid w:val="000B7AE6"/>
    <w:rsid w:val="000B7CC7"/>
    <w:rsid w:val="000B7EE0"/>
    <w:rsid w:val="000C15BE"/>
    <w:rsid w:val="000C1D3E"/>
    <w:rsid w:val="000C28B4"/>
    <w:rsid w:val="000C2ECC"/>
    <w:rsid w:val="000C33B0"/>
    <w:rsid w:val="000C3C97"/>
    <w:rsid w:val="000C4687"/>
    <w:rsid w:val="000C4CC7"/>
    <w:rsid w:val="000C57B5"/>
    <w:rsid w:val="000C58AD"/>
    <w:rsid w:val="000C68DC"/>
    <w:rsid w:val="000C6F1C"/>
    <w:rsid w:val="000C6F8B"/>
    <w:rsid w:val="000C7AF7"/>
    <w:rsid w:val="000C7E20"/>
    <w:rsid w:val="000D047D"/>
    <w:rsid w:val="000D0B72"/>
    <w:rsid w:val="000D0BDE"/>
    <w:rsid w:val="000D19CF"/>
    <w:rsid w:val="000D2420"/>
    <w:rsid w:val="000D2573"/>
    <w:rsid w:val="000D283E"/>
    <w:rsid w:val="000D2CE2"/>
    <w:rsid w:val="000D3AEE"/>
    <w:rsid w:val="000D4C02"/>
    <w:rsid w:val="000D4CD7"/>
    <w:rsid w:val="000D5689"/>
    <w:rsid w:val="000D5DF2"/>
    <w:rsid w:val="000D6AB8"/>
    <w:rsid w:val="000D6F4B"/>
    <w:rsid w:val="000D7402"/>
    <w:rsid w:val="000D7407"/>
    <w:rsid w:val="000D7A8A"/>
    <w:rsid w:val="000E0A4A"/>
    <w:rsid w:val="000E1D69"/>
    <w:rsid w:val="000E1DFB"/>
    <w:rsid w:val="000E2953"/>
    <w:rsid w:val="000E3FEB"/>
    <w:rsid w:val="000E4C7B"/>
    <w:rsid w:val="000E5353"/>
    <w:rsid w:val="000E5D9D"/>
    <w:rsid w:val="000E6077"/>
    <w:rsid w:val="000E6A7B"/>
    <w:rsid w:val="000E6B0A"/>
    <w:rsid w:val="000E6C36"/>
    <w:rsid w:val="000E7061"/>
    <w:rsid w:val="000E77F4"/>
    <w:rsid w:val="000E7A48"/>
    <w:rsid w:val="000F0372"/>
    <w:rsid w:val="000F063D"/>
    <w:rsid w:val="000F0AA8"/>
    <w:rsid w:val="000F0C26"/>
    <w:rsid w:val="000F1AC6"/>
    <w:rsid w:val="000F1BC6"/>
    <w:rsid w:val="000F3279"/>
    <w:rsid w:val="000F3857"/>
    <w:rsid w:val="000F3B37"/>
    <w:rsid w:val="000F43EE"/>
    <w:rsid w:val="000F450B"/>
    <w:rsid w:val="000F5A46"/>
    <w:rsid w:val="000F5E6C"/>
    <w:rsid w:val="000F5FCB"/>
    <w:rsid w:val="000F6660"/>
    <w:rsid w:val="000F6964"/>
    <w:rsid w:val="000F6A21"/>
    <w:rsid w:val="000F7D5B"/>
    <w:rsid w:val="000F7E54"/>
    <w:rsid w:val="0010001B"/>
    <w:rsid w:val="00100567"/>
    <w:rsid w:val="0010097B"/>
    <w:rsid w:val="00102492"/>
    <w:rsid w:val="0010389D"/>
    <w:rsid w:val="001039AF"/>
    <w:rsid w:val="00103A20"/>
    <w:rsid w:val="00103E35"/>
    <w:rsid w:val="00105433"/>
    <w:rsid w:val="0010584C"/>
    <w:rsid w:val="001069BF"/>
    <w:rsid w:val="00107290"/>
    <w:rsid w:val="0011041A"/>
    <w:rsid w:val="001105A6"/>
    <w:rsid w:val="00110898"/>
    <w:rsid w:val="00111A8B"/>
    <w:rsid w:val="00111DC4"/>
    <w:rsid w:val="00112F7E"/>
    <w:rsid w:val="001136CF"/>
    <w:rsid w:val="00113BA5"/>
    <w:rsid w:val="00114642"/>
    <w:rsid w:val="0011572E"/>
    <w:rsid w:val="00115C84"/>
    <w:rsid w:val="00116634"/>
    <w:rsid w:val="001171AA"/>
    <w:rsid w:val="001200BB"/>
    <w:rsid w:val="001203AB"/>
    <w:rsid w:val="001213F3"/>
    <w:rsid w:val="0012152F"/>
    <w:rsid w:val="0012411D"/>
    <w:rsid w:val="0012477F"/>
    <w:rsid w:val="001252DD"/>
    <w:rsid w:val="001255B7"/>
    <w:rsid w:val="00125C3D"/>
    <w:rsid w:val="0012624D"/>
    <w:rsid w:val="00127042"/>
    <w:rsid w:val="0012750F"/>
    <w:rsid w:val="00127BA9"/>
    <w:rsid w:val="00130125"/>
    <w:rsid w:val="00130651"/>
    <w:rsid w:val="001306AB"/>
    <w:rsid w:val="00130FEA"/>
    <w:rsid w:val="001320F7"/>
    <w:rsid w:val="00133F4E"/>
    <w:rsid w:val="0013457B"/>
    <w:rsid w:val="00134C3A"/>
    <w:rsid w:val="00135957"/>
    <w:rsid w:val="00135E95"/>
    <w:rsid w:val="00136E98"/>
    <w:rsid w:val="0013759F"/>
    <w:rsid w:val="0013781D"/>
    <w:rsid w:val="001379F7"/>
    <w:rsid w:val="001400B6"/>
    <w:rsid w:val="00140121"/>
    <w:rsid w:val="00142C34"/>
    <w:rsid w:val="0014306D"/>
    <w:rsid w:val="00144956"/>
    <w:rsid w:val="001460A7"/>
    <w:rsid w:val="001463DE"/>
    <w:rsid w:val="00146845"/>
    <w:rsid w:val="00146F7F"/>
    <w:rsid w:val="00147D52"/>
    <w:rsid w:val="00150347"/>
    <w:rsid w:val="00150411"/>
    <w:rsid w:val="0015075A"/>
    <w:rsid w:val="001510FF"/>
    <w:rsid w:val="0015114C"/>
    <w:rsid w:val="001513A5"/>
    <w:rsid w:val="001517A7"/>
    <w:rsid w:val="001521B9"/>
    <w:rsid w:val="001521E9"/>
    <w:rsid w:val="00152641"/>
    <w:rsid w:val="00152C05"/>
    <w:rsid w:val="00152E65"/>
    <w:rsid w:val="001534A7"/>
    <w:rsid w:val="00153E39"/>
    <w:rsid w:val="00155781"/>
    <w:rsid w:val="00155A9B"/>
    <w:rsid w:val="00155B2B"/>
    <w:rsid w:val="0015671D"/>
    <w:rsid w:val="001569A1"/>
    <w:rsid w:val="00156CC0"/>
    <w:rsid w:val="00156F97"/>
    <w:rsid w:val="00156FD6"/>
    <w:rsid w:val="00157F10"/>
    <w:rsid w:val="0016170D"/>
    <w:rsid w:val="00161EEB"/>
    <w:rsid w:val="00162A28"/>
    <w:rsid w:val="00165189"/>
    <w:rsid w:val="00170659"/>
    <w:rsid w:val="00170FC6"/>
    <w:rsid w:val="001712A5"/>
    <w:rsid w:val="001715BA"/>
    <w:rsid w:val="00171998"/>
    <w:rsid w:val="00171E1F"/>
    <w:rsid w:val="0017464F"/>
    <w:rsid w:val="00176935"/>
    <w:rsid w:val="0017695C"/>
    <w:rsid w:val="00176975"/>
    <w:rsid w:val="00177230"/>
    <w:rsid w:val="00177335"/>
    <w:rsid w:val="001802F3"/>
    <w:rsid w:val="0018297C"/>
    <w:rsid w:val="00183E51"/>
    <w:rsid w:val="00184E8C"/>
    <w:rsid w:val="001850D0"/>
    <w:rsid w:val="00185190"/>
    <w:rsid w:val="0018554E"/>
    <w:rsid w:val="00185A8B"/>
    <w:rsid w:val="00186214"/>
    <w:rsid w:val="001871CC"/>
    <w:rsid w:val="00187633"/>
    <w:rsid w:val="00187799"/>
    <w:rsid w:val="00190B5F"/>
    <w:rsid w:val="00191F08"/>
    <w:rsid w:val="0019262D"/>
    <w:rsid w:val="00192872"/>
    <w:rsid w:val="00192ED6"/>
    <w:rsid w:val="00193C26"/>
    <w:rsid w:val="0019459E"/>
    <w:rsid w:val="001945A6"/>
    <w:rsid w:val="00194D6E"/>
    <w:rsid w:val="00195684"/>
    <w:rsid w:val="00195B07"/>
    <w:rsid w:val="001961C6"/>
    <w:rsid w:val="00196E7C"/>
    <w:rsid w:val="00197714"/>
    <w:rsid w:val="0019788C"/>
    <w:rsid w:val="00197F5F"/>
    <w:rsid w:val="001A01D6"/>
    <w:rsid w:val="001A02BB"/>
    <w:rsid w:val="001A12E7"/>
    <w:rsid w:val="001A15F2"/>
    <w:rsid w:val="001A1A8F"/>
    <w:rsid w:val="001A1FA7"/>
    <w:rsid w:val="001A24F0"/>
    <w:rsid w:val="001A27D8"/>
    <w:rsid w:val="001A293B"/>
    <w:rsid w:val="001A3820"/>
    <w:rsid w:val="001A4E51"/>
    <w:rsid w:val="001A67D2"/>
    <w:rsid w:val="001A6E7B"/>
    <w:rsid w:val="001A70EA"/>
    <w:rsid w:val="001A71B6"/>
    <w:rsid w:val="001A75B7"/>
    <w:rsid w:val="001A7ECC"/>
    <w:rsid w:val="001B07B2"/>
    <w:rsid w:val="001B0A84"/>
    <w:rsid w:val="001B1196"/>
    <w:rsid w:val="001B1BBF"/>
    <w:rsid w:val="001B1C88"/>
    <w:rsid w:val="001B1CF1"/>
    <w:rsid w:val="001B45D5"/>
    <w:rsid w:val="001B4B3D"/>
    <w:rsid w:val="001B4F14"/>
    <w:rsid w:val="001C1198"/>
    <w:rsid w:val="001C13B8"/>
    <w:rsid w:val="001C1F29"/>
    <w:rsid w:val="001C2581"/>
    <w:rsid w:val="001C27B0"/>
    <w:rsid w:val="001C2812"/>
    <w:rsid w:val="001C2F31"/>
    <w:rsid w:val="001C342F"/>
    <w:rsid w:val="001C3DD8"/>
    <w:rsid w:val="001C45F0"/>
    <w:rsid w:val="001C4616"/>
    <w:rsid w:val="001C592D"/>
    <w:rsid w:val="001C5C63"/>
    <w:rsid w:val="001C6C10"/>
    <w:rsid w:val="001C6EB8"/>
    <w:rsid w:val="001C7C21"/>
    <w:rsid w:val="001C7DFD"/>
    <w:rsid w:val="001D02F6"/>
    <w:rsid w:val="001D1930"/>
    <w:rsid w:val="001D1E22"/>
    <w:rsid w:val="001D2AEB"/>
    <w:rsid w:val="001D2BC5"/>
    <w:rsid w:val="001D33CD"/>
    <w:rsid w:val="001D4031"/>
    <w:rsid w:val="001D412B"/>
    <w:rsid w:val="001D4544"/>
    <w:rsid w:val="001D4827"/>
    <w:rsid w:val="001D4E22"/>
    <w:rsid w:val="001D4E93"/>
    <w:rsid w:val="001D50AA"/>
    <w:rsid w:val="001D5300"/>
    <w:rsid w:val="001D7113"/>
    <w:rsid w:val="001D734B"/>
    <w:rsid w:val="001E0CC5"/>
    <w:rsid w:val="001E1A6F"/>
    <w:rsid w:val="001E1AB0"/>
    <w:rsid w:val="001E1AC2"/>
    <w:rsid w:val="001E2C3D"/>
    <w:rsid w:val="001E2EAD"/>
    <w:rsid w:val="001E3005"/>
    <w:rsid w:val="001E3477"/>
    <w:rsid w:val="001E3480"/>
    <w:rsid w:val="001E3799"/>
    <w:rsid w:val="001E62BB"/>
    <w:rsid w:val="001F067E"/>
    <w:rsid w:val="001F0BAF"/>
    <w:rsid w:val="001F11C9"/>
    <w:rsid w:val="001F1BF5"/>
    <w:rsid w:val="001F1F25"/>
    <w:rsid w:val="001F2A05"/>
    <w:rsid w:val="001F37A6"/>
    <w:rsid w:val="001F3E41"/>
    <w:rsid w:val="001F4C74"/>
    <w:rsid w:val="001F5844"/>
    <w:rsid w:val="001F5DC2"/>
    <w:rsid w:val="001F75B0"/>
    <w:rsid w:val="00200179"/>
    <w:rsid w:val="00200882"/>
    <w:rsid w:val="002023D9"/>
    <w:rsid w:val="00202C72"/>
    <w:rsid w:val="002034D6"/>
    <w:rsid w:val="0020361D"/>
    <w:rsid w:val="002049EE"/>
    <w:rsid w:val="00205562"/>
    <w:rsid w:val="00205663"/>
    <w:rsid w:val="002063B4"/>
    <w:rsid w:val="00206BED"/>
    <w:rsid w:val="00206F6C"/>
    <w:rsid w:val="00207405"/>
    <w:rsid w:val="002101DB"/>
    <w:rsid w:val="002101EB"/>
    <w:rsid w:val="0021119A"/>
    <w:rsid w:val="00211214"/>
    <w:rsid w:val="00211953"/>
    <w:rsid w:val="00211E41"/>
    <w:rsid w:val="0021392F"/>
    <w:rsid w:val="00213E6F"/>
    <w:rsid w:val="00213EAF"/>
    <w:rsid w:val="00213F33"/>
    <w:rsid w:val="0021569D"/>
    <w:rsid w:val="002157F7"/>
    <w:rsid w:val="0021605A"/>
    <w:rsid w:val="00216298"/>
    <w:rsid w:val="00216986"/>
    <w:rsid w:val="00216C7E"/>
    <w:rsid w:val="0021766E"/>
    <w:rsid w:val="0022011E"/>
    <w:rsid w:val="00220EF1"/>
    <w:rsid w:val="002214F4"/>
    <w:rsid w:val="00221DCB"/>
    <w:rsid w:val="00225ABF"/>
    <w:rsid w:val="00226503"/>
    <w:rsid w:val="0022699C"/>
    <w:rsid w:val="00226F23"/>
    <w:rsid w:val="0023036A"/>
    <w:rsid w:val="00230E1F"/>
    <w:rsid w:val="00231048"/>
    <w:rsid w:val="002327C7"/>
    <w:rsid w:val="002334A2"/>
    <w:rsid w:val="00233CB1"/>
    <w:rsid w:val="00233DA0"/>
    <w:rsid w:val="00235792"/>
    <w:rsid w:val="00235D66"/>
    <w:rsid w:val="00236308"/>
    <w:rsid w:val="00236BB9"/>
    <w:rsid w:val="00236D5E"/>
    <w:rsid w:val="00237702"/>
    <w:rsid w:val="00237A8C"/>
    <w:rsid w:val="0024011E"/>
    <w:rsid w:val="002404EE"/>
    <w:rsid w:val="002405EC"/>
    <w:rsid w:val="00240705"/>
    <w:rsid w:val="002409B4"/>
    <w:rsid w:val="00241184"/>
    <w:rsid w:val="00241FB5"/>
    <w:rsid w:val="002420C8"/>
    <w:rsid w:val="00242B76"/>
    <w:rsid w:val="002433C3"/>
    <w:rsid w:val="00244D5C"/>
    <w:rsid w:val="0024527C"/>
    <w:rsid w:val="0024551A"/>
    <w:rsid w:val="0024561A"/>
    <w:rsid w:val="0024570D"/>
    <w:rsid w:val="00245BBE"/>
    <w:rsid w:val="00246172"/>
    <w:rsid w:val="002466E2"/>
    <w:rsid w:val="00246BB9"/>
    <w:rsid w:val="002470F8"/>
    <w:rsid w:val="002474E3"/>
    <w:rsid w:val="002506D1"/>
    <w:rsid w:val="00250BAA"/>
    <w:rsid w:val="0025113F"/>
    <w:rsid w:val="0025158A"/>
    <w:rsid w:val="00252555"/>
    <w:rsid w:val="00252EF4"/>
    <w:rsid w:val="002531AE"/>
    <w:rsid w:val="00253209"/>
    <w:rsid w:val="00253867"/>
    <w:rsid w:val="002544A6"/>
    <w:rsid w:val="002555A8"/>
    <w:rsid w:val="00255CCF"/>
    <w:rsid w:val="0025742F"/>
    <w:rsid w:val="0025794E"/>
    <w:rsid w:val="00257A98"/>
    <w:rsid w:val="00257B5E"/>
    <w:rsid w:val="0026123B"/>
    <w:rsid w:val="00261B8F"/>
    <w:rsid w:val="00261FCF"/>
    <w:rsid w:val="00262472"/>
    <w:rsid w:val="00262E3B"/>
    <w:rsid w:val="0026314E"/>
    <w:rsid w:val="00263781"/>
    <w:rsid w:val="00263827"/>
    <w:rsid w:val="00263970"/>
    <w:rsid w:val="00263FCA"/>
    <w:rsid w:val="002641DC"/>
    <w:rsid w:val="0026453B"/>
    <w:rsid w:val="00264C51"/>
    <w:rsid w:val="00264C8E"/>
    <w:rsid w:val="00265199"/>
    <w:rsid w:val="002651AC"/>
    <w:rsid w:val="0026526E"/>
    <w:rsid w:val="002659F9"/>
    <w:rsid w:val="002661E6"/>
    <w:rsid w:val="0026648A"/>
    <w:rsid w:val="00267D2E"/>
    <w:rsid w:val="00270F47"/>
    <w:rsid w:val="00272CD4"/>
    <w:rsid w:val="002737C0"/>
    <w:rsid w:val="00273B94"/>
    <w:rsid w:val="00273CCA"/>
    <w:rsid w:val="00274F44"/>
    <w:rsid w:val="00275103"/>
    <w:rsid w:val="002754BF"/>
    <w:rsid w:val="00275B54"/>
    <w:rsid w:val="00275BFF"/>
    <w:rsid w:val="00276F53"/>
    <w:rsid w:val="00277124"/>
    <w:rsid w:val="002778B8"/>
    <w:rsid w:val="0028186B"/>
    <w:rsid w:val="00281C42"/>
    <w:rsid w:val="002821B9"/>
    <w:rsid w:val="00282464"/>
    <w:rsid w:val="00282B40"/>
    <w:rsid w:val="00282E7B"/>
    <w:rsid w:val="002832BF"/>
    <w:rsid w:val="00283921"/>
    <w:rsid w:val="0028416E"/>
    <w:rsid w:val="00284B6A"/>
    <w:rsid w:val="002860CC"/>
    <w:rsid w:val="002860FD"/>
    <w:rsid w:val="002864D4"/>
    <w:rsid w:val="002878CC"/>
    <w:rsid w:val="002879F6"/>
    <w:rsid w:val="00287A39"/>
    <w:rsid w:val="00287B0A"/>
    <w:rsid w:val="00290ECD"/>
    <w:rsid w:val="002916FF"/>
    <w:rsid w:val="00291D15"/>
    <w:rsid w:val="00291F58"/>
    <w:rsid w:val="002929E4"/>
    <w:rsid w:val="00292D4D"/>
    <w:rsid w:val="002951D9"/>
    <w:rsid w:val="00295E53"/>
    <w:rsid w:val="00296237"/>
    <w:rsid w:val="0029668B"/>
    <w:rsid w:val="00296946"/>
    <w:rsid w:val="002970A4"/>
    <w:rsid w:val="00297755"/>
    <w:rsid w:val="002A00E2"/>
    <w:rsid w:val="002A0554"/>
    <w:rsid w:val="002A0757"/>
    <w:rsid w:val="002A0823"/>
    <w:rsid w:val="002A0BEF"/>
    <w:rsid w:val="002A1086"/>
    <w:rsid w:val="002A1423"/>
    <w:rsid w:val="002A1B44"/>
    <w:rsid w:val="002A2689"/>
    <w:rsid w:val="002A3A84"/>
    <w:rsid w:val="002A443D"/>
    <w:rsid w:val="002A55BC"/>
    <w:rsid w:val="002A63EE"/>
    <w:rsid w:val="002A7D11"/>
    <w:rsid w:val="002B00FE"/>
    <w:rsid w:val="002B0461"/>
    <w:rsid w:val="002B056B"/>
    <w:rsid w:val="002B0FB9"/>
    <w:rsid w:val="002B15BC"/>
    <w:rsid w:val="002B2153"/>
    <w:rsid w:val="002B2539"/>
    <w:rsid w:val="002B344D"/>
    <w:rsid w:val="002B34B9"/>
    <w:rsid w:val="002B3917"/>
    <w:rsid w:val="002B4899"/>
    <w:rsid w:val="002B5160"/>
    <w:rsid w:val="002B5F97"/>
    <w:rsid w:val="002B6862"/>
    <w:rsid w:val="002B7D51"/>
    <w:rsid w:val="002C0855"/>
    <w:rsid w:val="002C0A7F"/>
    <w:rsid w:val="002C0BF9"/>
    <w:rsid w:val="002C5DF2"/>
    <w:rsid w:val="002C65D1"/>
    <w:rsid w:val="002C69DC"/>
    <w:rsid w:val="002C6E32"/>
    <w:rsid w:val="002C778F"/>
    <w:rsid w:val="002C7D90"/>
    <w:rsid w:val="002C7E80"/>
    <w:rsid w:val="002D04F9"/>
    <w:rsid w:val="002D2019"/>
    <w:rsid w:val="002D2DAD"/>
    <w:rsid w:val="002D2F94"/>
    <w:rsid w:val="002D30EC"/>
    <w:rsid w:val="002D31FA"/>
    <w:rsid w:val="002D5295"/>
    <w:rsid w:val="002D6CB1"/>
    <w:rsid w:val="002D7308"/>
    <w:rsid w:val="002D7401"/>
    <w:rsid w:val="002D77F9"/>
    <w:rsid w:val="002E1111"/>
    <w:rsid w:val="002E1DFC"/>
    <w:rsid w:val="002E2148"/>
    <w:rsid w:val="002E298C"/>
    <w:rsid w:val="002E3C90"/>
    <w:rsid w:val="002E455B"/>
    <w:rsid w:val="002E53EF"/>
    <w:rsid w:val="002E5695"/>
    <w:rsid w:val="002E6322"/>
    <w:rsid w:val="002E6577"/>
    <w:rsid w:val="002F00C3"/>
    <w:rsid w:val="002F03D8"/>
    <w:rsid w:val="002F0699"/>
    <w:rsid w:val="002F15D0"/>
    <w:rsid w:val="002F2151"/>
    <w:rsid w:val="002F2AF3"/>
    <w:rsid w:val="002F2D08"/>
    <w:rsid w:val="002F5988"/>
    <w:rsid w:val="002F67E9"/>
    <w:rsid w:val="002F6958"/>
    <w:rsid w:val="002F73E2"/>
    <w:rsid w:val="00300EDC"/>
    <w:rsid w:val="00301500"/>
    <w:rsid w:val="00301769"/>
    <w:rsid w:val="0030187F"/>
    <w:rsid w:val="00301D40"/>
    <w:rsid w:val="00301E7E"/>
    <w:rsid w:val="0030253F"/>
    <w:rsid w:val="0030259A"/>
    <w:rsid w:val="00302694"/>
    <w:rsid w:val="00302867"/>
    <w:rsid w:val="00302ED8"/>
    <w:rsid w:val="003031B5"/>
    <w:rsid w:val="00303237"/>
    <w:rsid w:val="003032BF"/>
    <w:rsid w:val="00303EE9"/>
    <w:rsid w:val="00304285"/>
    <w:rsid w:val="003051A9"/>
    <w:rsid w:val="00305913"/>
    <w:rsid w:val="00307902"/>
    <w:rsid w:val="00307D54"/>
    <w:rsid w:val="00307F51"/>
    <w:rsid w:val="003110A4"/>
    <w:rsid w:val="003110AE"/>
    <w:rsid w:val="003112E9"/>
    <w:rsid w:val="00311505"/>
    <w:rsid w:val="00311CDF"/>
    <w:rsid w:val="00312054"/>
    <w:rsid w:val="00312754"/>
    <w:rsid w:val="00312A01"/>
    <w:rsid w:val="003133DB"/>
    <w:rsid w:val="003134EC"/>
    <w:rsid w:val="0031416C"/>
    <w:rsid w:val="0031452E"/>
    <w:rsid w:val="003149DE"/>
    <w:rsid w:val="00314DA5"/>
    <w:rsid w:val="00316874"/>
    <w:rsid w:val="003173FE"/>
    <w:rsid w:val="0031783F"/>
    <w:rsid w:val="0032019F"/>
    <w:rsid w:val="00320DC5"/>
    <w:rsid w:val="0032106C"/>
    <w:rsid w:val="00322314"/>
    <w:rsid w:val="00322474"/>
    <w:rsid w:val="00322B57"/>
    <w:rsid w:val="00324A13"/>
    <w:rsid w:val="00326853"/>
    <w:rsid w:val="00327A78"/>
    <w:rsid w:val="00327BF7"/>
    <w:rsid w:val="0033014F"/>
    <w:rsid w:val="00330297"/>
    <w:rsid w:val="00330340"/>
    <w:rsid w:val="00330D5F"/>
    <w:rsid w:val="00330FE4"/>
    <w:rsid w:val="0033114F"/>
    <w:rsid w:val="003311C0"/>
    <w:rsid w:val="00331318"/>
    <w:rsid w:val="00331765"/>
    <w:rsid w:val="00331FD2"/>
    <w:rsid w:val="003323EB"/>
    <w:rsid w:val="00332507"/>
    <w:rsid w:val="0033260D"/>
    <w:rsid w:val="00333055"/>
    <w:rsid w:val="003345A4"/>
    <w:rsid w:val="00340847"/>
    <w:rsid w:val="00340CC3"/>
    <w:rsid w:val="00341E52"/>
    <w:rsid w:val="00343E89"/>
    <w:rsid w:val="003441E1"/>
    <w:rsid w:val="00344475"/>
    <w:rsid w:val="003449FB"/>
    <w:rsid w:val="003449FF"/>
    <w:rsid w:val="00344B55"/>
    <w:rsid w:val="00344B5B"/>
    <w:rsid w:val="0034583B"/>
    <w:rsid w:val="00345C0C"/>
    <w:rsid w:val="003463E5"/>
    <w:rsid w:val="0034680F"/>
    <w:rsid w:val="00347625"/>
    <w:rsid w:val="00351C66"/>
    <w:rsid w:val="00352DD2"/>
    <w:rsid w:val="00353151"/>
    <w:rsid w:val="00353468"/>
    <w:rsid w:val="00353E90"/>
    <w:rsid w:val="003557D2"/>
    <w:rsid w:val="00356758"/>
    <w:rsid w:val="00357786"/>
    <w:rsid w:val="00357A4A"/>
    <w:rsid w:val="00360980"/>
    <w:rsid w:val="0036145D"/>
    <w:rsid w:val="00361907"/>
    <w:rsid w:val="00361DFB"/>
    <w:rsid w:val="003622F1"/>
    <w:rsid w:val="00362332"/>
    <w:rsid w:val="0036278D"/>
    <w:rsid w:val="003641D7"/>
    <w:rsid w:val="0036572A"/>
    <w:rsid w:val="00366568"/>
    <w:rsid w:val="00367132"/>
    <w:rsid w:val="0036741C"/>
    <w:rsid w:val="00367C86"/>
    <w:rsid w:val="00370233"/>
    <w:rsid w:val="00371D2B"/>
    <w:rsid w:val="00372537"/>
    <w:rsid w:val="00373184"/>
    <w:rsid w:val="00373A31"/>
    <w:rsid w:val="00373E21"/>
    <w:rsid w:val="003741D5"/>
    <w:rsid w:val="003747E2"/>
    <w:rsid w:val="00374C57"/>
    <w:rsid w:val="0037560F"/>
    <w:rsid w:val="003756EF"/>
    <w:rsid w:val="00375983"/>
    <w:rsid w:val="00376976"/>
    <w:rsid w:val="00376BAE"/>
    <w:rsid w:val="00377665"/>
    <w:rsid w:val="00381A42"/>
    <w:rsid w:val="00381DB6"/>
    <w:rsid w:val="00381E00"/>
    <w:rsid w:val="00381EEA"/>
    <w:rsid w:val="00382F70"/>
    <w:rsid w:val="0038473F"/>
    <w:rsid w:val="00386273"/>
    <w:rsid w:val="0038681F"/>
    <w:rsid w:val="00386AAF"/>
    <w:rsid w:val="003872EC"/>
    <w:rsid w:val="00387AFA"/>
    <w:rsid w:val="0039232F"/>
    <w:rsid w:val="0039290F"/>
    <w:rsid w:val="0039310C"/>
    <w:rsid w:val="0039375F"/>
    <w:rsid w:val="00394228"/>
    <w:rsid w:val="00395361"/>
    <w:rsid w:val="00396252"/>
    <w:rsid w:val="00396ADA"/>
    <w:rsid w:val="0039770E"/>
    <w:rsid w:val="00397D16"/>
    <w:rsid w:val="003A064D"/>
    <w:rsid w:val="003A0E51"/>
    <w:rsid w:val="003A10D7"/>
    <w:rsid w:val="003A2331"/>
    <w:rsid w:val="003A2871"/>
    <w:rsid w:val="003A30A7"/>
    <w:rsid w:val="003A31D7"/>
    <w:rsid w:val="003A47E6"/>
    <w:rsid w:val="003A4AB6"/>
    <w:rsid w:val="003A4C29"/>
    <w:rsid w:val="003A57C6"/>
    <w:rsid w:val="003A65EC"/>
    <w:rsid w:val="003A69C4"/>
    <w:rsid w:val="003A6D2C"/>
    <w:rsid w:val="003B040D"/>
    <w:rsid w:val="003B0BDF"/>
    <w:rsid w:val="003B16E4"/>
    <w:rsid w:val="003B20E3"/>
    <w:rsid w:val="003B2A1A"/>
    <w:rsid w:val="003B3157"/>
    <w:rsid w:val="003B327C"/>
    <w:rsid w:val="003B3B6F"/>
    <w:rsid w:val="003B3F3E"/>
    <w:rsid w:val="003B4354"/>
    <w:rsid w:val="003B47CE"/>
    <w:rsid w:val="003B50ED"/>
    <w:rsid w:val="003B7A80"/>
    <w:rsid w:val="003C06C6"/>
    <w:rsid w:val="003C0AB8"/>
    <w:rsid w:val="003C126C"/>
    <w:rsid w:val="003C15B7"/>
    <w:rsid w:val="003C1C4E"/>
    <w:rsid w:val="003C1E07"/>
    <w:rsid w:val="003C28F3"/>
    <w:rsid w:val="003C2BC4"/>
    <w:rsid w:val="003C3253"/>
    <w:rsid w:val="003C3473"/>
    <w:rsid w:val="003C405B"/>
    <w:rsid w:val="003C40BD"/>
    <w:rsid w:val="003C430B"/>
    <w:rsid w:val="003C45BD"/>
    <w:rsid w:val="003C46F8"/>
    <w:rsid w:val="003C4B3D"/>
    <w:rsid w:val="003C59FA"/>
    <w:rsid w:val="003C5AB6"/>
    <w:rsid w:val="003C6062"/>
    <w:rsid w:val="003C69EA"/>
    <w:rsid w:val="003D0BFA"/>
    <w:rsid w:val="003D0EA5"/>
    <w:rsid w:val="003D110F"/>
    <w:rsid w:val="003D16AB"/>
    <w:rsid w:val="003D2A7D"/>
    <w:rsid w:val="003D37AD"/>
    <w:rsid w:val="003D3CD7"/>
    <w:rsid w:val="003D41C0"/>
    <w:rsid w:val="003D5274"/>
    <w:rsid w:val="003D5513"/>
    <w:rsid w:val="003D5759"/>
    <w:rsid w:val="003D6861"/>
    <w:rsid w:val="003D7297"/>
    <w:rsid w:val="003E05B7"/>
    <w:rsid w:val="003E11C1"/>
    <w:rsid w:val="003E1B7F"/>
    <w:rsid w:val="003E26A0"/>
    <w:rsid w:val="003E2CDE"/>
    <w:rsid w:val="003E2E66"/>
    <w:rsid w:val="003E3FD4"/>
    <w:rsid w:val="003E4796"/>
    <w:rsid w:val="003E4C66"/>
    <w:rsid w:val="003E4EE7"/>
    <w:rsid w:val="003E55DC"/>
    <w:rsid w:val="003E6190"/>
    <w:rsid w:val="003E7B42"/>
    <w:rsid w:val="003F099E"/>
    <w:rsid w:val="003F1515"/>
    <w:rsid w:val="003F18FF"/>
    <w:rsid w:val="003F31F4"/>
    <w:rsid w:val="003F3C84"/>
    <w:rsid w:val="003F48F8"/>
    <w:rsid w:val="003F4A0B"/>
    <w:rsid w:val="003F57EB"/>
    <w:rsid w:val="003F5F70"/>
    <w:rsid w:val="003F6088"/>
    <w:rsid w:val="003F7166"/>
    <w:rsid w:val="003F7453"/>
    <w:rsid w:val="003F7A68"/>
    <w:rsid w:val="00401B48"/>
    <w:rsid w:val="00403431"/>
    <w:rsid w:val="004036E0"/>
    <w:rsid w:val="00403DB0"/>
    <w:rsid w:val="00404098"/>
    <w:rsid w:val="00405952"/>
    <w:rsid w:val="00405EDB"/>
    <w:rsid w:val="00405F34"/>
    <w:rsid w:val="00406997"/>
    <w:rsid w:val="00407545"/>
    <w:rsid w:val="00407B73"/>
    <w:rsid w:val="00410709"/>
    <w:rsid w:val="00410FC8"/>
    <w:rsid w:val="00410FCA"/>
    <w:rsid w:val="0041211E"/>
    <w:rsid w:val="00412667"/>
    <w:rsid w:val="00412C94"/>
    <w:rsid w:val="00412F2D"/>
    <w:rsid w:val="00413A2B"/>
    <w:rsid w:val="00413C21"/>
    <w:rsid w:val="0041795F"/>
    <w:rsid w:val="00417BF3"/>
    <w:rsid w:val="00417D4F"/>
    <w:rsid w:val="004204E6"/>
    <w:rsid w:val="00420A78"/>
    <w:rsid w:val="00420D8D"/>
    <w:rsid w:val="0042126B"/>
    <w:rsid w:val="004219ED"/>
    <w:rsid w:val="00421A2A"/>
    <w:rsid w:val="00422505"/>
    <w:rsid w:val="00423120"/>
    <w:rsid w:val="0042330A"/>
    <w:rsid w:val="0042332A"/>
    <w:rsid w:val="00423F42"/>
    <w:rsid w:val="00424127"/>
    <w:rsid w:val="004252F4"/>
    <w:rsid w:val="004258A8"/>
    <w:rsid w:val="004272DD"/>
    <w:rsid w:val="0043273F"/>
    <w:rsid w:val="00432946"/>
    <w:rsid w:val="0043343C"/>
    <w:rsid w:val="00433F85"/>
    <w:rsid w:val="00434760"/>
    <w:rsid w:val="004350E8"/>
    <w:rsid w:val="00435AE1"/>
    <w:rsid w:val="0043641B"/>
    <w:rsid w:val="004367A2"/>
    <w:rsid w:val="00436A9F"/>
    <w:rsid w:val="00437773"/>
    <w:rsid w:val="004402C7"/>
    <w:rsid w:val="00440EE7"/>
    <w:rsid w:val="0044122F"/>
    <w:rsid w:val="004418D5"/>
    <w:rsid w:val="00441E2B"/>
    <w:rsid w:val="00442118"/>
    <w:rsid w:val="00442E05"/>
    <w:rsid w:val="004431F9"/>
    <w:rsid w:val="0044406B"/>
    <w:rsid w:val="0044428A"/>
    <w:rsid w:val="00444664"/>
    <w:rsid w:val="004473E1"/>
    <w:rsid w:val="00447774"/>
    <w:rsid w:val="00447E85"/>
    <w:rsid w:val="004500E3"/>
    <w:rsid w:val="0045044C"/>
    <w:rsid w:val="0045093B"/>
    <w:rsid w:val="00450984"/>
    <w:rsid w:val="00451BAD"/>
    <w:rsid w:val="0045301F"/>
    <w:rsid w:val="00453432"/>
    <w:rsid w:val="004534F9"/>
    <w:rsid w:val="0045376F"/>
    <w:rsid w:val="0045399E"/>
    <w:rsid w:val="00453AF9"/>
    <w:rsid w:val="00454544"/>
    <w:rsid w:val="00455326"/>
    <w:rsid w:val="004559E3"/>
    <w:rsid w:val="004570AE"/>
    <w:rsid w:val="004576B5"/>
    <w:rsid w:val="0046045C"/>
    <w:rsid w:val="00460EB1"/>
    <w:rsid w:val="00461037"/>
    <w:rsid w:val="00462B0D"/>
    <w:rsid w:val="00462DFB"/>
    <w:rsid w:val="00464573"/>
    <w:rsid w:val="004674AD"/>
    <w:rsid w:val="00467AC9"/>
    <w:rsid w:val="00470710"/>
    <w:rsid w:val="00470A13"/>
    <w:rsid w:val="0047168F"/>
    <w:rsid w:val="00471F76"/>
    <w:rsid w:val="00472390"/>
    <w:rsid w:val="00472774"/>
    <w:rsid w:val="00473432"/>
    <w:rsid w:val="004740EC"/>
    <w:rsid w:val="0047460E"/>
    <w:rsid w:val="004749A1"/>
    <w:rsid w:val="00474F18"/>
    <w:rsid w:val="0047596A"/>
    <w:rsid w:val="00475C07"/>
    <w:rsid w:val="00475C91"/>
    <w:rsid w:val="00476910"/>
    <w:rsid w:val="00482D07"/>
    <w:rsid w:val="00483010"/>
    <w:rsid w:val="0048331C"/>
    <w:rsid w:val="004834CE"/>
    <w:rsid w:val="004853DB"/>
    <w:rsid w:val="00485AA6"/>
    <w:rsid w:val="004862FC"/>
    <w:rsid w:val="0048726B"/>
    <w:rsid w:val="00487BF3"/>
    <w:rsid w:val="0049006E"/>
    <w:rsid w:val="0049080E"/>
    <w:rsid w:val="00490847"/>
    <w:rsid w:val="00490D53"/>
    <w:rsid w:val="00490F4B"/>
    <w:rsid w:val="004912E5"/>
    <w:rsid w:val="004930AC"/>
    <w:rsid w:val="00493273"/>
    <w:rsid w:val="00494CF0"/>
    <w:rsid w:val="0049558F"/>
    <w:rsid w:val="00496AE0"/>
    <w:rsid w:val="00496D33"/>
    <w:rsid w:val="0049795D"/>
    <w:rsid w:val="00497D14"/>
    <w:rsid w:val="004A05EE"/>
    <w:rsid w:val="004A1069"/>
    <w:rsid w:val="004A11FA"/>
    <w:rsid w:val="004A159F"/>
    <w:rsid w:val="004A231D"/>
    <w:rsid w:val="004A274C"/>
    <w:rsid w:val="004A2852"/>
    <w:rsid w:val="004A3002"/>
    <w:rsid w:val="004A404C"/>
    <w:rsid w:val="004A40DC"/>
    <w:rsid w:val="004A5B6B"/>
    <w:rsid w:val="004A636B"/>
    <w:rsid w:val="004A73D5"/>
    <w:rsid w:val="004B01D3"/>
    <w:rsid w:val="004B050D"/>
    <w:rsid w:val="004B17ED"/>
    <w:rsid w:val="004B29E8"/>
    <w:rsid w:val="004B3A6D"/>
    <w:rsid w:val="004B3B1B"/>
    <w:rsid w:val="004B4C8B"/>
    <w:rsid w:val="004B51D4"/>
    <w:rsid w:val="004B57B4"/>
    <w:rsid w:val="004B5877"/>
    <w:rsid w:val="004B5D29"/>
    <w:rsid w:val="004B6068"/>
    <w:rsid w:val="004B6D84"/>
    <w:rsid w:val="004B797F"/>
    <w:rsid w:val="004C0152"/>
    <w:rsid w:val="004C0404"/>
    <w:rsid w:val="004C129B"/>
    <w:rsid w:val="004C2019"/>
    <w:rsid w:val="004C56C3"/>
    <w:rsid w:val="004C6171"/>
    <w:rsid w:val="004C622A"/>
    <w:rsid w:val="004C721D"/>
    <w:rsid w:val="004C76A9"/>
    <w:rsid w:val="004C7C8D"/>
    <w:rsid w:val="004D0CA1"/>
    <w:rsid w:val="004D0D09"/>
    <w:rsid w:val="004D1510"/>
    <w:rsid w:val="004D1542"/>
    <w:rsid w:val="004D1785"/>
    <w:rsid w:val="004D1A92"/>
    <w:rsid w:val="004D1D87"/>
    <w:rsid w:val="004D2457"/>
    <w:rsid w:val="004D3BC0"/>
    <w:rsid w:val="004D68DA"/>
    <w:rsid w:val="004D7DD1"/>
    <w:rsid w:val="004E0056"/>
    <w:rsid w:val="004E07D5"/>
    <w:rsid w:val="004E26B7"/>
    <w:rsid w:val="004E26BC"/>
    <w:rsid w:val="004E3074"/>
    <w:rsid w:val="004E3308"/>
    <w:rsid w:val="004E3EA1"/>
    <w:rsid w:val="004E4A8A"/>
    <w:rsid w:val="004E4C85"/>
    <w:rsid w:val="004E4D7B"/>
    <w:rsid w:val="004E52FA"/>
    <w:rsid w:val="004E62AB"/>
    <w:rsid w:val="004E7299"/>
    <w:rsid w:val="004E7458"/>
    <w:rsid w:val="004E7550"/>
    <w:rsid w:val="004E78E6"/>
    <w:rsid w:val="004F0367"/>
    <w:rsid w:val="004F0C59"/>
    <w:rsid w:val="004F15DA"/>
    <w:rsid w:val="004F1D11"/>
    <w:rsid w:val="004F1D67"/>
    <w:rsid w:val="004F204E"/>
    <w:rsid w:val="004F2EEB"/>
    <w:rsid w:val="004F30B9"/>
    <w:rsid w:val="004F310F"/>
    <w:rsid w:val="004F3336"/>
    <w:rsid w:val="004F3FF6"/>
    <w:rsid w:val="004F466F"/>
    <w:rsid w:val="004F4F3E"/>
    <w:rsid w:val="004F5585"/>
    <w:rsid w:val="004F60D2"/>
    <w:rsid w:val="004F6A4C"/>
    <w:rsid w:val="004F6A9D"/>
    <w:rsid w:val="004F7818"/>
    <w:rsid w:val="004F7D97"/>
    <w:rsid w:val="00500305"/>
    <w:rsid w:val="00500BA7"/>
    <w:rsid w:val="00501241"/>
    <w:rsid w:val="00501245"/>
    <w:rsid w:val="00502388"/>
    <w:rsid w:val="005037B7"/>
    <w:rsid w:val="005040C3"/>
    <w:rsid w:val="005047C7"/>
    <w:rsid w:val="0050481A"/>
    <w:rsid w:val="00504848"/>
    <w:rsid w:val="00504C3C"/>
    <w:rsid w:val="00505365"/>
    <w:rsid w:val="0050607E"/>
    <w:rsid w:val="005060B3"/>
    <w:rsid w:val="0050671E"/>
    <w:rsid w:val="005069DE"/>
    <w:rsid w:val="00506CEB"/>
    <w:rsid w:val="0050715C"/>
    <w:rsid w:val="00511EB1"/>
    <w:rsid w:val="00511EB8"/>
    <w:rsid w:val="00512317"/>
    <w:rsid w:val="00512774"/>
    <w:rsid w:val="00512DAE"/>
    <w:rsid w:val="00513641"/>
    <w:rsid w:val="00513D33"/>
    <w:rsid w:val="005147DA"/>
    <w:rsid w:val="005158F9"/>
    <w:rsid w:val="00515E1F"/>
    <w:rsid w:val="0051615D"/>
    <w:rsid w:val="00516260"/>
    <w:rsid w:val="00516729"/>
    <w:rsid w:val="00516858"/>
    <w:rsid w:val="00520DA8"/>
    <w:rsid w:val="0052151C"/>
    <w:rsid w:val="00521B37"/>
    <w:rsid w:val="00521FCF"/>
    <w:rsid w:val="00522000"/>
    <w:rsid w:val="0052261D"/>
    <w:rsid w:val="0052323F"/>
    <w:rsid w:val="00523A83"/>
    <w:rsid w:val="00525495"/>
    <w:rsid w:val="0052606F"/>
    <w:rsid w:val="005262EB"/>
    <w:rsid w:val="005263CA"/>
    <w:rsid w:val="005266D2"/>
    <w:rsid w:val="005268B1"/>
    <w:rsid w:val="00531162"/>
    <w:rsid w:val="00531353"/>
    <w:rsid w:val="0053146F"/>
    <w:rsid w:val="0053251E"/>
    <w:rsid w:val="005346C7"/>
    <w:rsid w:val="005349CF"/>
    <w:rsid w:val="00534EBE"/>
    <w:rsid w:val="00535180"/>
    <w:rsid w:val="00536AC1"/>
    <w:rsid w:val="00536B4D"/>
    <w:rsid w:val="00536F7D"/>
    <w:rsid w:val="00537333"/>
    <w:rsid w:val="00537415"/>
    <w:rsid w:val="00537677"/>
    <w:rsid w:val="00537889"/>
    <w:rsid w:val="005404E1"/>
    <w:rsid w:val="00540B1B"/>
    <w:rsid w:val="00540C59"/>
    <w:rsid w:val="00541249"/>
    <w:rsid w:val="0054134C"/>
    <w:rsid w:val="005417F5"/>
    <w:rsid w:val="005425E8"/>
    <w:rsid w:val="00542824"/>
    <w:rsid w:val="00543B34"/>
    <w:rsid w:val="0054467B"/>
    <w:rsid w:val="00545FE7"/>
    <w:rsid w:val="005463D1"/>
    <w:rsid w:val="00546A82"/>
    <w:rsid w:val="00547B57"/>
    <w:rsid w:val="00550EE8"/>
    <w:rsid w:val="00551409"/>
    <w:rsid w:val="00551F39"/>
    <w:rsid w:val="005522C3"/>
    <w:rsid w:val="00552B38"/>
    <w:rsid w:val="005530CE"/>
    <w:rsid w:val="00553C9C"/>
    <w:rsid w:val="005545F2"/>
    <w:rsid w:val="00557365"/>
    <w:rsid w:val="0055739A"/>
    <w:rsid w:val="005573E9"/>
    <w:rsid w:val="0055799E"/>
    <w:rsid w:val="00557A18"/>
    <w:rsid w:val="00560659"/>
    <w:rsid w:val="00560B82"/>
    <w:rsid w:val="00561368"/>
    <w:rsid w:val="00561713"/>
    <w:rsid w:val="00562395"/>
    <w:rsid w:val="005632E1"/>
    <w:rsid w:val="00564B70"/>
    <w:rsid w:val="005651EA"/>
    <w:rsid w:val="00565C2A"/>
    <w:rsid w:val="00566097"/>
    <w:rsid w:val="005664A0"/>
    <w:rsid w:val="005668DF"/>
    <w:rsid w:val="00566FBA"/>
    <w:rsid w:val="00570131"/>
    <w:rsid w:val="00570827"/>
    <w:rsid w:val="00570E01"/>
    <w:rsid w:val="00571096"/>
    <w:rsid w:val="005710C9"/>
    <w:rsid w:val="005710FA"/>
    <w:rsid w:val="00571C54"/>
    <w:rsid w:val="00572B89"/>
    <w:rsid w:val="0057327E"/>
    <w:rsid w:val="00573BC3"/>
    <w:rsid w:val="00574422"/>
    <w:rsid w:val="00574D06"/>
    <w:rsid w:val="005766D6"/>
    <w:rsid w:val="00576CC1"/>
    <w:rsid w:val="005771BF"/>
    <w:rsid w:val="00580139"/>
    <w:rsid w:val="0058024D"/>
    <w:rsid w:val="0058096A"/>
    <w:rsid w:val="00581893"/>
    <w:rsid w:val="00582015"/>
    <w:rsid w:val="005827D4"/>
    <w:rsid w:val="00582E83"/>
    <w:rsid w:val="0058307B"/>
    <w:rsid w:val="00583A1C"/>
    <w:rsid w:val="005848EE"/>
    <w:rsid w:val="00585371"/>
    <w:rsid w:val="00585513"/>
    <w:rsid w:val="0058551A"/>
    <w:rsid w:val="00585A3C"/>
    <w:rsid w:val="0058689B"/>
    <w:rsid w:val="00586AF5"/>
    <w:rsid w:val="0058704E"/>
    <w:rsid w:val="005876B6"/>
    <w:rsid w:val="005879F0"/>
    <w:rsid w:val="00587DF7"/>
    <w:rsid w:val="00587ED2"/>
    <w:rsid w:val="005907C0"/>
    <w:rsid w:val="00590BAF"/>
    <w:rsid w:val="00590D4D"/>
    <w:rsid w:val="00590EB1"/>
    <w:rsid w:val="00591CB9"/>
    <w:rsid w:val="00592B7E"/>
    <w:rsid w:val="00592B9F"/>
    <w:rsid w:val="00592C24"/>
    <w:rsid w:val="00593380"/>
    <w:rsid w:val="0059356B"/>
    <w:rsid w:val="00593AC1"/>
    <w:rsid w:val="00593F0F"/>
    <w:rsid w:val="005941FF"/>
    <w:rsid w:val="00594B4C"/>
    <w:rsid w:val="00594D08"/>
    <w:rsid w:val="0059519F"/>
    <w:rsid w:val="005953EE"/>
    <w:rsid w:val="00595DDC"/>
    <w:rsid w:val="005969BB"/>
    <w:rsid w:val="00596AB3"/>
    <w:rsid w:val="005A021A"/>
    <w:rsid w:val="005A0449"/>
    <w:rsid w:val="005A1067"/>
    <w:rsid w:val="005A1472"/>
    <w:rsid w:val="005A1FDF"/>
    <w:rsid w:val="005A2E7F"/>
    <w:rsid w:val="005A302A"/>
    <w:rsid w:val="005A3DC6"/>
    <w:rsid w:val="005A4D71"/>
    <w:rsid w:val="005A5450"/>
    <w:rsid w:val="005A5665"/>
    <w:rsid w:val="005A608B"/>
    <w:rsid w:val="005A657E"/>
    <w:rsid w:val="005A6867"/>
    <w:rsid w:val="005A79CE"/>
    <w:rsid w:val="005B039F"/>
    <w:rsid w:val="005B0871"/>
    <w:rsid w:val="005B10DB"/>
    <w:rsid w:val="005B1C69"/>
    <w:rsid w:val="005B1C98"/>
    <w:rsid w:val="005B1DF6"/>
    <w:rsid w:val="005B1E42"/>
    <w:rsid w:val="005B2B92"/>
    <w:rsid w:val="005B31BB"/>
    <w:rsid w:val="005B3FE6"/>
    <w:rsid w:val="005B40E8"/>
    <w:rsid w:val="005B5AC4"/>
    <w:rsid w:val="005B6A0F"/>
    <w:rsid w:val="005B6DF5"/>
    <w:rsid w:val="005B78C6"/>
    <w:rsid w:val="005C04E5"/>
    <w:rsid w:val="005C128F"/>
    <w:rsid w:val="005C32E0"/>
    <w:rsid w:val="005C3AD3"/>
    <w:rsid w:val="005C58D7"/>
    <w:rsid w:val="005C5B6F"/>
    <w:rsid w:val="005C6468"/>
    <w:rsid w:val="005C797C"/>
    <w:rsid w:val="005D022E"/>
    <w:rsid w:val="005D11D7"/>
    <w:rsid w:val="005D1507"/>
    <w:rsid w:val="005D1833"/>
    <w:rsid w:val="005D2CB7"/>
    <w:rsid w:val="005D3259"/>
    <w:rsid w:val="005D374B"/>
    <w:rsid w:val="005D3CBE"/>
    <w:rsid w:val="005D40C0"/>
    <w:rsid w:val="005D5240"/>
    <w:rsid w:val="005D5B8B"/>
    <w:rsid w:val="005D625B"/>
    <w:rsid w:val="005D656D"/>
    <w:rsid w:val="005D75AC"/>
    <w:rsid w:val="005D768E"/>
    <w:rsid w:val="005D7FE0"/>
    <w:rsid w:val="005E081C"/>
    <w:rsid w:val="005E1936"/>
    <w:rsid w:val="005E28F3"/>
    <w:rsid w:val="005E2E72"/>
    <w:rsid w:val="005E42A5"/>
    <w:rsid w:val="005E562C"/>
    <w:rsid w:val="005E5B8F"/>
    <w:rsid w:val="005E5C00"/>
    <w:rsid w:val="005E61A9"/>
    <w:rsid w:val="005E6A5D"/>
    <w:rsid w:val="005F1103"/>
    <w:rsid w:val="005F1288"/>
    <w:rsid w:val="005F2A4E"/>
    <w:rsid w:val="005F2C74"/>
    <w:rsid w:val="005F2D9D"/>
    <w:rsid w:val="005F4B8A"/>
    <w:rsid w:val="005F5AE1"/>
    <w:rsid w:val="005F5E84"/>
    <w:rsid w:val="005F5F74"/>
    <w:rsid w:val="005F7096"/>
    <w:rsid w:val="005F760A"/>
    <w:rsid w:val="005F7623"/>
    <w:rsid w:val="005F76C1"/>
    <w:rsid w:val="005F7D8D"/>
    <w:rsid w:val="00602229"/>
    <w:rsid w:val="006041B5"/>
    <w:rsid w:val="00604872"/>
    <w:rsid w:val="00604CA4"/>
    <w:rsid w:val="00604E06"/>
    <w:rsid w:val="00605539"/>
    <w:rsid w:val="0060749A"/>
    <w:rsid w:val="0060770B"/>
    <w:rsid w:val="00607B47"/>
    <w:rsid w:val="006108F4"/>
    <w:rsid w:val="00610C8D"/>
    <w:rsid w:val="00611E19"/>
    <w:rsid w:val="00614431"/>
    <w:rsid w:val="006147CD"/>
    <w:rsid w:val="00614912"/>
    <w:rsid w:val="006162EE"/>
    <w:rsid w:val="00616612"/>
    <w:rsid w:val="00616862"/>
    <w:rsid w:val="00620121"/>
    <w:rsid w:val="00622AB8"/>
    <w:rsid w:val="00622E71"/>
    <w:rsid w:val="00622F8C"/>
    <w:rsid w:val="00623D68"/>
    <w:rsid w:val="00623E50"/>
    <w:rsid w:val="00624163"/>
    <w:rsid w:val="0062476A"/>
    <w:rsid w:val="00625343"/>
    <w:rsid w:val="00625F07"/>
    <w:rsid w:val="00627976"/>
    <w:rsid w:val="006300BB"/>
    <w:rsid w:val="006306AC"/>
    <w:rsid w:val="00630C49"/>
    <w:rsid w:val="00630CE5"/>
    <w:rsid w:val="00630D64"/>
    <w:rsid w:val="006317D2"/>
    <w:rsid w:val="00631AEB"/>
    <w:rsid w:val="00632D1A"/>
    <w:rsid w:val="006334C4"/>
    <w:rsid w:val="00633525"/>
    <w:rsid w:val="00633F33"/>
    <w:rsid w:val="0063450E"/>
    <w:rsid w:val="00634D72"/>
    <w:rsid w:val="006353D0"/>
    <w:rsid w:val="006354DF"/>
    <w:rsid w:val="00635DB8"/>
    <w:rsid w:val="006364C2"/>
    <w:rsid w:val="006366BE"/>
    <w:rsid w:val="00637109"/>
    <w:rsid w:val="00640A17"/>
    <w:rsid w:val="00642510"/>
    <w:rsid w:val="00642E6D"/>
    <w:rsid w:val="00643080"/>
    <w:rsid w:val="0064345E"/>
    <w:rsid w:val="006446E7"/>
    <w:rsid w:val="00644793"/>
    <w:rsid w:val="00645438"/>
    <w:rsid w:val="00646C74"/>
    <w:rsid w:val="00646FED"/>
    <w:rsid w:val="006503AA"/>
    <w:rsid w:val="0065051E"/>
    <w:rsid w:val="006515C6"/>
    <w:rsid w:val="00652AD9"/>
    <w:rsid w:val="0065343F"/>
    <w:rsid w:val="0065465A"/>
    <w:rsid w:val="0065629B"/>
    <w:rsid w:val="00656E2B"/>
    <w:rsid w:val="00656FBE"/>
    <w:rsid w:val="006576D1"/>
    <w:rsid w:val="00657B16"/>
    <w:rsid w:val="00657F78"/>
    <w:rsid w:val="0066215A"/>
    <w:rsid w:val="00662A5D"/>
    <w:rsid w:val="00662FB2"/>
    <w:rsid w:val="00663751"/>
    <w:rsid w:val="00663CD3"/>
    <w:rsid w:val="00664625"/>
    <w:rsid w:val="00665229"/>
    <w:rsid w:val="0066526D"/>
    <w:rsid w:val="00665EB2"/>
    <w:rsid w:val="0066773A"/>
    <w:rsid w:val="0066775B"/>
    <w:rsid w:val="00667803"/>
    <w:rsid w:val="00670584"/>
    <w:rsid w:val="00670DC8"/>
    <w:rsid w:val="00671741"/>
    <w:rsid w:val="00673414"/>
    <w:rsid w:val="00673B74"/>
    <w:rsid w:val="00674E95"/>
    <w:rsid w:val="00674EA8"/>
    <w:rsid w:val="00675B7F"/>
    <w:rsid w:val="00675B97"/>
    <w:rsid w:val="00676984"/>
    <w:rsid w:val="00676A77"/>
    <w:rsid w:val="006772F3"/>
    <w:rsid w:val="006779C3"/>
    <w:rsid w:val="006806E0"/>
    <w:rsid w:val="00680DAB"/>
    <w:rsid w:val="00680E61"/>
    <w:rsid w:val="006819A3"/>
    <w:rsid w:val="0068229E"/>
    <w:rsid w:val="00682E43"/>
    <w:rsid w:val="006841E7"/>
    <w:rsid w:val="0068434B"/>
    <w:rsid w:val="0068498C"/>
    <w:rsid w:val="0068716B"/>
    <w:rsid w:val="00690A02"/>
    <w:rsid w:val="00690BF8"/>
    <w:rsid w:val="00691427"/>
    <w:rsid w:val="006929E2"/>
    <w:rsid w:val="006930F0"/>
    <w:rsid w:val="00693CB2"/>
    <w:rsid w:val="006940FD"/>
    <w:rsid w:val="006941EE"/>
    <w:rsid w:val="0069506E"/>
    <w:rsid w:val="00695342"/>
    <w:rsid w:val="00695EED"/>
    <w:rsid w:val="00697446"/>
    <w:rsid w:val="006A05B7"/>
    <w:rsid w:val="006A2395"/>
    <w:rsid w:val="006A25C1"/>
    <w:rsid w:val="006A28B3"/>
    <w:rsid w:val="006A343D"/>
    <w:rsid w:val="006A38E2"/>
    <w:rsid w:val="006A403D"/>
    <w:rsid w:val="006A40D1"/>
    <w:rsid w:val="006A4634"/>
    <w:rsid w:val="006A54E9"/>
    <w:rsid w:val="006A67C5"/>
    <w:rsid w:val="006A6E47"/>
    <w:rsid w:val="006A7749"/>
    <w:rsid w:val="006A7814"/>
    <w:rsid w:val="006A7D2A"/>
    <w:rsid w:val="006A7F82"/>
    <w:rsid w:val="006B03B8"/>
    <w:rsid w:val="006B089C"/>
    <w:rsid w:val="006B1842"/>
    <w:rsid w:val="006B20EB"/>
    <w:rsid w:val="006B2E04"/>
    <w:rsid w:val="006B39A2"/>
    <w:rsid w:val="006B4203"/>
    <w:rsid w:val="006B4437"/>
    <w:rsid w:val="006B45C8"/>
    <w:rsid w:val="006B722D"/>
    <w:rsid w:val="006B739C"/>
    <w:rsid w:val="006B7C3E"/>
    <w:rsid w:val="006C05D5"/>
    <w:rsid w:val="006C1075"/>
    <w:rsid w:val="006C1244"/>
    <w:rsid w:val="006C1CC8"/>
    <w:rsid w:val="006C27A3"/>
    <w:rsid w:val="006C2937"/>
    <w:rsid w:val="006C2DB7"/>
    <w:rsid w:val="006C2DCD"/>
    <w:rsid w:val="006C3730"/>
    <w:rsid w:val="006C379B"/>
    <w:rsid w:val="006C3A7A"/>
    <w:rsid w:val="006C3E92"/>
    <w:rsid w:val="006C3FC7"/>
    <w:rsid w:val="006C41E0"/>
    <w:rsid w:val="006C41FD"/>
    <w:rsid w:val="006C4529"/>
    <w:rsid w:val="006C4706"/>
    <w:rsid w:val="006C49CA"/>
    <w:rsid w:val="006C5494"/>
    <w:rsid w:val="006C56AC"/>
    <w:rsid w:val="006C5EEF"/>
    <w:rsid w:val="006C62B7"/>
    <w:rsid w:val="006C6E7E"/>
    <w:rsid w:val="006C75C6"/>
    <w:rsid w:val="006C7C15"/>
    <w:rsid w:val="006C7DD4"/>
    <w:rsid w:val="006D0103"/>
    <w:rsid w:val="006D0336"/>
    <w:rsid w:val="006D03FC"/>
    <w:rsid w:val="006D0CAB"/>
    <w:rsid w:val="006D12CF"/>
    <w:rsid w:val="006D1F7A"/>
    <w:rsid w:val="006D25B8"/>
    <w:rsid w:val="006D2C0B"/>
    <w:rsid w:val="006D3357"/>
    <w:rsid w:val="006D3A5E"/>
    <w:rsid w:val="006D4131"/>
    <w:rsid w:val="006D4345"/>
    <w:rsid w:val="006D458C"/>
    <w:rsid w:val="006D4D88"/>
    <w:rsid w:val="006D55F6"/>
    <w:rsid w:val="006D5CE2"/>
    <w:rsid w:val="006D6EF5"/>
    <w:rsid w:val="006D7658"/>
    <w:rsid w:val="006D7C5C"/>
    <w:rsid w:val="006E0242"/>
    <w:rsid w:val="006E0392"/>
    <w:rsid w:val="006E06EC"/>
    <w:rsid w:val="006E07E4"/>
    <w:rsid w:val="006E0B48"/>
    <w:rsid w:val="006E1183"/>
    <w:rsid w:val="006E20C9"/>
    <w:rsid w:val="006E304B"/>
    <w:rsid w:val="006E3717"/>
    <w:rsid w:val="006E3C7F"/>
    <w:rsid w:val="006E45AA"/>
    <w:rsid w:val="006E4DDC"/>
    <w:rsid w:val="006E59CF"/>
    <w:rsid w:val="006E5CA9"/>
    <w:rsid w:val="006E6D7A"/>
    <w:rsid w:val="006E70CA"/>
    <w:rsid w:val="006E7138"/>
    <w:rsid w:val="006E71F0"/>
    <w:rsid w:val="006F0614"/>
    <w:rsid w:val="006F11B8"/>
    <w:rsid w:val="006F18C8"/>
    <w:rsid w:val="006F1DEB"/>
    <w:rsid w:val="006F24B7"/>
    <w:rsid w:val="006F2B07"/>
    <w:rsid w:val="006F3E81"/>
    <w:rsid w:val="006F46A4"/>
    <w:rsid w:val="006F4D59"/>
    <w:rsid w:val="006F5026"/>
    <w:rsid w:val="006F574D"/>
    <w:rsid w:val="006F61D8"/>
    <w:rsid w:val="006F6FE3"/>
    <w:rsid w:val="00700B74"/>
    <w:rsid w:val="00701600"/>
    <w:rsid w:val="00701A09"/>
    <w:rsid w:val="00701BFF"/>
    <w:rsid w:val="00702078"/>
    <w:rsid w:val="007028E2"/>
    <w:rsid w:val="00703631"/>
    <w:rsid w:val="00703C0E"/>
    <w:rsid w:val="00704051"/>
    <w:rsid w:val="00704517"/>
    <w:rsid w:val="00705197"/>
    <w:rsid w:val="00705B74"/>
    <w:rsid w:val="007076F9"/>
    <w:rsid w:val="00707D47"/>
    <w:rsid w:val="00710494"/>
    <w:rsid w:val="0071059D"/>
    <w:rsid w:val="00710775"/>
    <w:rsid w:val="00710B2F"/>
    <w:rsid w:val="00710BA8"/>
    <w:rsid w:val="00710DFD"/>
    <w:rsid w:val="00711094"/>
    <w:rsid w:val="007119DE"/>
    <w:rsid w:val="00711AE3"/>
    <w:rsid w:val="0071387E"/>
    <w:rsid w:val="00713AE2"/>
    <w:rsid w:val="00713FF0"/>
    <w:rsid w:val="007156DB"/>
    <w:rsid w:val="007170DF"/>
    <w:rsid w:val="00720782"/>
    <w:rsid w:val="00721201"/>
    <w:rsid w:val="00722B99"/>
    <w:rsid w:val="00722DD9"/>
    <w:rsid w:val="00724567"/>
    <w:rsid w:val="00727153"/>
    <w:rsid w:val="00727AAC"/>
    <w:rsid w:val="00727EAF"/>
    <w:rsid w:val="00730767"/>
    <w:rsid w:val="00730EBF"/>
    <w:rsid w:val="00731285"/>
    <w:rsid w:val="007313F7"/>
    <w:rsid w:val="0073152A"/>
    <w:rsid w:val="0073258D"/>
    <w:rsid w:val="00733636"/>
    <w:rsid w:val="00733B25"/>
    <w:rsid w:val="00733ECD"/>
    <w:rsid w:val="0073484B"/>
    <w:rsid w:val="00734CD7"/>
    <w:rsid w:val="00734EB3"/>
    <w:rsid w:val="00734F08"/>
    <w:rsid w:val="007350BA"/>
    <w:rsid w:val="007357A5"/>
    <w:rsid w:val="007365B1"/>
    <w:rsid w:val="00737AC4"/>
    <w:rsid w:val="00737CCF"/>
    <w:rsid w:val="0074196C"/>
    <w:rsid w:val="0074230C"/>
    <w:rsid w:val="00742497"/>
    <w:rsid w:val="00743558"/>
    <w:rsid w:val="00743B77"/>
    <w:rsid w:val="00744A58"/>
    <w:rsid w:val="00744D02"/>
    <w:rsid w:val="00744E93"/>
    <w:rsid w:val="00745021"/>
    <w:rsid w:val="00747CB4"/>
    <w:rsid w:val="0075018F"/>
    <w:rsid w:val="007507B8"/>
    <w:rsid w:val="00750F0C"/>
    <w:rsid w:val="00750F13"/>
    <w:rsid w:val="0075131D"/>
    <w:rsid w:val="007516C4"/>
    <w:rsid w:val="00752479"/>
    <w:rsid w:val="0075263E"/>
    <w:rsid w:val="00752912"/>
    <w:rsid w:val="00753A9E"/>
    <w:rsid w:val="00753B24"/>
    <w:rsid w:val="00753E4D"/>
    <w:rsid w:val="00755F63"/>
    <w:rsid w:val="00757323"/>
    <w:rsid w:val="00757B33"/>
    <w:rsid w:val="00757C39"/>
    <w:rsid w:val="00760358"/>
    <w:rsid w:val="00760AE6"/>
    <w:rsid w:val="00760F6E"/>
    <w:rsid w:val="00761745"/>
    <w:rsid w:val="00761AB6"/>
    <w:rsid w:val="00761F31"/>
    <w:rsid w:val="007620AB"/>
    <w:rsid w:val="0076233B"/>
    <w:rsid w:val="007630A7"/>
    <w:rsid w:val="00763384"/>
    <w:rsid w:val="00764BCC"/>
    <w:rsid w:val="00766A9A"/>
    <w:rsid w:val="00766DA0"/>
    <w:rsid w:val="0076727A"/>
    <w:rsid w:val="00767F44"/>
    <w:rsid w:val="00770BF1"/>
    <w:rsid w:val="007712A0"/>
    <w:rsid w:val="007714D0"/>
    <w:rsid w:val="007715F2"/>
    <w:rsid w:val="00772577"/>
    <w:rsid w:val="007728A8"/>
    <w:rsid w:val="0077586F"/>
    <w:rsid w:val="00777677"/>
    <w:rsid w:val="00777CEF"/>
    <w:rsid w:val="00780DFA"/>
    <w:rsid w:val="0078105A"/>
    <w:rsid w:val="0078138A"/>
    <w:rsid w:val="00781737"/>
    <w:rsid w:val="0078243E"/>
    <w:rsid w:val="00782696"/>
    <w:rsid w:val="00782785"/>
    <w:rsid w:val="00782DF3"/>
    <w:rsid w:val="0078451D"/>
    <w:rsid w:val="00784DE3"/>
    <w:rsid w:val="00784F29"/>
    <w:rsid w:val="00785052"/>
    <w:rsid w:val="007854EC"/>
    <w:rsid w:val="0078595F"/>
    <w:rsid w:val="007859DE"/>
    <w:rsid w:val="00785ED3"/>
    <w:rsid w:val="00786538"/>
    <w:rsid w:val="00786CCF"/>
    <w:rsid w:val="00787825"/>
    <w:rsid w:val="0079059A"/>
    <w:rsid w:val="00792E51"/>
    <w:rsid w:val="00793101"/>
    <w:rsid w:val="0079485F"/>
    <w:rsid w:val="00795C4C"/>
    <w:rsid w:val="0079638D"/>
    <w:rsid w:val="00796485"/>
    <w:rsid w:val="007A022D"/>
    <w:rsid w:val="007A11CB"/>
    <w:rsid w:val="007A171B"/>
    <w:rsid w:val="007A225B"/>
    <w:rsid w:val="007A2ED7"/>
    <w:rsid w:val="007A356C"/>
    <w:rsid w:val="007A4502"/>
    <w:rsid w:val="007A537A"/>
    <w:rsid w:val="007A5BF8"/>
    <w:rsid w:val="007A5C35"/>
    <w:rsid w:val="007A609C"/>
    <w:rsid w:val="007A6BB3"/>
    <w:rsid w:val="007B0A8A"/>
    <w:rsid w:val="007B0EB0"/>
    <w:rsid w:val="007B1810"/>
    <w:rsid w:val="007B194A"/>
    <w:rsid w:val="007B1DC9"/>
    <w:rsid w:val="007B2213"/>
    <w:rsid w:val="007B23C5"/>
    <w:rsid w:val="007B300E"/>
    <w:rsid w:val="007B3745"/>
    <w:rsid w:val="007B3EF5"/>
    <w:rsid w:val="007B4E41"/>
    <w:rsid w:val="007B4F43"/>
    <w:rsid w:val="007B54A3"/>
    <w:rsid w:val="007B56C0"/>
    <w:rsid w:val="007B5718"/>
    <w:rsid w:val="007B672C"/>
    <w:rsid w:val="007B6731"/>
    <w:rsid w:val="007C17C2"/>
    <w:rsid w:val="007C23C1"/>
    <w:rsid w:val="007C2B26"/>
    <w:rsid w:val="007C3C7E"/>
    <w:rsid w:val="007C455C"/>
    <w:rsid w:val="007C4F10"/>
    <w:rsid w:val="007C544E"/>
    <w:rsid w:val="007C5D86"/>
    <w:rsid w:val="007C763D"/>
    <w:rsid w:val="007C7AD2"/>
    <w:rsid w:val="007C7EE7"/>
    <w:rsid w:val="007D0041"/>
    <w:rsid w:val="007D0A35"/>
    <w:rsid w:val="007D100E"/>
    <w:rsid w:val="007D2DBF"/>
    <w:rsid w:val="007D3301"/>
    <w:rsid w:val="007D3B5E"/>
    <w:rsid w:val="007D40C4"/>
    <w:rsid w:val="007D438D"/>
    <w:rsid w:val="007D456E"/>
    <w:rsid w:val="007D53B4"/>
    <w:rsid w:val="007D5B4F"/>
    <w:rsid w:val="007D792A"/>
    <w:rsid w:val="007D7B95"/>
    <w:rsid w:val="007E19A2"/>
    <w:rsid w:val="007E1E98"/>
    <w:rsid w:val="007E267F"/>
    <w:rsid w:val="007E2F22"/>
    <w:rsid w:val="007E2FC4"/>
    <w:rsid w:val="007E3058"/>
    <w:rsid w:val="007E3333"/>
    <w:rsid w:val="007E3945"/>
    <w:rsid w:val="007E3DD6"/>
    <w:rsid w:val="007E4494"/>
    <w:rsid w:val="007E4EC4"/>
    <w:rsid w:val="007E5303"/>
    <w:rsid w:val="007E5E81"/>
    <w:rsid w:val="007E6D00"/>
    <w:rsid w:val="007E77BF"/>
    <w:rsid w:val="007F0D5D"/>
    <w:rsid w:val="007F1449"/>
    <w:rsid w:val="007F1AB8"/>
    <w:rsid w:val="007F1B64"/>
    <w:rsid w:val="007F1C18"/>
    <w:rsid w:val="007F1C63"/>
    <w:rsid w:val="007F240B"/>
    <w:rsid w:val="007F4309"/>
    <w:rsid w:val="007F4A83"/>
    <w:rsid w:val="007F4E8B"/>
    <w:rsid w:val="007F5246"/>
    <w:rsid w:val="007F57B8"/>
    <w:rsid w:val="007F59D3"/>
    <w:rsid w:val="007F67BC"/>
    <w:rsid w:val="007F7101"/>
    <w:rsid w:val="007F7D2D"/>
    <w:rsid w:val="0080023A"/>
    <w:rsid w:val="008003EC"/>
    <w:rsid w:val="008008E3"/>
    <w:rsid w:val="00802032"/>
    <w:rsid w:val="00802D03"/>
    <w:rsid w:val="008033F3"/>
    <w:rsid w:val="00805502"/>
    <w:rsid w:val="008058FE"/>
    <w:rsid w:val="008073B5"/>
    <w:rsid w:val="00807433"/>
    <w:rsid w:val="00807C0C"/>
    <w:rsid w:val="00810B3B"/>
    <w:rsid w:val="00810C18"/>
    <w:rsid w:val="00811856"/>
    <w:rsid w:val="0081465F"/>
    <w:rsid w:val="00814818"/>
    <w:rsid w:val="008153EC"/>
    <w:rsid w:val="0081624C"/>
    <w:rsid w:val="00817302"/>
    <w:rsid w:val="00817409"/>
    <w:rsid w:val="00821386"/>
    <w:rsid w:val="00821A82"/>
    <w:rsid w:val="00821C80"/>
    <w:rsid w:val="00823365"/>
    <w:rsid w:val="00823686"/>
    <w:rsid w:val="00824A82"/>
    <w:rsid w:val="00824DDF"/>
    <w:rsid w:val="00825ECA"/>
    <w:rsid w:val="008261EB"/>
    <w:rsid w:val="00826441"/>
    <w:rsid w:val="008268DE"/>
    <w:rsid w:val="00826B82"/>
    <w:rsid w:val="00826B98"/>
    <w:rsid w:val="00826F8C"/>
    <w:rsid w:val="008271FA"/>
    <w:rsid w:val="0082736B"/>
    <w:rsid w:val="0082799A"/>
    <w:rsid w:val="00827E09"/>
    <w:rsid w:val="0083048A"/>
    <w:rsid w:val="00830752"/>
    <w:rsid w:val="00831132"/>
    <w:rsid w:val="008316DA"/>
    <w:rsid w:val="00831929"/>
    <w:rsid w:val="0083275D"/>
    <w:rsid w:val="00833C10"/>
    <w:rsid w:val="00834535"/>
    <w:rsid w:val="008355F0"/>
    <w:rsid w:val="008355F2"/>
    <w:rsid w:val="00835909"/>
    <w:rsid w:val="00835A69"/>
    <w:rsid w:val="00836732"/>
    <w:rsid w:val="00836769"/>
    <w:rsid w:val="0083683B"/>
    <w:rsid w:val="00836D97"/>
    <w:rsid w:val="00837A5A"/>
    <w:rsid w:val="008400C5"/>
    <w:rsid w:val="00840296"/>
    <w:rsid w:val="00840BE7"/>
    <w:rsid w:val="00841BEA"/>
    <w:rsid w:val="008420F9"/>
    <w:rsid w:val="00842545"/>
    <w:rsid w:val="008433D2"/>
    <w:rsid w:val="00843FB5"/>
    <w:rsid w:val="008441DE"/>
    <w:rsid w:val="008457E2"/>
    <w:rsid w:val="00847D5F"/>
    <w:rsid w:val="008509E1"/>
    <w:rsid w:val="00850C2E"/>
    <w:rsid w:val="0085108D"/>
    <w:rsid w:val="00851098"/>
    <w:rsid w:val="00851664"/>
    <w:rsid w:val="00851E2B"/>
    <w:rsid w:val="00851FE0"/>
    <w:rsid w:val="00852836"/>
    <w:rsid w:val="00852BB8"/>
    <w:rsid w:val="008530F0"/>
    <w:rsid w:val="008536A2"/>
    <w:rsid w:val="0085565B"/>
    <w:rsid w:val="0086039B"/>
    <w:rsid w:val="00860FE7"/>
    <w:rsid w:val="00861010"/>
    <w:rsid w:val="008612ED"/>
    <w:rsid w:val="0086195C"/>
    <w:rsid w:val="008619D2"/>
    <w:rsid w:val="00863FED"/>
    <w:rsid w:val="00864607"/>
    <w:rsid w:val="00864B62"/>
    <w:rsid w:val="00866290"/>
    <w:rsid w:val="0086703F"/>
    <w:rsid w:val="008673BA"/>
    <w:rsid w:val="00867E04"/>
    <w:rsid w:val="00871104"/>
    <w:rsid w:val="008715E7"/>
    <w:rsid w:val="00871A00"/>
    <w:rsid w:val="00871AF1"/>
    <w:rsid w:val="00871EC7"/>
    <w:rsid w:val="008740FE"/>
    <w:rsid w:val="0087482C"/>
    <w:rsid w:val="00874DFD"/>
    <w:rsid w:val="00875704"/>
    <w:rsid w:val="00875CB1"/>
    <w:rsid w:val="00877E3C"/>
    <w:rsid w:val="0088066E"/>
    <w:rsid w:val="008827DD"/>
    <w:rsid w:val="008829CB"/>
    <w:rsid w:val="008841E3"/>
    <w:rsid w:val="008844FA"/>
    <w:rsid w:val="00884F79"/>
    <w:rsid w:val="008858E3"/>
    <w:rsid w:val="00885ABA"/>
    <w:rsid w:val="00885D40"/>
    <w:rsid w:val="0088711F"/>
    <w:rsid w:val="00887210"/>
    <w:rsid w:val="00887385"/>
    <w:rsid w:val="008873AD"/>
    <w:rsid w:val="0089073E"/>
    <w:rsid w:val="0089209F"/>
    <w:rsid w:val="008929C2"/>
    <w:rsid w:val="00892CC5"/>
    <w:rsid w:val="0089320B"/>
    <w:rsid w:val="0089352D"/>
    <w:rsid w:val="00894316"/>
    <w:rsid w:val="00894491"/>
    <w:rsid w:val="00894979"/>
    <w:rsid w:val="00894D7E"/>
    <w:rsid w:val="00896CD1"/>
    <w:rsid w:val="00896FC0"/>
    <w:rsid w:val="00897281"/>
    <w:rsid w:val="00897348"/>
    <w:rsid w:val="008A0400"/>
    <w:rsid w:val="008A0518"/>
    <w:rsid w:val="008A0EE7"/>
    <w:rsid w:val="008A1854"/>
    <w:rsid w:val="008A192B"/>
    <w:rsid w:val="008A1BEF"/>
    <w:rsid w:val="008A24F6"/>
    <w:rsid w:val="008A420F"/>
    <w:rsid w:val="008A5F15"/>
    <w:rsid w:val="008A6571"/>
    <w:rsid w:val="008A6D65"/>
    <w:rsid w:val="008A7073"/>
    <w:rsid w:val="008A78DD"/>
    <w:rsid w:val="008B0143"/>
    <w:rsid w:val="008B0E73"/>
    <w:rsid w:val="008B0F7D"/>
    <w:rsid w:val="008B102E"/>
    <w:rsid w:val="008B124B"/>
    <w:rsid w:val="008B1606"/>
    <w:rsid w:val="008B2325"/>
    <w:rsid w:val="008B26EE"/>
    <w:rsid w:val="008B2C67"/>
    <w:rsid w:val="008B3045"/>
    <w:rsid w:val="008B46F4"/>
    <w:rsid w:val="008B47C9"/>
    <w:rsid w:val="008B49AD"/>
    <w:rsid w:val="008B53AB"/>
    <w:rsid w:val="008B5E53"/>
    <w:rsid w:val="008B5F3D"/>
    <w:rsid w:val="008B611B"/>
    <w:rsid w:val="008B6C29"/>
    <w:rsid w:val="008B6DA3"/>
    <w:rsid w:val="008B6EC8"/>
    <w:rsid w:val="008B7074"/>
    <w:rsid w:val="008B75A6"/>
    <w:rsid w:val="008C04BF"/>
    <w:rsid w:val="008C1061"/>
    <w:rsid w:val="008C12C6"/>
    <w:rsid w:val="008C1F6F"/>
    <w:rsid w:val="008C3018"/>
    <w:rsid w:val="008C31A2"/>
    <w:rsid w:val="008C54D8"/>
    <w:rsid w:val="008C5A62"/>
    <w:rsid w:val="008C5C0A"/>
    <w:rsid w:val="008C5D68"/>
    <w:rsid w:val="008C5E00"/>
    <w:rsid w:val="008C62EB"/>
    <w:rsid w:val="008C6D46"/>
    <w:rsid w:val="008C6DCF"/>
    <w:rsid w:val="008C6F98"/>
    <w:rsid w:val="008C7321"/>
    <w:rsid w:val="008D02AD"/>
    <w:rsid w:val="008D29CD"/>
    <w:rsid w:val="008D362B"/>
    <w:rsid w:val="008D3CC9"/>
    <w:rsid w:val="008D4190"/>
    <w:rsid w:val="008D4A5D"/>
    <w:rsid w:val="008E0D6C"/>
    <w:rsid w:val="008E17C1"/>
    <w:rsid w:val="008E1D73"/>
    <w:rsid w:val="008E26CD"/>
    <w:rsid w:val="008E2864"/>
    <w:rsid w:val="008E347F"/>
    <w:rsid w:val="008E3AEA"/>
    <w:rsid w:val="008E3BD6"/>
    <w:rsid w:val="008E4262"/>
    <w:rsid w:val="008E4D90"/>
    <w:rsid w:val="008E5760"/>
    <w:rsid w:val="008E583E"/>
    <w:rsid w:val="008E5E12"/>
    <w:rsid w:val="008E6869"/>
    <w:rsid w:val="008E75DA"/>
    <w:rsid w:val="008F03EA"/>
    <w:rsid w:val="008F0A2E"/>
    <w:rsid w:val="008F25AC"/>
    <w:rsid w:val="008F2FCB"/>
    <w:rsid w:val="008F4A3D"/>
    <w:rsid w:val="008F4C72"/>
    <w:rsid w:val="008F55EC"/>
    <w:rsid w:val="008F5663"/>
    <w:rsid w:val="008F64F5"/>
    <w:rsid w:val="008F6B16"/>
    <w:rsid w:val="008F6FE0"/>
    <w:rsid w:val="00901312"/>
    <w:rsid w:val="00902B99"/>
    <w:rsid w:val="00902DCA"/>
    <w:rsid w:val="0090310E"/>
    <w:rsid w:val="009031B2"/>
    <w:rsid w:val="00904952"/>
    <w:rsid w:val="00904C26"/>
    <w:rsid w:val="00906177"/>
    <w:rsid w:val="00911905"/>
    <w:rsid w:val="009127C3"/>
    <w:rsid w:val="00913256"/>
    <w:rsid w:val="0091376D"/>
    <w:rsid w:val="009143BE"/>
    <w:rsid w:val="00914B73"/>
    <w:rsid w:val="00916B7A"/>
    <w:rsid w:val="00917C7F"/>
    <w:rsid w:val="00920BAA"/>
    <w:rsid w:val="009214A6"/>
    <w:rsid w:val="0092157B"/>
    <w:rsid w:val="00921C5B"/>
    <w:rsid w:val="00924562"/>
    <w:rsid w:val="009246FD"/>
    <w:rsid w:val="00924FCF"/>
    <w:rsid w:val="00925AAD"/>
    <w:rsid w:val="00925E78"/>
    <w:rsid w:val="00926BE9"/>
    <w:rsid w:val="00926E5D"/>
    <w:rsid w:val="0092735F"/>
    <w:rsid w:val="00927B08"/>
    <w:rsid w:val="00930D48"/>
    <w:rsid w:val="00930F76"/>
    <w:rsid w:val="00930F90"/>
    <w:rsid w:val="00931245"/>
    <w:rsid w:val="0093124F"/>
    <w:rsid w:val="00932C1B"/>
    <w:rsid w:val="00932CB6"/>
    <w:rsid w:val="00934489"/>
    <w:rsid w:val="00934836"/>
    <w:rsid w:val="009358C7"/>
    <w:rsid w:val="00935F4E"/>
    <w:rsid w:val="009361B8"/>
    <w:rsid w:val="00936386"/>
    <w:rsid w:val="0093647C"/>
    <w:rsid w:val="00936A09"/>
    <w:rsid w:val="00936DA9"/>
    <w:rsid w:val="00936DD6"/>
    <w:rsid w:val="0093798A"/>
    <w:rsid w:val="00937E1A"/>
    <w:rsid w:val="009407B2"/>
    <w:rsid w:val="00941F67"/>
    <w:rsid w:val="00942017"/>
    <w:rsid w:val="00942B75"/>
    <w:rsid w:val="00944588"/>
    <w:rsid w:val="009447F8"/>
    <w:rsid w:val="00945005"/>
    <w:rsid w:val="00945037"/>
    <w:rsid w:val="0094536B"/>
    <w:rsid w:val="009454C0"/>
    <w:rsid w:val="009457A0"/>
    <w:rsid w:val="00945BC9"/>
    <w:rsid w:val="00946171"/>
    <w:rsid w:val="00946C7A"/>
    <w:rsid w:val="0094718E"/>
    <w:rsid w:val="00950FA0"/>
    <w:rsid w:val="009511DD"/>
    <w:rsid w:val="00951982"/>
    <w:rsid w:val="00951E60"/>
    <w:rsid w:val="00953477"/>
    <w:rsid w:val="009539AB"/>
    <w:rsid w:val="0095430C"/>
    <w:rsid w:val="00954DC7"/>
    <w:rsid w:val="009550EA"/>
    <w:rsid w:val="00955910"/>
    <w:rsid w:val="0095611E"/>
    <w:rsid w:val="00956579"/>
    <w:rsid w:val="0095705D"/>
    <w:rsid w:val="00960E8F"/>
    <w:rsid w:val="00961074"/>
    <w:rsid w:val="00961562"/>
    <w:rsid w:val="009627E8"/>
    <w:rsid w:val="00962883"/>
    <w:rsid w:val="00962D73"/>
    <w:rsid w:val="00962DD3"/>
    <w:rsid w:val="00962FAF"/>
    <w:rsid w:val="00963314"/>
    <w:rsid w:val="00963616"/>
    <w:rsid w:val="009636F7"/>
    <w:rsid w:val="00964E34"/>
    <w:rsid w:val="009651C5"/>
    <w:rsid w:val="009703AE"/>
    <w:rsid w:val="009704FC"/>
    <w:rsid w:val="009713F1"/>
    <w:rsid w:val="00971640"/>
    <w:rsid w:val="00971A08"/>
    <w:rsid w:val="00972A5B"/>
    <w:rsid w:val="00972BFC"/>
    <w:rsid w:val="00972CC5"/>
    <w:rsid w:val="009743DC"/>
    <w:rsid w:val="009749ED"/>
    <w:rsid w:val="00975821"/>
    <w:rsid w:val="00976118"/>
    <w:rsid w:val="00976973"/>
    <w:rsid w:val="00980871"/>
    <w:rsid w:val="009813C5"/>
    <w:rsid w:val="00981A71"/>
    <w:rsid w:val="00981C93"/>
    <w:rsid w:val="00981E9D"/>
    <w:rsid w:val="00982267"/>
    <w:rsid w:val="0098228A"/>
    <w:rsid w:val="00983374"/>
    <w:rsid w:val="00983A3C"/>
    <w:rsid w:val="00983A8F"/>
    <w:rsid w:val="00983DE3"/>
    <w:rsid w:val="00983F6F"/>
    <w:rsid w:val="0098426B"/>
    <w:rsid w:val="00985495"/>
    <w:rsid w:val="0098608F"/>
    <w:rsid w:val="009864DA"/>
    <w:rsid w:val="009864DD"/>
    <w:rsid w:val="009865BF"/>
    <w:rsid w:val="00986F57"/>
    <w:rsid w:val="00987483"/>
    <w:rsid w:val="0099021F"/>
    <w:rsid w:val="00990424"/>
    <w:rsid w:val="0099096A"/>
    <w:rsid w:val="0099188B"/>
    <w:rsid w:val="00992478"/>
    <w:rsid w:val="009924AD"/>
    <w:rsid w:val="009934B5"/>
    <w:rsid w:val="00995CBC"/>
    <w:rsid w:val="009974F1"/>
    <w:rsid w:val="00997E83"/>
    <w:rsid w:val="009A0E5B"/>
    <w:rsid w:val="009A1CA5"/>
    <w:rsid w:val="009A3128"/>
    <w:rsid w:val="009A36EB"/>
    <w:rsid w:val="009A3E90"/>
    <w:rsid w:val="009A4F91"/>
    <w:rsid w:val="009A5F1B"/>
    <w:rsid w:val="009A69BE"/>
    <w:rsid w:val="009A6E68"/>
    <w:rsid w:val="009A7BF8"/>
    <w:rsid w:val="009B089B"/>
    <w:rsid w:val="009B13E8"/>
    <w:rsid w:val="009B1556"/>
    <w:rsid w:val="009B1DCA"/>
    <w:rsid w:val="009B1F45"/>
    <w:rsid w:val="009B2775"/>
    <w:rsid w:val="009B28D0"/>
    <w:rsid w:val="009B2FE9"/>
    <w:rsid w:val="009B3452"/>
    <w:rsid w:val="009B35FF"/>
    <w:rsid w:val="009B3808"/>
    <w:rsid w:val="009B4205"/>
    <w:rsid w:val="009B43D3"/>
    <w:rsid w:val="009B4FFE"/>
    <w:rsid w:val="009B72C0"/>
    <w:rsid w:val="009B7C65"/>
    <w:rsid w:val="009C0522"/>
    <w:rsid w:val="009C0837"/>
    <w:rsid w:val="009C0D46"/>
    <w:rsid w:val="009C1CA5"/>
    <w:rsid w:val="009C2180"/>
    <w:rsid w:val="009C342F"/>
    <w:rsid w:val="009C3C3E"/>
    <w:rsid w:val="009C42E4"/>
    <w:rsid w:val="009C4D83"/>
    <w:rsid w:val="009C573D"/>
    <w:rsid w:val="009C5ADF"/>
    <w:rsid w:val="009C5B8F"/>
    <w:rsid w:val="009C5E37"/>
    <w:rsid w:val="009C68CE"/>
    <w:rsid w:val="009C7316"/>
    <w:rsid w:val="009C7A86"/>
    <w:rsid w:val="009C7E11"/>
    <w:rsid w:val="009D0074"/>
    <w:rsid w:val="009D056E"/>
    <w:rsid w:val="009D1B74"/>
    <w:rsid w:val="009D35E6"/>
    <w:rsid w:val="009D4967"/>
    <w:rsid w:val="009D49A9"/>
    <w:rsid w:val="009D51A4"/>
    <w:rsid w:val="009D554D"/>
    <w:rsid w:val="009D6289"/>
    <w:rsid w:val="009D671A"/>
    <w:rsid w:val="009D73BE"/>
    <w:rsid w:val="009D74A0"/>
    <w:rsid w:val="009D766A"/>
    <w:rsid w:val="009E0099"/>
    <w:rsid w:val="009E0EDF"/>
    <w:rsid w:val="009E307F"/>
    <w:rsid w:val="009E36F9"/>
    <w:rsid w:val="009E5824"/>
    <w:rsid w:val="009E645C"/>
    <w:rsid w:val="009E670B"/>
    <w:rsid w:val="009E6E47"/>
    <w:rsid w:val="009E7B2A"/>
    <w:rsid w:val="009E7BB4"/>
    <w:rsid w:val="009E7E30"/>
    <w:rsid w:val="009F03D7"/>
    <w:rsid w:val="009F057A"/>
    <w:rsid w:val="009F1454"/>
    <w:rsid w:val="009F17CE"/>
    <w:rsid w:val="009F2094"/>
    <w:rsid w:val="009F251B"/>
    <w:rsid w:val="009F3F48"/>
    <w:rsid w:val="009F49C5"/>
    <w:rsid w:val="009F4DD2"/>
    <w:rsid w:val="009F5C2A"/>
    <w:rsid w:val="009F5E04"/>
    <w:rsid w:val="009F6185"/>
    <w:rsid w:val="009F6685"/>
    <w:rsid w:val="009F6D1C"/>
    <w:rsid w:val="009F7272"/>
    <w:rsid w:val="009F72C7"/>
    <w:rsid w:val="009F7404"/>
    <w:rsid w:val="00A00CBF"/>
    <w:rsid w:val="00A01F2F"/>
    <w:rsid w:val="00A02B49"/>
    <w:rsid w:val="00A031C2"/>
    <w:rsid w:val="00A0371C"/>
    <w:rsid w:val="00A03DD1"/>
    <w:rsid w:val="00A03F62"/>
    <w:rsid w:val="00A0435B"/>
    <w:rsid w:val="00A04FFD"/>
    <w:rsid w:val="00A0580C"/>
    <w:rsid w:val="00A06159"/>
    <w:rsid w:val="00A06833"/>
    <w:rsid w:val="00A07B00"/>
    <w:rsid w:val="00A07FF4"/>
    <w:rsid w:val="00A100E0"/>
    <w:rsid w:val="00A1097F"/>
    <w:rsid w:val="00A10F31"/>
    <w:rsid w:val="00A11172"/>
    <w:rsid w:val="00A1125D"/>
    <w:rsid w:val="00A11F70"/>
    <w:rsid w:val="00A1432D"/>
    <w:rsid w:val="00A144FA"/>
    <w:rsid w:val="00A150D2"/>
    <w:rsid w:val="00A1527E"/>
    <w:rsid w:val="00A15618"/>
    <w:rsid w:val="00A15831"/>
    <w:rsid w:val="00A15906"/>
    <w:rsid w:val="00A15AC8"/>
    <w:rsid w:val="00A16211"/>
    <w:rsid w:val="00A16C60"/>
    <w:rsid w:val="00A17111"/>
    <w:rsid w:val="00A177C5"/>
    <w:rsid w:val="00A17AAD"/>
    <w:rsid w:val="00A2057E"/>
    <w:rsid w:val="00A23BB7"/>
    <w:rsid w:val="00A25057"/>
    <w:rsid w:val="00A250DD"/>
    <w:rsid w:val="00A25AD9"/>
    <w:rsid w:val="00A25BE2"/>
    <w:rsid w:val="00A25DAB"/>
    <w:rsid w:val="00A2610E"/>
    <w:rsid w:val="00A26DE7"/>
    <w:rsid w:val="00A2719A"/>
    <w:rsid w:val="00A271ED"/>
    <w:rsid w:val="00A27282"/>
    <w:rsid w:val="00A27C99"/>
    <w:rsid w:val="00A305C4"/>
    <w:rsid w:val="00A31388"/>
    <w:rsid w:val="00A31977"/>
    <w:rsid w:val="00A324FB"/>
    <w:rsid w:val="00A333B4"/>
    <w:rsid w:val="00A333E6"/>
    <w:rsid w:val="00A33565"/>
    <w:rsid w:val="00A33928"/>
    <w:rsid w:val="00A345EC"/>
    <w:rsid w:val="00A35E73"/>
    <w:rsid w:val="00A35F77"/>
    <w:rsid w:val="00A361A9"/>
    <w:rsid w:val="00A4198F"/>
    <w:rsid w:val="00A42371"/>
    <w:rsid w:val="00A4272F"/>
    <w:rsid w:val="00A4288B"/>
    <w:rsid w:val="00A42D82"/>
    <w:rsid w:val="00A431F7"/>
    <w:rsid w:val="00A4462B"/>
    <w:rsid w:val="00A44C0D"/>
    <w:rsid w:val="00A46EC6"/>
    <w:rsid w:val="00A47AE1"/>
    <w:rsid w:val="00A47B3B"/>
    <w:rsid w:val="00A47B73"/>
    <w:rsid w:val="00A47FE2"/>
    <w:rsid w:val="00A50395"/>
    <w:rsid w:val="00A50464"/>
    <w:rsid w:val="00A5097A"/>
    <w:rsid w:val="00A5101B"/>
    <w:rsid w:val="00A5117C"/>
    <w:rsid w:val="00A5117E"/>
    <w:rsid w:val="00A515C7"/>
    <w:rsid w:val="00A51F5E"/>
    <w:rsid w:val="00A51FA7"/>
    <w:rsid w:val="00A5258E"/>
    <w:rsid w:val="00A52A78"/>
    <w:rsid w:val="00A53A2C"/>
    <w:rsid w:val="00A5418C"/>
    <w:rsid w:val="00A5476D"/>
    <w:rsid w:val="00A54971"/>
    <w:rsid w:val="00A54DF6"/>
    <w:rsid w:val="00A55FC1"/>
    <w:rsid w:val="00A56466"/>
    <w:rsid w:val="00A5689F"/>
    <w:rsid w:val="00A56D38"/>
    <w:rsid w:val="00A60B59"/>
    <w:rsid w:val="00A61F29"/>
    <w:rsid w:val="00A62073"/>
    <w:rsid w:val="00A62C7A"/>
    <w:rsid w:val="00A63311"/>
    <w:rsid w:val="00A63355"/>
    <w:rsid w:val="00A63B08"/>
    <w:rsid w:val="00A641D9"/>
    <w:rsid w:val="00A64CE5"/>
    <w:rsid w:val="00A65962"/>
    <w:rsid w:val="00A667AD"/>
    <w:rsid w:val="00A66E71"/>
    <w:rsid w:val="00A66EFC"/>
    <w:rsid w:val="00A67002"/>
    <w:rsid w:val="00A67C53"/>
    <w:rsid w:val="00A71166"/>
    <w:rsid w:val="00A7188C"/>
    <w:rsid w:val="00A733FE"/>
    <w:rsid w:val="00A734ED"/>
    <w:rsid w:val="00A738DA"/>
    <w:rsid w:val="00A7446E"/>
    <w:rsid w:val="00A74528"/>
    <w:rsid w:val="00A757F7"/>
    <w:rsid w:val="00A763FD"/>
    <w:rsid w:val="00A76970"/>
    <w:rsid w:val="00A773DB"/>
    <w:rsid w:val="00A80010"/>
    <w:rsid w:val="00A802DC"/>
    <w:rsid w:val="00A822A7"/>
    <w:rsid w:val="00A8346C"/>
    <w:rsid w:val="00A84FD1"/>
    <w:rsid w:val="00A85BBD"/>
    <w:rsid w:val="00A86C97"/>
    <w:rsid w:val="00A91910"/>
    <w:rsid w:val="00A920D2"/>
    <w:rsid w:val="00A927F7"/>
    <w:rsid w:val="00A92B76"/>
    <w:rsid w:val="00A92DFA"/>
    <w:rsid w:val="00A92F68"/>
    <w:rsid w:val="00A93542"/>
    <w:rsid w:val="00A93C58"/>
    <w:rsid w:val="00A948B0"/>
    <w:rsid w:val="00A9528E"/>
    <w:rsid w:val="00A958B6"/>
    <w:rsid w:val="00A95905"/>
    <w:rsid w:val="00A95BC7"/>
    <w:rsid w:val="00A9637C"/>
    <w:rsid w:val="00A97A4D"/>
    <w:rsid w:val="00AA0A0B"/>
    <w:rsid w:val="00AA0B52"/>
    <w:rsid w:val="00AA1429"/>
    <w:rsid w:val="00AA171C"/>
    <w:rsid w:val="00AA2824"/>
    <w:rsid w:val="00AA3C2C"/>
    <w:rsid w:val="00AA48DC"/>
    <w:rsid w:val="00AA5449"/>
    <w:rsid w:val="00AA5BE2"/>
    <w:rsid w:val="00AA6158"/>
    <w:rsid w:val="00AA69D8"/>
    <w:rsid w:val="00AA6DAC"/>
    <w:rsid w:val="00AB0782"/>
    <w:rsid w:val="00AB15DD"/>
    <w:rsid w:val="00AB1A8C"/>
    <w:rsid w:val="00AB2C48"/>
    <w:rsid w:val="00AB33A9"/>
    <w:rsid w:val="00AB3946"/>
    <w:rsid w:val="00AB42F7"/>
    <w:rsid w:val="00AB4640"/>
    <w:rsid w:val="00AB4BA0"/>
    <w:rsid w:val="00AB5A4A"/>
    <w:rsid w:val="00AB5D60"/>
    <w:rsid w:val="00AB6656"/>
    <w:rsid w:val="00AB6A08"/>
    <w:rsid w:val="00AB6B83"/>
    <w:rsid w:val="00AB75B6"/>
    <w:rsid w:val="00AB7F4E"/>
    <w:rsid w:val="00AC029E"/>
    <w:rsid w:val="00AC046D"/>
    <w:rsid w:val="00AC05FA"/>
    <w:rsid w:val="00AC1108"/>
    <w:rsid w:val="00AC14BE"/>
    <w:rsid w:val="00AC1DB2"/>
    <w:rsid w:val="00AC2ADE"/>
    <w:rsid w:val="00AC3570"/>
    <w:rsid w:val="00AC35F3"/>
    <w:rsid w:val="00AC3B9F"/>
    <w:rsid w:val="00AC51FF"/>
    <w:rsid w:val="00AC5901"/>
    <w:rsid w:val="00AD083F"/>
    <w:rsid w:val="00AD0983"/>
    <w:rsid w:val="00AD0E19"/>
    <w:rsid w:val="00AD10BC"/>
    <w:rsid w:val="00AD18D4"/>
    <w:rsid w:val="00AD18ED"/>
    <w:rsid w:val="00AD1D10"/>
    <w:rsid w:val="00AD2048"/>
    <w:rsid w:val="00AD27BC"/>
    <w:rsid w:val="00AD376A"/>
    <w:rsid w:val="00AD5067"/>
    <w:rsid w:val="00AD50F3"/>
    <w:rsid w:val="00AD5E3E"/>
    <w:rsid w:val="00AD603A"/>
    <w:rsid w:val="00AD6728"/>
    <w:rsid w:val="00AD69AC"/>
    <w:rsid w:val="00AD6AFC"/>
    <w:rsid w:val="00AD6BA8"/>
    <w:rsid w:val="00AD6BD4"/>
    <w:rsid w:val="00AD741D"/>
    <w:rsid w:val="00AD7EDC"/>
    <w:rsid w:val="00AE04FE"/>
    <w:rsid w:val="00AE162E"/>
    <w:rsid w:val="00AE177B"/>
    <w:rsid w:val="00AE1B25"/>
    <w:rsid w:val="00AE1B41"/>
    <w:rsid w:val="00AE2783"/>
    <w:rsid w:val="00AE3B68"/>
    <w:rsid w:val="00AE4007"/>
    <w:rsid w:val="00AE40A9"/>
    <w:rsid w:val="00AE48A6"/>
    <w:rsid w:val="00AE49AD"/>
    <w:rsid w:val="00AE55FA"/>
    <w:rsid w:val="00AE644A"/>
    <w:rsid w:val="00AE75CF"/>
    <w:rsid w:val="00AE794A"/>
    <w:rsid w:val="00AF0509"/>
    <w:rsid w:val="00AF1910"/>
    <w:rsid w:val="00AF199D"/>
    <w:rsid w:val="00AF1AC6"/>
    <w:rsid w:val="00AF2CB1"/>
    <w:rsid w:val="00AF2D18"/>
    <w:rsid w:val="00AF32C2"/>
    <w:rsid w:val="00AF3376"/>
    <w:rsid w:val="00AF3E05"/>
    <w:rsid w:val="00AF4357"/>
    <w:rsid w:val="00AF47E1"/>
    <w:rsid w:val="00AF4C57"/>
    <w:rsid w:val="00AF5523"/>
    <w:rsid w:val="00AF6C59"/>
    <w:rsid w:val="00AF7ADA"/>
    <w:rsid w:val="00AF7FF5"/>
    <w:rsid w:val="00B004FE"/>
    <w:rsid w:val="00B00603"/>
    <w:rsid w:val="00B0170F"/>
    <w:rsid w:val="00B01BF1"/>
    <w:rsid w:val="00B0336D"/>
    <w:rsid w:val="00B03F37"/>
    <w:rsid w:val="00B03FE4"/>
    <w:rsid w:val="00B040E5"/>
    <w:rsid w:val="00B041A5"/>
    <w:rsid w:val="00B0547B"/>
    <w:rsid w:val="00B06926"/>
    <w:rsid w:val="00B06D4A"/>
    <w:rsid w:val="00B072E0"/>
    <w:rsid w:val="00B10CF8"/>
    <w:rsid w:val="00B11465"/>
    <w:rsid w:val="00B11474"/>
    <w:rsid w:val="00B11558"/>
    <w:rsid w:val="00B1158B"/>
    <w:rsid w:val="00B116E6"/>
    <w:rsid w:val="00B11DBD"/>
    <w:rsid w:val="00B12D20"/>
    <w:rsid w:val="00B14E4C"/>
    <w:rsid w:val="00B15276"/>
    <w:rsid w:val="00B15565"/>
    <w:rsid w:val="00B156D8"/>
    <w:rsid w:val="00B1619F"/>
    <w:rsid w:val="00B1662E"/>
    <w:rsid w:val="00B17980"/>
    <w:rsid w:val="00B20E19"/>
    <w:rsid w:val="00B213E2"/>
    <w:rsid w:val="00B21C74"/>
    <w:rsid w:val="00B2227C"/>
    <w:rsid w:val="00B22841"/>
    <w:rsid w:val="00B23B7C"/>
    <w:rsid w:val="00B2446D"/>
    <w:rsid w:val="00B248AF"/>
    <w:rsid w:val="00B24F63"/>
    <w:rsid w:val="00B25FE0"/>
    <w:rsid w:val="00B261A9"/>
    <w:rsid w:val="00B261E0"/>
    <w:rsid w:val="00B2671C"/>
    <w:rsid w:val="00B27BB5"/>
    <w:rsid w:val="00B300DF"/>
    <w:rsid w:val="00B31DCB"/>
    <w:rsid w:val="00B3306D"/>
    <w:rsid w:val="00B365DB"/>
    <w:rsid w:val="00B366B9"/>
    <w:rsid w:val="00B36918"/>
    <w:rsid w:val="00B371FC"/>
    <w:rsid w:val="00B40051"/>
    <w:rsid w:val="00B4017C"/>
    <w:rsid w:val="00B40402"/>
    <w:rsid w:val="00B411A1"/>
    <w:rsid w:val="00B43125"/>
    <w:rsid w:val="00B43AEF"/>
    <w:rsid w:val="00B43E8D"/>
    <w:rsid w:val="00B4400D"/>
    <w:rsid w:val="00B44211"/>
    <w:rsid w:val="00B4534C"/>
    <w:rsid w:val="00B45488"/>
    <w:rsid w:val="00B46747"/>
    <w:rsid w:val="00B46C37"/>
    <w:rsid w:val="00B4713D"/>
    <w:rsid w:val="00B47223"/>
    <w:rsid w:val="00B47EB7"/>
    <w:rsid w:val="00B502FB"/>
    <w:rsid w:val="00B53093"/>
    <w:rsid w:val="00B534A9"/>
    <w:rsid w:val="00B5366E"/>
    <w:rsid w:val="00B53922"/>
    <w:rsid w:val="00B556C9"/>
    <w:rsid w:val="00B556D8"/>
    <w:rsid w:val="00B561EF"/>
    <w:rsid w:val="00B56A43"/>
    <w:rsid w:val="00B56E42"/>
    <w:rsid w:val="00B57456"/>
    <w:rsid w:val="00B577E3"/>
    <w:rsid w:val="00B600CC"/>
    <w:rsid w:val="00B60640"/>
    <w:rsid w:val="00B6226B"/>
    <w:rsid w:val="00B62981"/>
    <w:rsid w:val="00B629F8"/>
    <w:rsid w:val="00B632F5"/>
    <w:rsid w:val="00B6343D"/>
    <w:rsid w:val="00B6349C"/>
    <w:rsid w:val="00B63EB8"/>
    <w:rsid w:val="00B63F36"/>
    <w:rsid w:val="00B646DD"/>
    <w:rsid w:val="00B64A92"/>
    <w:rsid w:val="00B64AD8"/>
    <w:rsid w:val="00B64AED"/>
    <w:rsid w:val="00B6505E"/>
    <w:rsid w:val="00B6680F"/>
    <w:rsid w:val="00B67324"/>
    <w:rsid w:val="00B67A46"/>
    <w:rsid w:val="00B71E30"/>
    <w:rsid w:val="00B725B8"/>
    <w:rsid w:val="00B726F5"/>
    <w:rsid w:val="00B74511"/>
    <w:rsid w:val="00B74D25"/>
    <w:rsid w:val="00B757AD"/>
    <w:rsid w:val="00B75BB6"/>
    <w:rsid w:val="00B76CB0"/>
    <w:rsid w:val="00B7750F"/>
    <w:rsid w:val="00B7775C"/>
    <w:rsid w:val="00B77B0B"/>
    <w:rsid w:val="00B8006E"/>
    <w:rsid w:val="00B806B8"/>
    <w:rsid w:val="00B80A50"/>
    <w:rsid w:val="00B80AB6"/>
    <w:rsid w:val="00B80ACB"/>
    <w:rsid w:val="00B8146E"/>
    <w:rsid w:val="00B8181D"/>
    <w:rsid w:val="00B826EE"/>
    <w:rsid w:val="00B8327E"/>
    <w:rsid w:val="00B84508"/>
    <w:rsid w:val="00B84926"/>
    <w:rsid w:val="00B84E97"/>
    <w:rsid w:val="00B857E8"/>
    <w:rsid w:val="00B85DB8"/>
    <w:rsid w:val="00B85F90"/>
    <w:rsid w:val="00B86796"/>
    <w:rsid w:val="00B86966"/>
    <w:rsid w:val="00B87EEB"/>
    <w:rsid w:val="00B90576"/>
    <w:rsid w:val="00B90655"/>
    <w:rsid w:val="00B922B5"/>
    <w:rsid w:val="00B92DD1"/>
    <w:rsid w:val="00B93006"/>
    <w:rsid w:val="00B930AF"/>
    <w:rsid w:val="00B933AA"/>
    <w:rsid w:val="00B93D46"/>
    <w:rsid w:val="00B94562"/>
    <w:rsid w:val="00B94D0F"/>
    <w:rsid w:val="00B95310"/>
    <w:rsid w:val="00B96CC7"/>
    <w:rsid w:val="00B96CE4"/>
    <w:rsid w:val="00B96F0F"/>
    <w:rsid w:val="00B97868"/>
    <w:rsid w:val="00BA04D3"/>
    <w:rsid w:val="00BA0F70"/>
    <w:rsid w:val="00BA1BBD"/>
    <w:rsid w:val="00BA205E"/>
    <w:rsid w:val="00BA3830"/>
    <w:rsid w:val="00BA4934"/>
    <w:rsid w:val="00BA4BAF"/>
    <w:rsid w:val="00BA53DB"/>
    <w:rsid w:val="00BA5468"/>
    <w:rsid w:val="00BA5811"/>
    <w:rsid w:val="00BA5CED"/>
    <w:rsid w:val="00BA66D2"/>
    <w:rsid w:val="00BA7F67"/>
    <w:rsid w:val="00BB0130"/>
    <w:rsid w:val="00BB0995"/>
    <w:rsid w:val="00BB0F4C"/>
    <w:rsid w:val="00BB2986"/>
    <w:rsid w:val="00BB3CF9"/>
    <w:rsid w:val="00BB3E91"/>
    <w:rsid w:val="00BB411A"/>
    <w:rsid w:val="00BB436F"/>
    <w:rsid w:val="00BB46D8"/>
    <w:rsid w:val="00BB5421"/>
    <w:rsid w:val="00BB568A"/>
    <w:rsid w:val="00BB5B70"/>
    <w:rsid w:val="00BB62FF"/>
    <w:rsid w:val="00BB6D4A"/>
    <w:rsid w:val="00BB7D24"/>
    <w:rsid w:val="00BC0098"/>
    <w:rsid w:val="00BC0339"/>
    <w:rsid w:val="00BC0773"/>
    <w:rsid w:val="00BC0BE3"/>
    <w:rsid w:val="00BC13B4"/>
    <w:rsid w:val="00BC18CA"/>
    <w:rsid w:val="00BC2089"/>
    <w:rsid w:val="00BC25C0"/>
    <w:rsid w:val="00BC2B16"/>
    <w:rsid w:val="00BC3180"/>
    <w:rsid w:val="00BC345C"/>
    <w:rsid w:val="00BC45D7"/>
    <w:rsid w:val="00BC464D"/>
    <w:rsid w:val="00BC5BCD"/>
    <w:rsid w:val="00BC63CE"/>
    <w:rsid w:val="00BC7087"/>
    <w:rsid w:val="00BC70F6"/>
    <w:rsid w:val="00BC75BC"/>
    <w:rsid w:val="00BD047E"/>
    <w:rsid w:val="00BD0861"/>
    <w:rsid w:val="00BD09A3"/>
    <w:rsid w:val="00BD15F3"/>
    <w:rsid w:val="00BD28FA"/>
    <w:rsid w:val="00BD4479"/>
    <w:rsid w:val="00BD4BB9"/>
    <w:rsid w:val="00BD567F"/>
    <w:rsid w:val="00BD5ABA"/>
    <w:rsid w:val="00BD64F6"/>
    <w:rsid w:val="00BD66E5"/>
    <w:rsid w:val="00BE0204"/>
    <w:rsid w:val="00BE0410"/>
    <w:rsid w:val="00BE0C0B"/>
    <w:rsid w:val="00BE1488"/>
    <w:rsid w:val="00BE1D27"/>
    <w:rsid w:val="00BE1E52"/>
    <w:rsid w:val="00BE215D"/>
    <w:rsid w:val="00BE2C4A"/>
    <w:rsid w:val="00BE3640"/>
    <w:rsid w:val="00BE379B"/>
    <w:rsid w:val="00BE4137"/>
    <w:rsid w:val="00BE46DF"/>
    <w:rsid w:val="00BE477D"/>
    <w:rsid w:val="00BE4892"/>
    <w:rsid w:val="00BE5B1E"/>
    <w:rsid w:val="00BE5D67"/>
    <w:rsid w:val="00BE695D"/>
    <w:rsid w:val="00BE6CAE"/>
    <w:rsid w:val="00BE7BF3"/>
    <w:rsid w:val="00BF160C"/>
    <w:rsid w:val="00BF1747"/>
    <w:rsid w:val="00BF17DD"/>
    <w:rsid w:val="00BF20C8"/>
    <w:rsid w:val="00BF3169"/>
    <w:rsid w:val="00BF3709"/>
    <w:rsid w:val="00BF516E"/>
    <w:rsid w:val="00BF547F"/>
    <w:rsid w:val="00BF63FE"/>
    <w:rsid w:val="00BF6FC2"/>
    <w:rsid w:val="00C00710"/>
    <w:rsid w:val="00C017CE"/>
    <w:rsid w:val="00C01CFE"/>
    <w:rsid w:val="00C01DD1"/>
    <w:rsid w:val="00C02161"/>
    <w:rsid w:val="00C02183"/>
    <w:rsid w:val="00C02C77"/>
    <w:rsid w:val="00C032DC"/>
    <w:rsid w:val="00C03BA1"/>
    <w:rsid w:val="00C063B5"/>
    <w:rsid w:val="00C0703C"/>
    <w:rsid w:val="00C107C7"/>
    <w:rsid w:val="00C12599"/>
    <w:rsid w:val="00C126CB"/>
    <w:rsid w:val="00C12A31"/>
    <w:rsid w:val="00C13261"/>
    <w:rsid w:val="00C13BEE"/>
    <w:rsid w:val="00C140A6"/>
    <w:rsid w:val="00C140BA"/>
    <w:rsid w:val="00C14873"/>
    <w:rsid w:val="00C155F1"/>
    <w:rsid w:val="00C15E68"/>
    <w:rsid w:val="00C160AE"/>
    <w:rsid w:val="00C17AC6"/>
    <w:rsid w:val="00C20BF3"/>
    <w:rsid w:val="00C21189"/>
    <w:rsid w:val="00C214C9"/>
    <w:rsid w:val="00C2294F"/>
    <w:rsid w:val="00C230EF"/>
    <w:rsid w:val="00C23B24"/>
    <w:rsid w:val="00C2577F"/>
    <w:rsid w:val="00C25CC6"/>
    <w:rsid w:val="00C25D56"/>
    <w:rsid w:val="00C25DB1"/>
    <w:rsid w:val="00C273DA"/>
    <w:rsid w:val="00C31D86"/>
    <w:rsid w:val="00C323A0"/>
    <w:rsid w:val="00C33307"/>
    <w:rsid w:val="00C33946"/>
    <w:rsid w:val="00C33CB6"/>
    <w:rsid w:val="00C33E98"/>
    <w:rsid w:val="00C34668"/>
    <w:rsid w:val="00C37A92"/>
    <w:rsid w:val="00C40422"/>
    <w:rsid w:val="00C405BB"/>
    <w:rsid w:val="00C406EF"/>
    <w:rsid w:val="00C40A79"/>
    <w:rsid w:val="00C40D0E"/>
    <w:rsid w:val="00C40DCE"/>
    <w:rsid w:val="00C41747"/>
    <w:rsid w:val="00C42622"/>
    <w:rsid w:val="00C4276F"/>
    <w:rsid w:val="00C42B6A"/>
    <w:rsid w:val="00C42EFB"/>
    <w:rsid w:val="00C430E3"/>
    <w:rsid w:val="00C43427"/>
    <w:rsid w:val="00C46155"/>
    <w:rsid w:val="00C46226"/>
    <w:rsid w:val="00C50AAA"/>
    <w:rsid w:val="00C51B89"/>
    <w:rsid w:val="00C52854"/>
    <w:rsid w:val="00C5305B"/>
    <w:rsid w:val="00C54A11"/>
    <w:rsid w:val="00C56665"/>
    <w:rsid w:val="00C5669F"/>
    <w:rsid w:val="00C56ADC"/>
    <w:rsid w:val="00C57091"/>
    <w:rsid w:val="00C57A18"/>
    <w:rsid w:val="00C57A67"/>
    <w:rsid w:val="00C60414"/>
    <w:rsid w:val="00C61A78"/>
    <w:rsid w:val="00C62845"/>
    <w:rsid w:val="00C6285D"/>
    <w:rsid w:val="00C63FD5"/>
    <w:rsid w:val="00C64260"/>
    <w:rsid w:val="00C64EE1"/>
    <w:rsid w:val="00C66123"/>
    <w:rsid w:val="00C6630E"/>
    <w:rsid w:val="00C66AD2"/>
    <w:rsid w:val="00C67628"/>
    <w:rsid w:val="00C67D1F"/>
    <w:rsid w:val="00C67F39"/>
    <w:rsid w:val="00C7004E"/>
    <w:rsid w:val="00C70258"/>
    <w:rsid w:val="00C70F58"/>
    <w:rsid w:val="00C715C6"/>
    <w:rsid w:val="00C71DA3"/>
    <w:rsid w:val="00C72052"/>
    <w:rsid w:val="00C72E01"/>
    <w:rsid w:val="00C7326E"/>
    <w:rsid w:val="00C740C2"/>
    <w:rsid w:val="00C74649"/>
    <w:rsid w:val="00C74CDE"/>
    <w:rsid w:val="00C76942"/>
    <w:rsid w:val="00C76E5C"/>
    <w:rsid w:val="00C80369"/>
    <w:rsid w:val="00C804B8"/>
    <w:rsid w:val="00C808B0"/>
    <w:rsid w:val="00C8165B"/>
    <w:rsid w:val="00C81726"/>
    <w:rsid w:val="00C8279E"/>
    <w:rsid w:val="00C8315D"/>
    <w:rsid w:val="00C83640"/>
    <w:rsid w:val="00C83951"/>
    <w:rsid w:val="00C83CDE"/>
    <w:rsid w:val="00C83E94"/>
    <w:rsid w:val="00C85207"/>
    <w:rsid w:val="00C85792"/>
    <w:rsid w:val="00C860CC"/>
    <w:rsid w:val="00C8687B"/>
    <w:rsid w:val="00C869CB"/>
    <w:rsid w:val="00C86C46"/>
    <w:rsid w:val="00C86E16"/>
    <w:rsid w:val="00C87022"/>
    <w:rsid w:val="00C877AE"/>
    <w:rsid w:val="00C906B7"/>
    <w:rsid w:val="00C9075E"/>
    <w:rsid w:val="00C90F17"/>
    <w:rsid w:val="00C9127E"/>
    <w:rsid w:val="00C915DE"/>
    <w:rsid w:val="00C92950"/>
    <w:rsid w:val="00C92CC9"/>
    <w:rsid w:val="00C92D88"/>
    <w:rsid w:val="00C93318"/>
    <w:rsid w:val="00C93664"/>
    <w:rsid w:val="00C937DD"/>
    <w:rsid w:val="00C93C64"/>
    <w:rsid w:val="00C93FBE"/>
    <w:rsid w:val="00C96799"/>
    <w:rsid w:val="00C967E0"/>
    <w:rsid w:val="00C970BF"/>
    <w:rsid w:val="00C9774E"/>
    <w:rsid w:val="00CA0331"/>
    <w:rsid w:val="00CA0715"/>
    <w:rsid w:val="00CA097C"/>
    <w:rsid w:val="00CA1E0A"/>
    <w:rsid w:val="00CA20E6"/>
    <w:rsid w:val="00CA2C2B"/>
    <w:rsid w:val="00CA34E7"/>
    <w:rsid w:val="00CA38AA"/>
    <w:rsid w:val="00CA3F7E"/>
    <w:rsid w:val="00CA4CBD"/>
    <w:rsid w:val="00CA5EF6"/>
    <w:rsid w:val="00CA6478"/>
    <w:rsid w:val="00CA64FD"/>
    <w:rsid w:val="00CA66A6"/>
    <w:rsid w:val="00CA6FF0"/>
    <w:rsid w:val="00CA75CF"/>
    <w:rsid w:val="00CB0307"/>
    <w:rsid w:val="00CB05D6"/>
    <w:rsid w:val="00CB0B4F"/>
    <w:rsid w:val="00CB0D37"/>
    <w:rsid w:val="00CB2937"/>
    <w:rsid w:val="00CB3F4D"/>
    <w:rsid w:val="00CB5193"/>
    <w:rsid w:val="00CB60EF"/>
    <w:rsid w:val="00CB7048"/>
    <w:rsid w:val="00CB730F"/>
    <w:rsid w:val="00CB7650"/>
    <w:rsid w:val="00CB7C8D"/>
    <w:rsid w:val="00CB7DAF"/>
    <w:rsid w:val="00CC07F7"/>
    <w:rsid w:val="00CC0F81"/>
    <w:rsid w:val="00CC17B8"/>
    <w:rsid w:val="00CC18EA"/>
    <w:rsid w:val="00CC1D7B"/>
    <w:rsid w:val="00CC3898"/>
    <w:rsid w:val="00CC568E"/>
    <w:rsid w:val="00CC581D"/>
    <w:rsid w:val="00CC596C"/>
    <w:rsid w:val="00CC5F22"/>
    <w:rsid w:val="00CC619B"/>
    <w:rsid w:val="00CC6296"/>
    <w:rsid w:val="00CC6338"/>
    <w:rsid w:val="00CC79D9"/>
    <w:rsid w:val="00CD0517"/>
    <w:rsid w:val="00CD0CE0"/>
    <w:rsid w:val="00CD0F6F"/>
    <w:rsid w:val="00CD14D0"/>
    <w:rsid w:val="00CD1A85"/>
    <w:rsid w:val="00CD2204"/>
    <w:rsid w:val="00CD22A3"/>
    <w:rsid w:val="00CD2705"/>
    <w:rsid w:val="00CD3D89"/>
    <w:rsid w:val="00CD421B"/>
    <w:rsid w:val="00CD475D"/>
    <w:rsid w:val="00CD4CA1"/>
    <w:rsid w:val="00CD4F11"/>
    <w:rsid w:val="00CD5BBD"/>
    <w:rsid w:val="00CD74C1"/>
    <w:rsid w:val="00CD7B43"/>
    <w:rsid w:val="00CD7E07"/>
    <w:rsid w:val="00CE06BE"/>
    <w:rsid w:val="00CE19E0"/>
    <w:rsid w:val="00CE1CD3"/>
    <w:rsid w:val="00CE2E1E"/>
    <w:rsid w:val="00CE405B"/>
    <w:rsid w:val="00CE46CE"/>
    <w:rsid w:val="00CE6F51"/>
    <w:rsid w:val="00CE6F65"/>
    <w:rsid w:val="00CE78CD"/>
    <w:rsid w:val="00CE7E16"/>
    <w:rsid w:val="00CF015F"/>
    <w:rsid w:val="00CF070A"/>
    <w:rsid w:val="00CF0888"/>
    <w:rsid w:val="00CF1B49"/>
    <w:rsid w:val="00CF25EC"/>
    <w:rsid w:val="00CF3783"/>
    <w:rsid w:val="00CF3D66"/>
    <w:rsid w:val="00CF3E05"/>
    <w:rsid w:val="00CF5248"/>
    <w:rsid w:val="00CF54B5"/>
    <w:rsid w:val="00CF5B05"/>
    <w:rsid w:val="00CF7173"/>
    <w:rsid w:val="00D005A8"/>
    <w:rsid w:val="00D005D0"/>
    <w:rsid w:val="00D014FA"/>
    <w:rsid w:val="00D0157B"/>
    <w:rsid w:val="00D01A07"/>
    <w:rsid w:val="00D01D0D"/>
    <w:rsid w:val="00D02858"/>
    <w:rsid w:val="00D02BC7"/>
    <w:rsid w:val="00D031E5"/>
    <w:rsid w:val="00D03418"/>
    <w:rsid w:val="00D03D72"/>
    <w:rsid w:val="00D03E8E"/>
    <w:rsid w:val="00D047A5"/>
    <w:rsid w:val="00D04CD8"/>
    <w:rsid w:val="00D05B5C"/>
    <w:rsid w:val="00D10475"/>
    <w:rsid w:val="00D11EBE"/>
    <w:rsid w:val="00D126B7"/>
    <w:rsid w:val="00D12A59"/>
    <w:rsid w:val="00D12D91"/>
    <w:rsid w:val="00D13B05"/>
    <w:rsid w:val="00D143FB"/>
    <w:rsid w:val="00D14AC1"/>
    <w:rsid w:val="00D15480"/>
    <w:rsid w:val="00D16AF0"/>
    <w:rsid w:val="00D1711F"/>
    <w:rsid w:val="00D17DC1"/>
    <w:rsid w:val="00D20111"/>
    <w:rsid w:val="00D2031E"/>
    <w:rsid w:val="00D2179A"/>
    <w:rsid w:val="00D22539"/>
    <w:rsid w:val="00D232F0"/>
    <w:rsid w:val="00D2330F"/>
    <w:rsid w:val="00D23596"/>
    <w:rsid w:val="00D237DB"/>
    <w:rsid w:val="00D23D23"/>
    <w:rsid w:val="00D24642"/>
    <w:rsid w:val="00D24653"/>
    <w:rsid w:val="00D24F0B"/>
    <w:rsid w:val="00D24F44"/>
    <w:rsid w:val="00D25C0D"/>
    <w:rsid w:val="00D2623E"/>
    <w:rsid w:val="00D26B51"/>
    <w:rsid w:val="00D27539"/>
    <w:rsid w:val="00D27832"/>
    <w:rsid w:val="00D2789A"/>
    <w:rsid w:val="00D27C41"/>
    <w:rsid w:val="00D30397"/>
    <w:rsid w:val="00D30C62"/>
    <w:rsid w:val="00D31641"/>
    <w:rsid w:val="00D32155"/>
    <w:rsid w:val="00D323E2"/>
    <w:rsid w:val="00D3264C"/>
    <w:rsid w:val="00D3277A"/>
    <w:rsid w:val="00D327B7"/>
    <w:rsid w:val="00D32DAF"/>
    <w:rsid w:val="00D33CC5"/>
    <w:rsid w:val="00D33F4B"/>
    <w:rsid w:val="00D3431C"/>
    <w:rsid w:val="00D35D35"/>
    <w:rsid w:val="00D36D7E"/>
    <w:rsid w:val="00D37043"/>
    <w:rsid w:val="00D3725E"/>
    <w:rsid w:val="00D40936"/>
    <w:rsid w:val="00D40D0D"/>
    <w:rsid w:val="00D41881"/>
    <w:rsid w:val="00D41B0C"/>
    <w:rsid w:val="00D42711"/>
    <w:rsid w:val="00D42FAD"/>
    <w:rsid w:val="00D43023"/>
    <w:rsid w:val="00D441E0"/>
    <w:rsid w:val="00D451C5"/>
    <w:rsid w:val="00D45392"/>
    <w:rsid w:val="00D45F45"/>
    <w:rsid w:val="00D4635A"/>
    <w:rsid w:val="00D4649D"/>
    <w:rsid w:val="00D46C02"/>
    <w:rsid w:val="00D46E2A"/>
    <w:rsid w:val="00D47195"/>
    <w:rsid w:val="00D476A9"/>
    <w:rsid w:val="00D47938"/>
    <w:rsid w:val="00D47D3D"/>
    <w:rsid w:val="00D47DB2"/>
    <w:rsid w:val="00D47E00"/>
    <w:rsid w:val="00D47EC7"/>
    <w:rsid w:val="00D50505"/>
    <w:rsid w:val="00D51282"/>
    <w:rsid w:val="00D52087"/>
    <w:rsid w:val="00D5323B"/>
    <w:rsid w:val="00D536DB"/>
    <w:rsid w:val="00D5382D"/>
    <w:rsid w:val="00D53DC7"/>
    <w:rsid w:val="00D55C2A"/>
    <w:rsid w:val="00D5722D"/>
    <w:rsid w:val="00D57891"/>
    <w:rsid w:val="00D6025A"/>
    <w:rsid w:val="00D60388"/>
    <w:rsid w:val="00D61109"/>
    <w:rsid w:val="00D61C9D"/>
    <w:rsid w:val="00D620A1"/>
    <w:rsid w:val="00D625FB"/>
    <w:rsid w:val="00D6328E"/>
    <w:rsid w:val="00D653BC"/>
    <w:rsid w:val="00D66EBB"/>
    <w:rsid w:val="00D67D74"/>
    <w:rsid w:val="00D705C5"/>
    <w:rsid w:val="00D729E9"/>
    <w:rsid w:val="00D74380"/>
    <w:rsid w:val="00D753B7"/>
    <w:rsid w:val="00D759F5"/>
    <w:rsid w:val="00D761F7"/>
    <w:rsid w:val="00D76A7B"/>
    <w:rsid w:val="00D76D10"/>
    <w:rsid w:val="00D7747F"/>
    <w:rsid w:val="00D80AB2"/>
    <w:rsid w:val="00D810C7"/>
    <w:rsid w:val="00D82581"/>
    <w:rsid w:val="00D82CA8"/>
    <w:rsid w:val="00D8418A"/>
    <w:rsid w:val="00D8458F"/>
    <w:rsid w:val="00D845AC"/>
    <w:rsid w:val="00D8496C"/>
    <w:rsid w:val="00D84EDC"/>
    <w:rsid w:val="00D850F3"/>
    <w:rsid w:val="00D8510C"/>
    <w:rsid w:val="00D87A9A"/>
    <w:rsid w:val="00D87E57"/>
    <w:rsid w:val="00D90938"/>
    <w:rsid w:val="00D911DC"/>
    <w:rsid w:val="00D9187B"/>
    <w:rsid w:val="00D91D58"/>
    <w:rsid w:val="00D91DC7"/>
    <w:rsid w:val="00D93133"/>
    <w:rsid w:val="00D93584"/>
    <w:rsid w:val="00D939DE"/>
    <w:rsid w:val="00D94186"/>
    <w:rsid w:val="00D94241"/>
    <w:rsid w:val="00D94409"/>
    <w:rsid w:val="00D9466E"/>
    <w:rsid w:val="00D949DB"/>
    <w:rsid w:val="00D950E8"/>
    <w:rsid w:val="00D95117"/>
    <w:rsid w:val="00D95763"/>
    <w:rsid w:val="00D95949"/>
    <w:rsid w:val="00D96270"/>
    <w:rsid w:val="00D96999"/>
    <w:rsid w:val="00D9791B"/>
    <w:rsid w:val="00D97D98"/>
    <w:rsid w:val="00DA122C"/>
    <w:rsid w:val="00DA18E2"/>
    <w:rsid w:val="00DA194D"/>
    <w:rsid w:val="00DA216B"/>
    <w:rsid w:val="00DA291E"/>
    <w:rsid w:val="00DA3AC5"/>
    <w:rsid w:val="00DA3CD1"/>
    <w:rsid w:val="00DA55C5"/>
    <w:rsid w:val="00DA5D4A"/>
    <w:rsid w:val="00DA6489"/>
    <w:rsid w:val="00DB2256"/>
    <w:rsid w:val="00DB2AA1"/>
    <w:rsid w:val="00DB4283"/>
    <w:rsid w:val="00DB47A3"/>
    <w:rsid w:val="00DB5658"/>
    <w:rsid w:val="00DB56A0"/>
    <w:rsid w:val="00DB592C"/>
    <w:rsid w:val="00DB5B14"/>
    <w:rsid w:val="00DB68A0"/>
    <w:rsid w:val="00DB71FF"/>
    <w:rsid w:val="00DB7987"/>
    <w:rsid w:val="00DC1FEF"/>
    <w:rsid w:val="00DC25B6"/>
    <w:rsid w:val="00DC2938"/>
    <w:rsid w:val="00DC2B56"/>
    <w:rsid w:val="00DC3943"/>
    <w:rsid w:val="00DC442E"/>
    <w:rsid w:val="00DC55DF"/>
    <w:rsid w:val="00DC604C"/>
    <w:rsid w:val="00DC62D4"/>
    <w:rsid w:val="00DC7176"/>
    <w:rsid w:val="00DD02C5"/>
    <w:rsid w:val="00DD1A00"/>
    <w:rsid w:val="00DD4370"/>
    <w:rsid w:val="00DD49F6"/>
    <w:rsid w:val="00DD5393"/>
    <w:rsid w:val="00DD5F02"/>
    <w:rsid w:val="00DD5F83"/>
    <w:rsid w:val="00DD6810"/>
    <w:rsid w:val="00DD693E"/>
    <w:rsid w:val="00DD6B49"/>
    <w:rsid w:val="00DD773D"/>
    <w:rsid w:val="00DE0740"/>
    <w:rsid w:val="00DE29A4"/>
    <w:rsid w:val="00DE2A7A"/>
    <w:rsid w:val="00DE2B8C"/>
    <w:rsid w:val="00DE2E82"/>
    <w:rsid w:val="00DE38E5"/>
    <w:rsid w:val="00DE3B85"/>
    <w:rsid w:val="00DE5A9F"/>
    <w:rsid w:val="00DE64FA"/>
    <w:rsid w:val="00DE6550"/>
    <w:rsid w:val="00DE6B07"/>
    <w:rsid w:val="00DE6BA7"/>
    <w:rsid w:val="00DE6CC2"/>
    <w:rsid w:val="00DE79CB"/>
    <w:rsid w:val="00DE7C77"/>
    <w:rsid w:val="00DF0387"/>
    <w:rsid w:val="00DF043D"/>
    <w:rsid w:val="00DF09CF"/>
    <w:rsid w:val="00DF1414"/>
    <w:rsid w:val="00DF2E1A"/>
    <w:rsid w:val="00DF3772"/>
    <w:rsid w:val="00DF3942"/>
    <w:rsid w:val="00DF3EEC"/>
    <w:rsid w:val="00DF4AF9"/>
    <w:rsid w:val="00DF5000"/>
    <w:rsid w:val="00DF54AB"/>
    <w:rsid w:val="00DF7075"/>
    <w:rsid w:val="00DF77B8"/>
    <w:rsid w:val="00E0099C"/>
    <w:rsid w:val="00E00E9C"/>
    <w:rsid w:val="00E01405"/>
    <w:rsid w:val="00E01E54"/>
    <w:rsid w:val="00E03598"/>
    <w:rsid w:val="00E04089"/>
    <w:rsid w:val="00E049AD"/>
    <w:rsid w:val="00E04CC8"/>
    <w:rsid w:val="00E056B0"/>
    <w:rsid w:val="00E06504"/>
    <w:rsid w:val="00E072C0"/>
    <w:rsid w:val="00E10A2B"/>
    <w:rsid w:val="00E10AEB"/>
    <w:rsid w:val="00E10C3A"/>
    <w:rsid w:val="00E10C78"/>
    <w:rsid w:val="00E114D0"/>
    <w:rsid w:val="00E11FE4"/>
    <w:rsid w:val="00E124E8"/>
    <w:rsid w:val="00E12DC4"/>
    <w:rsid w:val="00E14DE9"/>
    <w:rsid w:val="00E14F04"/>
    <w:rsid w:val="00E16D85"/>
    <w:rsid w:val="00E17753"/>
    <w:rsid w:val="00E20EC4"/>
    <w:rsid w:val="00E217E8"/>
    <w:rsid w:val="00E2295A"/>
    <w:rsid w:val="00E230EB"/>
    <w:rsid w:val="00E231D9"/>
    <w:rsid w:val="00E23DB2"/>
    <w:rsid w:val="00E23F1B"/>
    <w:rsid w:val="00E254CB"/>
    <w:rsid w:val="00E25A44"/>
    <w:rsid w:val="00E2681E"/>
    <w:rsid w:val="00E26C41"/>
    <w:rsid w:val="00E305C0"/>
    <w:rsid w:val="00E325AD"/>
    <w:rsid w:val="00E32A2F"/>
    <w:rsid w:val="00E32BE5"/>
    <w:rsid w:val="00E33396"/>
    <w:rsid w:val="00E333E4"/>
    <w:rsid w:val="00E339B0"/>
    <w:rsid w:val="00E33BF0"/>
    <w:rsid w:val="00E33F1F"/>
    <w:rsid w:val="00E343D5"/>
    <w:rsid w:val="00E34471"/>
    <w:rsid w:val="00E34FE3"/>
    <w:rsid w:val="00E35BB3"/>
    <w:rsid w:val="00E35DF0"/>
    <w:rsid w:val="00E35E91"/>
    <w:rsid w:val="00E367E0"/>
    <w:rsid w:val="00E36E76"/>
    <w:rsid w:val="00E3733D"/>
    <w:rsid w:val="00E378C6"/>
    <w:rsid w:val="00E379D5"/>
    <w:rsid w:val="00E4015C"/>
    <w:rsid w:val="00E40BB6"/>
    <w:rsid w:val="00E4264E"/>
    <w:rsid w:val="00E42972"/>
    <w:rsid w:val="00E42AE9"/>
    <w:rsid w:val="00E42CFE"/>
    <w:rsid w:val="00E4394A"/>
    <w:rsid w:val="00E43C65"/>
    <w:rsid w:val="00E43E33"/>
    <w:rsid w:val="00E44150"/>
    <w:rsid w:val="00E44D63"/>
    <w:rsid w:val="00E4554F"/>
    <w:rsid w:val="00E45AB3"/>
    <w:rsid w:val="00E47071"/>
    <w:rsid w:val="00E47098"/>
    <w:rsid w:val="00E51EEF"/>
    <w:rsid w:val="00E52797"/>
    <w:rsid w:val="00E52AEF"/>
    <w:rsid w:val="00E53618"/>
    <w:rsid w:val="00E547F5"/>
    <w:rsid w:val="00E54DEA"/>
    <w:rsid w:val="00E54F22"/>
    <w:rsid w:val="00E552C8"/>
    <w:rsid w:val="00E5592C"/>
    <w:rsid w:val="00E55B8E"/>
    <w:rsid w:val="00E56962"/>
    <w:rsid w:val="00E57B2B"/>
    <w:rsid w:val="00E57D83"/>
    <w:rsid w:val="00E60CA1"/>
    <w:rsid w:val="00E6106C"/>
    <w:rsid w:val="00E6197C"/>
    <w:rsid w:val="00E61E87"/>
    <w:rsid w:val="00E6214C"/>
    <w:rsid w:val="00E6258A"/>
    <w:rsid w:val="00E62A6A"/>
    <w:rsid w:val="00E6424E"/>
    <w:rsid w:val="00E6440B"/>
    <w:rsid w:val="00E65396"/>
    <w:rsid w:val="00E65437"/>
    <w:rsid w:val="00E66E66"/>
    <w:rsid w:val="00E67334"/>
    <w:rsid w:val="00E7068F"/>
    <w:rsid w:val="00E70EB9"/>
    <w:rsid w:val="00E70FCF"/>
    <w:rsid w:val="00E712E9"/>
    <w:rsid w:val="00E715D0"/>
    <w:rsid w:val="00E724D9"/>
    <w:rsid w:val="00E72958"/>
    <w:rsid w:val="00E73E72"/>
    <w:rsid w:val="00E74907"/>
    <w:rsid w:val="00E74F71"/>
    <w:rsid w:val="00E750F5"/>
    <w:rsid w:val="00E7587B"/>
    <w:rsid w:val="00E75E5A"/>
    <w:rsid w:val="00E76489"/>
    <w:rsid w:val="00E77567"/>
    <w:rsid w:val="00E77571"/>
    <w:rsid w:val="00E77B71"/>
    <w:rsid w:val="00E77FEE"/>
    <w:rsid w:val="00E80518"/>
    <w:rsid w:val="00E81AC6"/>
    <w:rsid w:val="00E81FBA"/>
    <w:rsid w:val="00E831E0"/>
    <w:rsid w:val="00E83543"/>
    <w:rsid w:val="00E84AB2"/>
    <w:rsid w:val="00E84CCD"/>
    <w:rsid w:val="00E8584B"/>
    <w:rsid w:val="00E85E6B"/>
    <w:rsid w:val="00E86091"/>
    <w:rsid w:val="00E868B8"/>
    <w:rsid w:val="00E86D21"/>
    <w:rsid w:val="00E86E53"/>
    <w:rsid w:val="00E87080"/>
    <w:rsid w:val="00E87286"/>
    <w:rsid w:val="00E87AC3"/>
    <w:rsid w:val="00E9010A"/>
    <w:rsid w:val="00E908C3"/>
    <w:rsid w:val="00E91076"/>
    <w:rsid w:val="00E915DE"/>
    <w:rsid w:val="00E91AA7"/>
    <w:rsid w:val="00E9255A"/>
    <w:rsid w:val="00E92E59"/>
    <w:rsid w:val="00E942BE"/>
    <w:rsid w:val="00E944C2"/>
    <w:rsid w:val="00E949DA"/>
    <w:rsid w:val="00E94E3A"/>
    <w:rsid w:val="00E950E9"/>
    <w:rsid w:val="00E95A64"/>
    <w:rsid w:val="00E96110"/>
    <w:rsid w:val="00E96236"/>
    <w:rsid w:val="00E963FF"/>
    <w:rsid w:val="00E96E39"/>
    <w:rsid w:val="00E979E7"/>
    <w:rsid w:val="00EA0BFD"/>
    <w:rsid w:val="00EA1F9C"/>
    <w:rsid w:val="00EA2D82"/>
    <w:rsid w:val="00EA2FEC"/>
    <w:rsid w:val="00EA31FB"/>
    <w:rsid w:val="00EA5471"/>
    <w:rsid w:val="00EA6055"/>
    <w:rsid w:val="00EA7F3A"/>
    <w:rsid w:val="00EB04C0"/>
    <w:rsid w:val="00EB0EE2"/>
    <w:rsid w:val="00EB1541"/>
    <w:rsid w:val="00EB1991"/>
    <w:rsid w:val="00EB405F"/>
    <w:rsid w:val="00EB45AA"/>
    <w:rsid w:val="00EB496A"/>
    <w:rsid w:val="00EB5A06"/>
    <w:rsid w:val="00EB5B98"/>
    <w:rsid w:val="00EB60C2"/>
    <w:rsid w:val="00EB60CD"/>
    <w:rsid w:val="00EB6702"/>
    <w:rsid w:val="00EB7881"/>
    <w:rsid w:val="00EB7AA3"/>
    <w:rsid w:val="00EC070F"/>
    <w:rsid w:val="00EC0DCE"/>
    <w:rsid w:val="00EC125A"/>
    <w:rsid w:val="00EC1F28"/>
    <w:rsid w:val="00EC2B7F"/>
    <w:rsid w:val="00EC35E7"/>
    <w:rsid w:val="00EC412C"/>
    <w:rsid w:val="00EC4414"/>
    <w:rsid w:val="00EC4472"/>
    <w:rsid w:val="00EC4BE6"/>
    <w:rsid w:val="00EC5E34"/>
    <w:rsid w:val="00EC7658"/>
    <w:rsid w:val="00EC7C64"/>
    <w:rsid w:val="00EC7FA8"/>
    <w:rsid w:val="00ED19C3"/>
    <w:rsid w:val="00ED1BC0"/>
    <w:rsid w:val="00ED1BC5"/>
    <w:rsid w:val="00ED1C73"/>
    <w:rsid w:val="00ED1DBD"/>
    <w:rsid w:val="00ED2B0F"/>
    <w:rsid w:val="00ED2B30"/>
    <w:rsid w:val="00ED3BC3"/>
    <w:rsid w:val="00ED3BEE"/>
    <w:rsid w:val="00ED3D9A"/>
    <w:rsid w:val="00ED5466"/>
    <w:rsid w:val="00ED67AE"/>
    <w:rsid w:val="00ED716E"/>
    <w:rsid w:val="00ED7711"/>
    <w:rsid w:val="00EE2454"/>
    <w:rsid w:val="00EE271F"/>
    <w:rsid w:val="00EE29B4"/>
    <w:rsid w:val="00EE2A7E"/>
    <w:rsid w:val="00EE2AEE"/>
    <w:rsid w:val="00EE33F4"/>
    <w:rsid w:val="00EE38C8"/>
    <w:rsid w:val="00EE3BF1"/>
    <w:rsid w:val="00EE459C"/>
    <w:rsid w:val="00EE6687"/>
    <w:rsid w:val="00EE70FD"/>
    <w:rsid w:val="00EE7398"/>
    <w:rsid w:val="00EE768D"/>
    <w:rsid w:val="00EE7B28"/>
    <w:rsid w:val="00EF00BA"/>
    <w:rsid w:val="00EF07BB"/>
    <w:rsid w:val="00EF1019"/>
    <w:rsid w:val="00EF1A12"/>
    <w:rsid w:val="00EF2202"/>
    <w:rsid w:val="00EF256A"/>
    <w:rsid w:val="00EF36D0"/>
    <w:rsid w:val="00EF3ABA"/>
    <w:rsid w:val="00EF3EB9"/>
    <w:rsid w:val="00EF4C62"/>
    <w:rsid w:val="00EF513F"/>
    <w:rsid w:val="00EF54CE"/>
    <w:rsid w:val="00EF56A3"/>
    <w:rsid w:val="00EF6BC7"/>
    <w:rsid w:val="00EF731A"/>
    <w:rsid w:val="00EF7FA5"/>
    <w:rsid w:val="00F00792"/>
    <w:rsid w:val="00F00E84"/>
    <w:rsid w:val="00F01562"/>
    <w:rsid w:val="00F016C9"/>
    <w:rsid w:val="00F01E35"/>
    <w:rsid w:val="00F01F5A"/>
    <w:rsid w:val="00F03D53"/>
    <w:rsid w:val="00F052AE"/>
    <w:rsid w:val="00F0608A"/>
    <w:rsid w:val="00F0687C"/>
    <w:rsid w:val="00F06B22"/>
    <w:rsid w:val="00F06F3F"/>
    <w:rsid w:val="00F0767A"/>
    <w:rsid w:val="00F10260"/>
    <w:rsid w:val="00F112B0"/>
    <w:rsid w:val="00F1156D"/>
    <w:rsid w:val="00F12179"/>
    <w:rsid w:val="00F15A89"/>
    <w:rsid w:val="00F167C0"/>
    <w:rsid w:val="00F16C52"/>
    <w:rsid w:val="00F20019"/>
    <w:rsid w:val="00F20FFA"/>
    <w:rsid w:val="00F2105D"/>
    <w:rsid w:val="00F21C0B"/>
    <w:rsid w:val="00F22D1E"/>
    <w:rsid w:val="00F23B03"/>
    <w:rsid w:val="00F23C5D"/>
    <w:rsid w:val="00F23C75"/>
    <w:rsid w:val="00F25C06"/>
    <w:rsid w:val="00F25C32"/>
    <w:rsid w:val="00F26743"/>
    <w:rsid w:val="00F27586"/>
    <w:rsid w:val="00F27CFE"/>
    <w:rsid w:val="00F301D7"/>
    <w:rsid w:val="00F30447"/>
    <w:rsid w:val="00F308D0"/>
    <w:rsid w:val="00F31257"/>
    <w:rsid w:val="00F31774"/>
    <w:rsid w:val="00F3196B"/>
    <w:rsid w:val="00F33286"/>
    <w:rsid w:val="00F3395C"/>
    <w:rsid w:val="00F342C3"/>
    <w:rsid w:val="00F348A7"/>
    <w:rsid w:val="00F350DD"/>
    <w:rsid w:val="00F35CC9"/>
    <w:rsid w:val="00F35DC4"/>
    <w:rsid w:val="00F36CEF"/>
    <w:rsid w:val="00F404E5"/>
    <w:rsid w:val="00F40EDE"/>
    <w:rsid w:val="00F415DF"/>
    <w:rsid w:val="00F42982"/>
    <w:rsid w:val="00F42E29"/>
    <w:rsid w:val="00F43160"/>
    <w:rsid w:val="00F434EB"/>
    <w:rsid w:val="00F44243"/>
    <w:rsid w:val="00F444FB"/>
    <w:rsid w:val="00F45C83"/>
    <w:rsid w:val="00F45E3F"/>
    <w:rsid w:val="00F467C6"/>
    <w:rsid w:val="00F47187"/>
    <w:rsid w:val="00F51AE4"/>
    <w:rsid w:val="00F52A66"/>
    <w:rsid w:val="00F52CE8"/>
    <w:rsid w:val="00F52D11"/>
    <w:rsid w:val="00F53CEA"/>
    <w:rsid w:val="00F55429"/>
    <w:rsid w:val="00F55490"/>
    <w:rsid w:val="00F5619C"/>
    <w:rsid w:val="00F56BE5"/>
    <w:rsid w:val="00F60ED5"/>
    <w:rsid w:val="00F61040"/>
    <w:rsid w:val="00F61430"/>
    <w:rsid w:val="00F61577"/>
    <w:rsid w:val="00F61BDE"/>
    <w:rsid w:val="00F62855"/>
    <w:rsid w:val="00F6386C"/>
    <w:rsid w:val="00F65252"/>
    <w:rsid w:val="00F657C8"/>
    <w:rsid w:val="00F66223"/>
    <w:rsid w:val="00F6677C"/>
    <w:rsid w:val="00F66974"/>
    <w:rsid w:val="00F67424"/>
    <w:rsid w:val="00F67537"/>
    <w:rsid w:val="00F70910"/>
    <w:rsid w:val="00F724AE"/>
    <w:rsid w:val="00F72A9B"/>
    <w:rsid w:val="00F72DA1"/>
    <w:rsid w:val="00F72EE6"/>
    <w:rsid w:val="00F748E7"/>
    <w:rsid w:val="00F749B4"/>
    <w:rsid w:val="00F75191"/>
    <w:rsid w:val="00F75B52"/>
    <w:rsid w:val="00F75FAE"/>
    <w:rsid w:val="00F77CE7"/>
    <w:rsid w:val="00F77E87"/>
    <w:rsid w:val="00F81769"/>
    <w:rsid w:val="00F8278F"/>
    <w:rsid w:val="00F82806"/>
    <w:rsid w:val="00F82BE4"/>
    <w:rsid w:val="00F84287"/>
    <w:rsid w:val="00F84B3D"/>
    <w:rsid w:val="00F84C1D"/>
    <w:rsid w:val="00F84CDA"/>
    <w:rsid w:val="00F8511F"/>
    <w:rsid w:val="00F865EC"/>
    <w:rsid w:val="00F868A0"/>
    <w:rsid w:val="00F870B4"/>
    <w:rsid w:val="00F87235"/>
    <w:rsid w:val="00F90752"/>
    <w:rsid w:val="00F914A9"/>
    <w:rsid w:val="00F91C81"/>
    <w:rsid w:val="00F926A4"/>
    <w:rsid w:val="00F9352C"/>
    <w:rsid w:val="00F93A10"/>
    <w:rsid w:val="00F93A6E"/>
    <w:rsid w:val="00F94B79"/>
    <w:rsid w:val="00F94D2E"/>
    <w:rsid w:val="00F94FC6"/>
    <w:rsid w:val="00F9590B"/>
    <w:rsid w:val="00F96B21"/>
    <w:rsid w:val="00F97078"/>
    <w:rsid w:val="00FA1384"/>
    <w:rsid w:val="00FA1B2F"/>
    <w:rsid w:val="00FA219B"/>
    <w:rsid w:val="00FA2878"/>
    <w:rsid w:val="00FA2B8E"/>
    <w:rsid w:val="00FA3CE9"/>
    <w:rsid w:val="00FA454B"/>
    <w:rsid w:val="00FA4666"/>
    <w:rsid w:val="00FA537E"/>
    <w:rsid w:val="00FA57CF"/>
    <w:rsid w:val="00FA6502"/>
    <w:rsid w:val="00FB02F0"/>
    <w:rsid w:val="00FB06AD"/>
    <w:rsid w:val="00FB1D42"/>
    <w:rsid w:val="00FB2158"/>
    <w:rsid w:val="00FB3FF9"/>
    <w:rsid w:val="00FB6057"/>
    <w:rsid w:val="00FB6448"/>
    <w:rsid w:val="00FC0557"/>
    <w:rsid w:val="00FC0D34"/>
    <w:rsid w:val="00FC0EBA"/>
    <w:rsid w:val="00FC1604"/>
    <w:rsid w:val="00FC1BAA"/>
    <w:rsid w:val="00FC27DC"/>
    <w:rsid w:val="00FC2EA3"/>
    <w:rsid w:val="00FC36EC"/>
    <w:rsid w:val="00FC3DB9"/>
    <w:rsid w:val="00FC4250"/>
    <w:rsid w:val="00FC449E"/>
    <w:rsid w:val="00FC5A09"/>
    <w:rsid w:val="00FC660D"/>
    <w:rsid w:val="00FC681A"/>
    <w:rsid w:val="00FC6A61"/>
    <w:rsid w:val="00FC6EFE"/>
    <w:rsid w:val="00FC7D55"/>
    <w:rsid w:val="00FD07A0"/>
    <w:rsid w:val="00FD0EB1"/>
    <w:rsid w:val="00FD1FA9"/>
    <w:rsid w:val="00FD2459"/>
    <w:rsid w:val="00FD3330"/>
    <w:rsid w:val="00FD5299"/>
    <w:rsid w:val="00FD58E9"/>
    <w:rsid w:val="00FD5921"/>
    <w:rsid w:val="00FD5E30"/>
    <w:rsid w:val="00FD5F26"/>
    <w:rsid w:val="00FD61A4"/>
    <w:rsid w:val="00FD62D1"/>
    <w:rsid w:val="00FD6B52"/>
    <w:rsid w:val="00FD7182"/>
    <w:rsid w:val="00FE0544"/>
    <w:rsid w:val="00FE1165"/>
    <w:rsid w:val="00FE1817"/>
    <w:rsid w:val="00FE2157"/>
    <w:rsid w:val="00FE24BA"/>
    <w:rsid w:val="00FE2A79"/>
    <w:rsid w:val="00FE2B15"/>
    <w:rsid w:val="00FE2E8E"/>
    <w:rsid w:val="00FE31A3"/>
    <w:rsid w:val="00FE3484"/>
    <w:rsid w:val="00FE3EAA"/>
    <w:rsid w:val="00FE41FA"/>
    <w:rsid w:val="00FE42EB"/>
    <w:rsid w:val="00FE67E6"/>
    <w:rsid w:val="00FE689E"/>
    <w:rsid w:val="00FE6BC5"/>
    <w:rsid w:val="00FE6D68"/>
    <w:rsid w:val="00FE7A03"/>
    <w:rsid w:val="00FF012B"/>
    <w:rsid w:val="00FF0702"/>
    <w:rsid w:val="00FF2EE6"/>
    <w:rsid w:val="00FF3FCF"/>
    <w:rsid w:val="00FF4A9C"/>
    <w:rsid w:val="00FF54A1"/>
    <w:rsid w:val="00FF55EB"/>
    <w:rsid w:val="00FF5F03"/>
    <w:rsid w:val="00FF6C52"/>
    <w:rsid w:val="00FF71AC"/>
    <w:rsid w:val="00FF74C0"/>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uiPriority="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99" w:qFormat="1"/>
    <w:lsdException w:name="Body Text Indent" w:uiPriority="99"/>
    <w:lsdException w:name="Subtitle" w:qFormat="1"/>
    <w:lsdException w:name="Hyperlink" w:uiPriority="99"/>
    <w:lsdException w:name="Followed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B5AC4"/>
    <w:pPr>
      <w:widowControl w:val="0"/>
    </w:pPr>
    <w:rPr>
      <w:rFonts w:ascii=".VnTime" w:hAnsi=".VnTime"/>
      <w:sz w:val="24"/>
      <w:lang w:val="en-US" w:eastAsia="en-US"/>
    </w:rPr>
  </w:style>
  <w:style w:type="paragraph" w:styleId="Heading1">
    <w:name w:val="heading 1"/>
    <w:basedOn w:val="Normal"/>
    <w:next w:val="Normal"/>
    <w:uiPriority w:val="1"/>
    <w:qFormat/>
    <w:pPr>
      <w:keepNext/>
      <w:widowControl/>
      <w:spacing w:before="120"/>
      <w:outlineLvl w:val="0"/>
    </w:pPr>
    <w:rPr>
      <w:i/>
      <w:spacing w:val="-3"/>
      <w:sz w:val="28"/>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rsid w:val="005346C7"/>
    <w:pPr>
      <w:keepNext/>
      <w:widowControl/>
      <w:jc w:val="center"/>
      <w:outlineLvl w:val="4"/>
    </w:pPr>
    <w:rPr>
      <w:rFonts w:ascii=".VnTimeH" w:hAnsi=".VnTimeH"/>
      <w:b/>
      <w:lang/>
    </w:rPr>
  </w:style>
  <w:style w:type="character" w:default="1" w:styleId="DefaultParagraphFont">
    <w:name w:val="Default Paragraph Font"/>
    <w:aliases w:val=" Char1 Char 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5Char">
    <w:name w:val="Heading 5 Char"/>
    <w:link w:val="Heading5"/>
    <w:rsid w:val="005346C7"/>
    <w:rPr>
      <w:rFonts w:ascii=".VnTimeH" w:hAnsi=".VnTimeH"/>
      <w:b/>
      <w:sz w:val="24"/>
    </w:rPr>
  </w:style>
  <w:style w:type="paragraph" w:styleId="BodyTextIndent">
    <w:name w:val="Body Text Indent"/>
    <w:basedOn w:val="Normal"/>
    <w:link w:val="BodyTextIndentChar"/>
    <w:pPr>
      <w:spacing w:before="120" w:after="120" w:line="300" w:lineRule="exact"/>
      <w:ind w:left="284" w:firstLine="567"/>
      <w:jc w:val="both"/>
    </w:pPr>
    <w:rPr>
      <w:sz w:val="28"/>
      <w:lang/>
    </w:rPr>
  </w:style>
  <w:style w:type="character" w:customStyle="1" w:styleId="BodyTextIndentChar">
    <w:name w:val="Body Text Indent Char"/>
    <w:link w:val="BodyTextIndent"/>
    <w:rsid w:val="005346C7"/>
    <w:rPr>
      <w:rFonts w:ascii=".VnTime" w:hAnsi=".VnTime"/>
      <w:sz w:val="28"/>
    </w:rPr>
  </w:style>
  <w:style w:type="paragraph" w:styleId="BodyTextIndent2">
    <w:name w:val="Body Text Indent 2"/>
    <w:basedOn w:val="Normal"/>
    <w:pPr>
      <w:tabs>
        <w:tab w:val="left" w:pos="0"/>
        <w:tab w:val="left" w:pos="1284"/>
        <w:tab w:val="left" w:pos="2004"/>
        <w:tab w:val="left" w:pos="2724"/>
        <w:tab w:val="left" w:pos="3444"/>
        <w:tab w:val="left" w:pos="4164"/>
        <w:tab w:val="left" w:pos="4884"/>
        <w:tab w:val="left" w:pos="5604"/>
        <w:tab w:val="left" w:pos="6324"/>
        <w:tab w:val="left" w:pos="7044"/>
        <w:tab w:val="left" w:pos="7764"/>
        <w:tab w:val="left" w:pos="8484"/>
        <w:tab w:val="left" w:pos="8640"/>
        <w:tab w:val="left" w:pos="9360"/>
        <w:tab w:val="left" w:pos="10080"/>
      </w:tabs>
      <w:suppressAutoHyphens/>
      <w:ind w:firstLine="851"/>
      <w:jc w:val="both"/>
    </w:pPr>
    <w:rPr>
      <w:spacing w:val="-3"/>
      <w:sz w:val="28"/>
    </w:rPr>
  </w:style>
  <w:style w:type="paragraph" w:styleId="BodyTextIndent3">
    <w:name w:val="Body Text Indent 3"/>
    <w:basedOn w:val="Normal"/>
    <w:link w:val="BodyTextIndent3Char"/>
    <w:pPr>
      <w:widowControl/>
      <w:tabs>
        <w:tab w:val="left" w:pos="0"/>
      </w:tabs>
      <w:spacing w:before="80" w:after="80" w:line="300" w:lineRule="exact"/>
      <w:ind w:left="270" w:firstLine="723"/>
      <w:jc w:val="both"/>
    </w:pPr>
    <w:rPr>
      <w:sz w:val="28"/>
      <w:lang/>
    </w:rPr>
  </w:style>
  <w:style w:type="character" w:customStyle="1" w:styleId="BodyTextIndent3Char">
    <w:name w:val="Body Text Indent 3 Char"/>
    <w:link w:val="BodyTextIndent3"/>
    <w:rsid w:val="000D7A8A"/>
    <w:rPr>
      <w:rFonts w:ascii=".VnTime" w:hAnsi=".VnTime"/>
      <w:sz w:val="28"/>
    </w:rPr>
  </w:style>
  <w:style w:type="paragraph" w:styleId="BodyText">
    <w:name w:val="Body Text"/>
    <w:basedOn w:val="Normal"/>
    <w:link w:val="BodyTextChar"/>
    <w:uiPriority w:val="99"/>
    <w:qFormat/>
    <w:pPr>
      <w:tabs>
        <w:tab w:val="left" w:pos="0"/>
        <w:tab w:val="left" w:pos="1284"/>
        <w:tab w:val="left" w:pos="2004"/>
        <w:tab w:val="left" w:pos="2724"/>
        <w:tab w:val="left" w:pos="3444"/>
        <w:tab w:val="left" w:pos="4164"/>
        <w:tab w:val="left" w:pos="4884"/>
        <w:tab w:val="left" w:pos="5604"/>
        <w:tab w:val="left" w:pos="6324"/>
        <w:tab w:val="left" w:pos="7044"/>
        <w:tab w:val="left" w:pos="7764"/>
        <w:tab w:val="left" w:pos="8484"/>
        <w:tab w:val="left" w:pos="8640"/>
        <w:tab w:val="left" w:pos="9360"/>
        <w:tab w:val="left" w:pos="10080"/>
      </w:tabs>
      <w:suppressAutoHyphens/>
      <w:spacing w:before="120"/>
      <w:jc w:val="both"/>
    </w:pPr>
    <w:rPr>
      <w:spacing w:val="-3"/>
      <w:sz w:val="26"/>
      <w:lang/>
    </w:rPr>
  </w:style>
  <w:style w:type="character" w:customStyle="1" w:styleId="BodyTextChar">
    <w:name w:val="Body Text Char"/>
    <w:link w:val="BodyText"/>
    <w:uiPriority w:val="99"/>
    <w:rsid w:val="005346C7"/>
    <w:rPr>
      <w:rFonts w:ascii=".VnTime" w:hAnsi=".VnTime"/>
      <w:spacing w:val="-3"/>
      <w:sz w:val="26"/>
    </w:rPr>
  </w:style>
  <w:style w:type="paragraph" w:styleId="BodyText2">
    <w:name w:val="Body Text 2"/>
    <w:basedOn w:val="Normal"/>
    <w:pPr>
      <w:tabs>
        <w:tab w:val="left" w:pos="0"/>
        <w:tab w:val="left" w:pos="142"/>
        <w:tab w:val="left" w:pos="1284"/>
        <w:tab w:val="left" w:pos="2004"/>
        <w:tab w:val="left" w:pos="2724"/>
        <w:tab w:val="left" w:pos="3444"/>
        <w:tab w:val="left" w:pos="4164"/>
        <w:tab w:val="left" w:pos="4884"/>
        <w:tab w:val="left" w:pos="5604"/>
        <w:tab w:val="left" w:pos="6324"/>
        <w:tab w:val="left" w:pos="7044"/>
        <w:tab w:val="left" w:pos="7764"/>
        <w:tab w:val="left" w:pos="8484"/>
        <w:tab w:val="left" w:pos="8640"/>
        <w:tab w:val="left" w:pos="9360"/>
        <w:tab w:val="left" w:pos="10080"/>
      </w:tabs>
      <w:suppressAutoHyphens/>
      <w:spacing w:before="120" w:after="120"/>
      <w:jc w:val="both"/>
    </w:pPr>
    <w:rPr>
      <w:spacing w:val="-3"/>
      <w:sz w:val="28"/>
    </w:rPr>
  </w:style>
  <w:style w:type="paragraph" w:styleId="List2">
    <w:name w:val="List 2"/>
    <w:basedOn w:val="Normal"/>
    <w:pPr>
      <w:ind w:left="720" w:hanging="360"/>
    </w:pPr>
  </w:style>
  <w:style w:type="paragraph" w:styleId="ListBullet2">
    <w:name w:val="List Bullet 2"/>
    <w:basedOn w:val="Normal"/>
    <w:autoRedefine/>
    <w:pPr>
      <w:tabs>
        <w:tab w:val="num" w:pos="720"/>
      </w:tabs>
      <w:ind w:left="720" w:hanging="360"/>
    </w:pPr>
  </w:style>
  <w:style w:type="paragraph" w:styleId="ListContinue2">
    <w:name w:val="List Continue 2"/>
    <w:basedOn w:val="Normal"/>
    <w:pPr>
      <w:spacing w:after="120"/>
      <w:ind w:left="720"/>
    </w:pPr>
  </w:style>
  <w:style w:type="paragraph" w:styleId="BalloonText">
    <w:name w:val="Balloon Text"/>
    <w:basedOn w:val="Normal"/>
    <w:semiHidden/>
    <w:rPr>
      <w:rFonts w:ascii="Tahoma" w:hAnsi="Tahoma" w:cs="Tahoma"/>
      <w:sz w:val="16"/>
      <w:szCs w:val="16"/>
    </w:rPr>
  </w:style>
  <w:style w:type="paragraph" w:styleId="Footer">
    <w:name w:val="footer"/>
    <w:basedOn w:val="Normal"/>
    <w:link w:val="FooterChar"/>
    <w:uiPriority w:val="99"/>
    <w:pPr>
      <w:tabs>
        <w:tab w:val="center" w:pos="4320"/>
        <w:tab w:val="right" w:pos="8640"/>
      </w:tabs>
    </w:pPr>
    <w:rPr>
      <w:lang/>
    </w:rPr>
  </w:style>
  <w:style w:type="character" w:customStyle="1" w:styleId="FooterChar">
    <w:name w:val="Footer Char"/>
    <w:link w:val="Footer"/>
    <w:uiPriority w:val="99"/>
    <w:rsid w:val="00D41B0C"/>
    <w:rPr>
      <w:rFonts w:ascii=".VnTime" w:hAnsi=".VnTime"/>
      <w:sz w:val="24"/>
    </w:rPr>
  </w:style>
  <w:style w:type="character" w:styleId="PageNumber">
    <w:name w:val="page number"/>
    <w:basedOn w:val="DefaultParagraphFont"/>
  </w:style>
  <w:style w:type="paragraph" w:styleId="BodyText3">
    <w:name w:val="Body Text 3"/>
    <w:basedOn w:val="Normal"/>
    <w:pPr>
      <w:widowControl/>
      <w:spacing w:before="240"/>
    </w:pPr>
    <w:rPr>
      <w:rFonts w:ascii=".VnTimeH" w:hAnsi=".VnTimeH"/>
      <w:spacing w:val="-2"/>
      <w:sz w:val="28"/>
      <w:lang w:val="en-GB"/>
    </w:rPr>
  </w:style>
  <w:style w:type="paragraph" w:styleId="NormalWeb">
    <w:name w:val="Normal (Web)"/>
    <w:basedOn w:val="Normal"/>
    <w:uiPriority w:val="99"/>
    <w:pPr>
      <w:widowControl/>
      <w:spacing w:before="100" w:beforeAutospacing="1" w:after="100" w:afterAutospacing="1"/>
    </w:pPr>
    <w:rPr>
      <w:rFonts w:ascii="Arial Unicode MS" w:eastAsia="Arial Unicode MS" w:hAnsi="Arial Unicode MS" w:cs="Arial Unicode MS"/>
      <w:szCs w:val="24"/>
    </w:rPr>
  </w:style>
  <w:style w:type="table" w:styleId="TableGrid">
    <w:name w:val="Table Grid"/>
    <w:basedOn w:val="TableNormal"/>
    <w:rsid w:val="00EA31F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1">
    <w:name w:val=" Char1"/>
    <w:basedOn w:val="Normal"/>
    <w:next w:val="Normal"/>
    <w:autoRedefine/>
    <w:semiHidden/>
    <w:rsid w:val="00EA31FB"/>
    <w:pPr>
      <w:widowControl/>
      <w:spacing w:before="120" w:after="120" w:line="312" w:lineRule="auto"/>
    </w:pPr>
    <w:rPr>
      <w:rFonts w:ascii="Times New Roman" w:hAnsi="Times New Roman"/>
      <w:sz w:val="28"/>
      <w:szCs w:val="28"/>
    </w:rPr>
  </w:style>
  <w:style w:type="paragraph" w:customStyle="1" w:styleId="Char">
    <w:name w:val=" Char"/>
    <w:basedOn w:val="Normal"/>
    <w:rsid w:val="00D24F44"/>
    <w:pPr>
      <w:widowControl/>
      <w:spacing w:after="160" w:line="240" w:lineRule="exact"/>
    </w:pPr>
    <w:rPr>
      <w:rFonts w:ascii="Verdana" w:hAnsi="Verdana" w:cs="Angsana New"/>
      <w:sz w:val="20"/>
      <w:lang w:val="en-GB"/>
    </w:rPr>
  </w:style>
  <w:style w:type="paragraph" w:customStyle="1" w:styleId="CharCharCharCharCharCharChar">
    <w:name w:val=" Char Char Char Char Char Char Char"/>
    <w:basedOn w:val="Normal"/>
    <w:next w:val="Normal"/>
    <w:autoRedefine/>
    <w:semiHidden/>
    <w:rsid w:val="00D32155"/>
    <w:pPr>
      <w:widowControl/>
      <w:spacing w:before="120" w:after="120" w:line="312" w:lineRule="auto"/>
    </w:pPr>
    <w:rPr>
      <w:rFonts w:ascii="Times New Roman" w:hAnsi="Times New Roman"/>
      <w:sz w:val="28"/>
      <w:szCs w:val="28"/>
      <w:lang w:val="vi-VN"/>
    </w:rPr>
  </w:style>
  <w:style w:type="paragraph" w:customStyle="1" w:styleId="CharCarCarCharCharCharChar">
    <w:name w:val=" Char Car Car Char Char Char Char"/>
    <w:autoRedefine/>
    <w:rsid w:val="0079059A"/>
    <w:pPr>
      <w:tabs>
        <w:tab w:val="left" w:pos="1152"/>
      </w:tabs>
      <w:spacing w:before="120" w:after="120" w:line="312" w:lineRule="auto"/>
    </w:pPr>
    <w:rPr>
      <w:rFonts w:ascii="Arial" w:hAnsi="Arial" w:cs="Arial"/>
      <w:sz w:val="26"/>
      <w:szCs w:val="26"/>
      <w:lang w:val="en-US" w:eastAsia="en-US"/>
    </w:rPr>
  </w:style>
  <w:style w:type="paragraph" w:customStyle="1" w:styleId="CharCharCharChar">
    <w:name w:val="Char Char Char Char"/>
    <w:basedOn w:val="Normal"/>
    <w:rsid w:val="009C2180"/>
    <w:pPr>
      <w:widowControl/>
      <w:spacing w:after="160" w:line="240" w:lineRule="exact"/>
    </w:pPr>
    <w:rPr>
      <w:rFonts w:ascii="Tahoma" w:eastAsia="PMingLiU" w:hAnsi="Tahoma"/>
      <w:sz w:val="20"/>
    </w:rPr>
  </w:style>
  <w:style w:type="paragraph" w:styleId="Header">
    <w:name w:val="header"/>
    <w:basedOn w:val="Normal"/>
    <w:link w:val="HeaderChar"/>
    <w:uiPriority w:val="99"/>
    <w:rsid w:val="00DB47A3"/>
    <w:pPr>
      <w:widowControl/>
      <w:tabs>
        <w:tab w:val="center" w:pos="4320"/>
        <w:tab w:val="right" w:pos="8640"/>
      </w:tabs>
    </w:pPr>
    <w:rPr>
      <w:rFonts w:ascii="Times New Roman" w:hAnsi="Times New Roman"/>
      <w:sz w:val="28"/>
      <w:szCs w:val="28"/>
      <w:lang/>
    </w:rPr>
  </w:style>
  <w:style w:type="character" w:customStyle="1" w:styleId="HeaderChar">
    <w:name w:val="Header Char"/>
    <w:link w:val="Header"/>
    <w:uiPriority w:val="99"/>
    <w:rsid w:val="00DB47A3"/>
    <w:rPr>
      <w:sz w:val="28"/>
      <w:szCs w:val="28"/>
    </w:rPr>
  </w:style>
  <w:style w:type="character" w:styleId="Emphasis">
    <w:name w:val="Emphasis"/>
    <w:qFormat/>
    <w:rsid w:val="00983A8F"/>
    <w:rPr>
      <w:i/>
      <w:iCs/>
    </w:rPr>
  </w:style>
  <w:style w:type="character" w:styleId="Hyperlink">
    <w:name w:val="Hyperlink"/>
    <w:uiPriority w:val="99"/>
    <w:unhideWhenUsed/>
    <w:rsid w:val="004E0056"/>
    <w:rPr>
      <w:color w:val="0000FF"/>
      <w:u w:val="single"/>
    </w:rPr>
  </w:style>
  <w:style w:type="character" w:styleId="FollowedHyperlink">
    <w:name w:val="FollowedHyperlink"/>
    <w:uiPriority w:val="99"/>
    <w:unhideWhenUsed/>
    <w:rsid w:val="004E0056"/>
    <w:rPr>
      <w:color w:val="800080"/>
      <w:u w:val="single"/>
    </w:rPr>
  </w:style>
  <w:style w:type="paragraph" w:customStyle="1" w:styleId="DefaultParagraphFontParaCharCharCharCharChar">
    <w:name w:val="Default Paragraph Font Para Char Char Char Char Char"/>
    <w:autoRedefine/>
    <w:rsid w:val="00367C86"/>
    <w:pPr>
      <w:tabs>
        <w:tab w:val="left" w:pos="1152"/>
      </w:tabs>
      <w:spacing w:before="120" w:after="120" w:line="312" w:lineRule="auto"/>
    </w:pPr>
    <w:rPr>
      <w:rFonts w:ascii="Arial" w:eastAsia="Courier New" w:hAnsi="Arial" w:cs="Arial"/>
      <w:sz w:val="26"/>
      <w:szCs w:val="26"/>
      <w:lang w:val="en-US" w:eastAsia="en-US"/>
    </w:rPr>
  </w:style>
  <w:style w:type="paragraph" w:customStyle="1" w:styleId="Bullet1">
    <w:name w:val="Bullet 1"/>
    <w:basedOn w:val="Normal"/>
    <w:rsid w:val="005346C7"/>
    <w:pPr>
      <w:keepLines/>
      <w:widowControl/>
      <w:tabs>
        <w:tab w:val="left" w:pos="567"/>
        <w:tab w:val="num" w:pos="1134"/>
      </w:tabs>
      <w:spacing w:before="120" w:after="60" w:line="240" w:lineRule="atLeast"/>
      <w:ind w:left="1134" w:hanging="283"/>
    </w:pPr>
    <w:rPr>
      <w:rFonts w:ascii="Times New Roman" w:hAnsi="Times New Roman" w:cs="Arial"/>
      <w:bCs/>
      <w:szCs w:val="24"/>
      <w:lang w:val="en-GB"/>
    </w:rPr>
  </w:style>
  <w:style w:type="paragraph" w:customStyle="1" w:styleId="NormalSpecSection">
    <w:name w:val="Normal Spec Section"/>
    <w:basedOn w:val="Normal"/>
    <w:rsid w:val="005346C7"/>
    <w:pPr>
      <w:widowControl/>
      <w:spacing w:before="60" w:after="60"/>
    </w:pPr>
    <w:rPr>
      <w:rFonts w:ascii="Times New Roman" w:hAnsi="Times New Roman"/>
      <w:lang w:val="en-GB"/>
    </w:rPr>
  </w:style>
  <w:style w:type="character" w:styleId="CommentReference">
    <w:name w:val="annotation reference"/>
    <w:rsid w:val="005346C7"/>
    <w:rPr>
      <w:sz w:val="16"/>
      <w:szCs w:val="16"/>
    </w:rPr>
  </w:style>
  <w:style w:type="paragraph" w:styleId="CommentText">
    <w:name w:val="annotation text"/>
    <w:basedOn w:val="Normal"/>
    <w:link w:val="CommentTextChar"/>
    <w:rsid w:val="005346C7"/>
    <w:pPr>
      <w:widowControl/>
    </w:pPr>
    <w:rPr>
      <w:rFonts w:ascii="Times New Roman" w:hAnsi="Times New Roman"/>
      <w:sz w:val="20"/>
    </w:rPr>
  </w:style>
  <w:style w:type="character" w:customStyle="1" w:styleId="CommentTextChar">
    <w:name w:val="Comment Text Char"/>
    <w:basedOn w:val="DefaultParagraphFont"/>
    <w:link w:val="CommentText"/>
    <w:rsid w:val="005346C7"/>
  </w:style>
  <w:style w:type="paragraph" w:customStyle="1" w:styleId="TableHeading">
    <w:name w:val="Table Heading"/>
    <w:basedOn w:val="Normal"/>
    <w:rsid w:val="005346C7"/>
    <w:pPr>
      <w:widowControl/>
      <w:suppressLineNumbers/>
      <w:suppressAutoHyphens/>
      <w:jc w:val="center"/>
    </w:pPr>
    <w:rPr>
      <w:rFonts w:ascii="Arial" w:hAnsi="Arial"/>
      <w:b/>
      <w:bCs/>
      <w:sz w:val="20"/>
      <w:szCs w:val="24"/>
      <w:lang w:val="en-GB" w:eastAsia="ar-SA"/>
    </w:rPr>
  </w:style>
  <w:style w:type="paragraph" w:customStyle="1" w:styleId="TableText">
    <w:name w:val="Table Text"/>
    <w:basedOn w:val="BodyText"/>
    <w:rsid w:val="005346C7"/>
    <w:pPr>
      <w:widowControl/>
      <w:tabs>
        <w:tab w:val="clear" w:pos="0"/>
        <w:tab w:val="clear" w:pos="1284"/>
        <w:tab w:val="clear" w:pos="2004"/>
        <w:tab w:val="clear" w:pos="2724"/>
        <w:tab w:val="clear" w:pos="3444"/>
        <w:tab w:val="clear" w:pos="4164"/>
        <w:tab w:val="clear" w:pos="4884"/>
        <w:tab w:val="clear" w:pos="5604"/>
        <w:tab w:val="clear" w:pos="6324"/>
        <w:tab w:val="clear" w:pos="7044"/>
        <w:tab w:val="clear" w:pos="7764"/>
        <w:tab w:val="clear" w:pos="8484"/>
        <w:tab w:val="clear" w:pos="8640"/>
        <w:tab w:val="clear" w:pos="9360"/>
        <w:tab w:val="clear" w:pos="10080"/>
      </w:tabs>
      <w:suppressAutoHyphens w:val="0"/>
      <w:spacing w:before="0" w:after="120"/>
      <w:jc w:val="left"/>
    </w:pPr>
    <w:rPr>
      <w:rFonts w:ascii="Times New Roman" w:hAnsi="Times New Roman"/>
      <w:spacing w:val="0"/>
      <w:sz w:val="28"/>
      <w:szCs w:val="28"/>
    </w:rPr>
  </w:style>
  <w:style w:type="paragraph" w:customStyle="1" w:styleId="Normal10">
    <w:name w:val="Normal 10"/>
    <w:basedOn w:val="Normal"/>
    <w:rsid w:val="005346C7"/>
    <w:pPr>
      <w:widowControl/>
      <w:spacing w:before="60" w:after="120"/>
    </w:pPr>
    <w:rPr>
      <w:rFonts w:ascii="Times New Roman" w:hAnsi="Times New Roman"/>
      <w:sz w:val="20"/>
      <w:lang w:val="en-GB"/>
    </w:rPr>
  </w:style>
  <w:style w:type="paragraph" w:styleId="ListParagraph">
    <w:name w:val="List Paragraph"/>
    <w:basedOn w:val="Normal"/>
    <w:uiPriority w:val="1"/>
    <w:qFormat/>
    <w:rsid w:val="005346C7"/>
    <w:pPr>
      <w:widowControl/>
      <w:numPr>
        <w:numId w:val="1"/>
      </w:numPr>
      <w:tabs>
        <w:tab w:val="clear" w:pos="644"/>
      </w:tabs>
      <w:ind w:left="720" w:firstLine="0"/>
    </w:pPr>
    <w:rPr>
      <w:rFonts w:ascii="Times New Roman" w:hAnsi="Times New Roman"/>
      <w:szCs w:val="24"/>
    </w:rPr>
  </w:style>
  <w:style w:type="character" w:customStyle="1" w:styleId="apple-converted-space">
    <w:name w:val="apple-converted-space"/>
    <w:rsid w:val="005346C7"/>
  </w:style>
  <w:style w:type="paragraph" w:customStyle="1" w:styleId="normalweb0">
    <w:name w:val="normalweb"/>
    <w:basedOn w:val="Normal"/>
    <w:rsid w:val="00016692"/>
    <w:pPr>
      <w:widowControl/>
      <w:spacing w:before="100" w:beforeAutospacing="1" w:after="100" w:afterAutospacing="1"/>
    </w:pPr>
    <w:rPr>
      <w:rFonts w:ascii="Times New Roman" w:hAnsi="Times New Roman"/>
      <w:szCs w:val="24"/>
    </w:rPr>
  </w:style>
  <w:style w:type="paragraph" w:customStyle="1" w:styleId="normal0">
    <w:name w:val="normal"/>
    <w:basedOn w:val="Normal"/>
    <w:rsid w:val="00016692"/>
    <w:pPr>
      <w:widowControl/>
      <w:spacing w:before="100" w:beforeAutospacing="1" w:after="100" w:afterAutospacing="1"/>
    </w:pPr>
    <w:rPr>
      <w:rFonts w:ascii="Times New Roman" w:hAnsi="Times New Roman"/>
      <w:szCs w:val="24"/>
    </w:rPr>
  </w:style>
  <w:style w:type="paragraph" w:styleId="FootnoteText">
    <w:name w:val="footnote text"/>
    <w:basedOn w:val="Normal"/>
    <w:link w:val="FootnoteTextChar"/>
    <w:rsid w:val="00536AC1"/>
    <w:rPr>
      <w:sz w:val="20"/>
      <w:lang/>
    </w:rPr>
  </w:style>
  <w:style w:type="character" w:customStyle="1" w:styleId="FootnoteTextChar">
    <w:name w:val="Footnote Text Char"/>
    <w:link w:val="FootnoteText"/>
    <w:rsid w:val="00536AC1"/>
    <w:rPr>
      <w:rFonts w:ascii=".VnTime" w:hAnsi=".VnTime"/>
    </w:rPr>
  </w:style>
  <w:style w:type="character" w:styleId="FootnoteReference">
    <w:name w:val="footnote reference"/>
    <w:rsid w:val="00536AC1"/>
    <w:rPr>
      <w:vertAlign w:val="superscript"/>
    </w:rPr>
  </w:style>
  <w:style w:type="paragraph" w:customStyle="1" w:styleId="Tableboldcentred">
    <w:name w:val="Table bold centred"/>
    <w:basedOn w:val="Normal"/>
    <w:rsid w:val="0058704E"/>
    <w:pPr>
      <w:widowControl/>
      <w:tabs>
        <w:tab w:val="left" w:pos="1134"/>
        <w:tab w:val="left" w:pos="2268"/>
      </w:tabs>
      <w:spacing w:line="240" w:lineRule="exact"/>
      <w:jc w:val="center"/>
    </w:pPr>
    <w:rPr>
      <w:rFonts w:ascii="Arial" w:hAnsi="Arial"/>
      <w:b/>
      <w:bCs/>
      <w:sz w:val="20"/>
      <w:lang w:val="en-GB"/>
    </w:rPr>
  </w:style>
  <w:style w:type="paragraph" w:styleId="CommentSubject">
    <w:name w:val="annotation subject"/>
    <w:basedOn w:val="CommentText"/>
    <w:next w:val="CommentText"/>
    <w:link w:val="CommentSubjectChar"/>
    <w:rsid w:val="00D40D0D"/>
    <w:pPr>
      <w:widowControl w:val="0"/>
    </w:pPr>
    <w:rPr>
      <w:rFonts w:ascii=".VnTime" w:hAnsi=".VnTime"/>
      <w:b/>
      <w:bCs/>
      <w:lang/>
    </w:rPr>
  </w:style>
  <w:style w:type="character" w:customStyle="1" w:styleId="CommentSubjectChar">
    <w:name w:val="Comment Subject Char"/>
    <w:link w:val="CommentSubject"/>
    <w:rsid w:val="00D40D0D"/>
    <w:rPr>
      <w:rFonts w:ascii=".VnTime" w:hAnsi=".VnTime"/>
      <w:b/>
      <w:bCs/>
    </w:rPr>
  </w:style>
  <w:style w:type="paragraph" w:styleId="EndnoteText">
    <w:name w:val="endnote text"/>
    <w:basedOn w:val="Normal"/>
    <w:link w:val="EndnoteTextChar"/>
    <w:rsid w:val="00213E6F"/>
    <w:rPr>
      <w:sz w:val="20"/>
      <w:lang/>
    </w:rPr>
  </w:style>
  <w:style w:type="character" w:customStyle="1" w:styleId="EndnoteTextChar">
    <w:name w:val="Endnote Text Char"/>
    <w:link w:val="EndnoteText"/>
    <w:rsid w:val="00213E6F"/>
    <w:rPr>
      <w:rFonts w:ascii=".VnTime" w:hAnsi=".VnTime"/>
    </w:rPr>
  </w:style>
  <w:style w:type="character" w:styleId="EndnoteReference">
    <w:name w:val="endnote reference"/>
    <w:rsid w:val="00213E6F"/>
    <w:rPr>
      <w:vertAlign w:val="superscript"/>
    </w:rPr>
  </w:style>
</w:styles>
</file>

<file path=word/webSettings.xml><?xml version="1.0" encoding="utf-8"?>
<w:webSettings xmlns:r="http://schemas.openxmlformats.org/officeDocument/2006/relationships" xmlns:w="http://schemas.openxmlformats.org/wordprocessingml/2006/main">
  <w:divs>
    <w:div w:id="64229561">
      <w:bodyDiv w:val="1"/>
      <w:marLeft w:val="0"/>
      <w:marRight w:val="0"/>
      <w:marTop w:val="0"/>
      <w:marBottom w:val="0"/>
      <w:divBdr>
        <w:top w:val="none" w:sz="0" w:space="0" w:color="auto"/>
        <w:left w:val="none" w:sz="0" w:space="0" w:color="auto"/>
        <w:bottom w:val="none" w:sz="0" w:space="0" w:color="auto"/>
        <w:right w:val="none" w:sz="0" w:space="0" w:color="auto"/>
      </w:divBdr>
    </w:div>
    <w:div w:id="151533667">
      <w:bodyDiv w:val="1"/>
      <w:marLeft w:val="0"/>
      <w:marRight w:val="0"/>
      <w:marTop w:val="0"/>
      <w:marBottom w:val="0"/>
      <w:divBdr>
        <w:top w:val="none" w:sz="0" w:space="0" w:color="auto"/>
        <w:left w:val="none" w:sz="0" w:space="0" w:color="auto"/>
        <w:bottom w:val="none" w:sz="0" w:space="0" w:color="auto"/>
        <w:right w:val="none" w:sz="0" w:space="0" w:color="auto"/>
      </w:divBdr>
    </w:div>
    <w:div w:id="191967954">
      <w:bodyDiv w:val="1"/>
      <w:marLeft w:val="0"/>
      <w:marRight w:val="0"/>
      <w:marTop w:val="0"/>
      <w:marBottom w:val="0"/>
      <w:divBdr>
        <w:top w:val="none" w:sz="0" w:space="0" w:color="auto"/>
        <w:left w:val="none" w:sz="0" w:space="0" w:color="auto"/>
        <w:bottom w:val="none" w:sz="0" w:space="0" w:color="auto"/>
        <w:right w:val="none" w:sz="0" w:space="0" w:color="auto"/>
      </w:divBdr>
    </w:div>
    <w:div w:id="264047104">
      <w:bodyDiv w:val="1"/>
      <w:marLeft w:val="0"/>
      <w:marRight w:val="0"/>
      <w:marTop w:val="0"/>
      <w:marBottom w:val="0"/>
      <w:divBdr>
        <w:top w:val="none" w:sz="0" w:space="0" w:color="auto"/>
        <w:left w:val="none" w:sz="0" w:space="0" w:color="auto"/>
        <w:bottom w:val="none" w:sz="0" w:space="0" w:color="auto"/>
        <w:right w:val="none" w:sz="0" w:space="0" w:color="auto"/>
      </w:divBdr>
    </w:div>
    <w:div w:id="275410935">
      <w:bodyDiv w:val="1"/>
      <w:marLeft w:val="0"/>
      <w:marRight w:val="0"/>
      <w:marTop w:val="0"/>
      <w:marBottom w:val="0"/>
      <w:divBdr>
        <w:top w:val="none" w:sz="0" w:space="0" w:color="auto"/>
        <w:left w:val="none" w:sz="0" w:space="0" w:color="auto"/>
        <w:bottom w:val="none" w:sz="0" w:space="0" w:color="auto"/>
        <w:right w:val="none" w:sz="0" w:space="0" w:color="auto"/>
      </w:divBdr>
    </w:div>
    <w:div w:id="311567971">
      <w:bodyDiv w:val="1"/>
      <w:marLeft w:val="0"/>
      <w:marRight w:val="0"/>
      <w:marTop w:val="0"/>
      <w:marBottom w:val="0"/>
      <w:divBdr>
        <w:top w:val="none" w:sz="0" w:space="0" w:color="auto"/>
        <w:left w:val="none" w:sz="0" w:space="0" w:color="auto"/>
        <w:bottom w:val="none" w:sz="0" w:space="0" w:color="auto"/>
        <w:right w:val="none" w:sz="0" w:space="0" w:color="auto"/>
      </w:divBdr>
    </w:div>
    <w:div w:id="387732406">
      <w:bodyDiv w:val="1"/>
      <w:marLeft w:val="0"/>
      <w:marRight w:val="0"/>
      <w:marTop w:val="0"/>
      <w:marBottom w:val="0"/>
      <w:divBdr>
        <w:top w:val="none" w:sz="0" w:space="0" w:color="auto"/>
        <w:left w:val="none" w:sz="0" w:space="0" w:color="auto"/>
        <w:bottom w:val="none" w:sz="0" w:space="0" w:color="auto"/>
        <w:right w:val="none" w:sz="0" w:space="0" w:color="auto"/>
      </w:divBdr>
    </w:div>
    <w:div w:id="575552817">
      <w:bodyDiv w:val="1"/>
      <w:marLeft w:val="0"/>
      <w:marRight w:val="0"/>
      <w:marTop w:val="0"/>
      <w:marBottom w:val="0"/>
      <w:divBdr>
        <w:top w:val="none" w:sz="0" w:space="0" w:color="auto"/>
        <w:left w:val="none" w:sz="0" w:space="0" w:color="auto"/>
        <w:bottom w:val="none" w:sz="0" w:space="0" w:color="auto"/>
        <w:right w:val="none" w:sz="0" w:space="0" w:color="auto"/>
      </w:divBdr>
    </w:div>
    <w:div w:id="672949077">
      <w:bodyDiv w:val="1"/>
      <w:marLeft w:val="0"/>
      <w:marRight w:val="0"/>
      <w:marTop w:val="0"/>
      <w:marBottom w:val="0"/>
      <w:divBdr>
        <w:top w:val="none" w:sz="0" w:space="0" w:color="auto"/>
        <w:left w:val="none" w:sz="0" w:space="0" w:color="auto"/>
        <w:bottom w:val="none" w:sz="0" w:space="0" w:color="auto"/>
        <w:right w:val="none" w:sz="0" w:space="0" w:color="auto"/>
      </w:divBdr>
    </w:div>
    <w:div w:id="706296578">
      <w:bodyDiv w:val="1"/>
      <w:marLeft w:val="0"/>
      <w:marRight w:val="0"/>
      <w:marTop w:val="0"/>
      <w:marBottom w:val="0"/>
      <w:divBdr>
        <w:top w:val="none" w:sz="0" w:space="0" w:color="auto"/>
        <w:left w:val="none" w:sz="0" w:space="0" w:color="auto"/>
        <w:bottom w:val="none" w:sz="0" w:space="0" w:color="auto"/>
        <w:right w:val="none" w:sz="0" w:space="0" w:color="auto"/>
      </w:divBdr>
    </w:div>
    <w:div w:id="805971548">
      <w:bodyDiv w:val="1"/>
      <w:marLeft w:val="0"/>
      <w:marRight w:val="0"/>
      <w:marTop w:val="0"/>
      <w:marBottom w:val="0"/>
      <w:divBdr>
        <w:top w:val="none" w:sz="0" w:space="0" w:color="auto"/>
        <w:left w:val="none" w:sz="0" w:space="0" w:color="auto"/>
        <w:bottom w:val="none" w:sz="0" w:space="0" w:color="auto"/>
        <w:right w:val="none" w:sz="0" w:space="0" w:color="auto"/>
      </w:divBdr>
    </w:div>
    <w:div w:id="976494058">
      <w:bodyDiv w:val="1"/>
      <w:marLeft w:val="0"/>
      <w:marRight w:val="0"/>
      <w:marTop w:val="0"/>
      <w:marBottom w:val="0"/>
      <w:divBdr>
        <w:top w:val="none" w:sz="0" w:space="0" w:color="auto"/>
        <w:left w:val="none" w:sz="0" w:space="0" w:color="auto"/>
        <w:bottom w:val="none" w:sz="0" w:space="0" w:color="auto"/>
        <w:right w:val="none" w:sz="0" w:space="0" w:color="auto"/>
      </w:divBdr>
    </w:div>
    <w:div w:id="990450691">
      <w:bodyDiv w:val="1"/>
      <w:marLeft w:val="0"/>
      <w:marRight w:val="0"/>
      <w:marTop w:val="0"/>
      <w:marBottom w:val="0"/>
      <w:divBdr>
        <w:top w:val="none" w:sz="0" w:space="0" w:color="auto"/>
        <w:left w:val="none" w:sz="0" w:space="0" w:color="auto"/>
        <w:bottom w:val="none" w:sz="0" w:space="0" w:color="auto"/>
        <w:right w:val="none" w:sz="0" w:space="0" w:color="auto"/>
      </w:divBdr>
    </w:div>
    <w:div w:id="1133870106">
      <w:bodyDiv w:val="1"/>
      <w:marLeft w:val="0"/>
      <w:marRight w:val="0"/>
      <w:marTop w:val="0"/>
      <w:marBottom w:val="0"/>
      <w:divBdr>
        <w:top w:val="none" w:sz="0" w:space="0" w:color="auto"/>
        <w:left w:val="none" w:sz="0" w:space="0" w:color="auto"/>
        <w:bottom w:val="none" w:sz="0" w:space="0" w:color="auto"/>
        <w:right w:val="none" w:sz="0" w:space="0" w:color="auto"/>
      </w:divBdr>
      <w:divsChild>
        <w:div w:id="319773036">
          <w:marLeft w:val="0"/>
          <w:marRight w:val="0"/>
          <w:marTop w:val="120"/>
          <w:marBottom w:val="120"/>
          <w:divBdr>
            <w:top w:val="none" w:sz="0" w:space="0" w:color="auto"/>
            <w:left w:val="none" w:sz="0" w:space="0" w:color="auto"/>
            <w:bottom w:val="none" w:sz="0" w:space="0" w:color="auto"/>
            <w:right w:val="none" w:sz="0" w:space="0" w:color="auto"/>
          </w:divBdr>
        </w:div>
        <w:div w:id="737746811">
          <w:marLeft w:val="0"/>
          <w:marRight w:val="0"/>
          <w:marTop w:val="120"/>
          <w:marBottom w:val="120"/>
          <w:divBdr>
            <w:top w:val="none" w:sz="0" w:space="0" w:color="auto"/>
            <w:left w:val="none" w:sz="0" w:space="0" w:color="auto"/>
            <w:bottom w:val="none" w:sz="0" w:space="0" w:color="auto"/>
            <w:right w:val="none" w:sz="0" w:space="0" w:color="auto"/>
          </w:divBdr>
        </w:div>
      </w:divsChild>
    </w:div>
    <w:div w:id="1141113630">
      <w:bodyDiv w:val="1"/>
      <w:marLeft w:val="0"/>
      <w:marRight w:val="0"/>
      <w:marTop w:val="0"/>
      <w:marBottom w:val="0"/>
      <w:divBdr>
        <w:top w:val="none" w:sz="0" w:space="0" w:color="auto"/>
        <w:left w:val="none" w:sz="0" w:space="0" w:color="auto"/>
        <w:bottom w:val="none" w:sz="0" w:space="0" w:color="auto"/>
        <w:right w:val="none" w:sz="0" w:space="0" w:color="auto"/>
      </w:divBdr>
    </w:div>
    <w:div w:id="1308241328">
      <w:bodyDiv w:val="1"/>
      <w:marLeft w:val="0"/>
      <w:marRight w:val="0"/>
      <w:marTop w:val="0"/>
      <w:marBottom w:val="0"/>
      <w:divBdr>
        <w:top w:val="none" w:sz="0" w:space="0" w:color="auto"/>
        <w:left w:val="none" w:sz="0" w:space="0" w:color="auto"/>
        <w:bottom w:val="none" w:sz="0" w:space="0" w:color="auto"/>
        <w:right w:val="none" w:sz="0" w:space="0" w:color="auto"/>
      </w:divBdr>
    </w:div>
    <w:div w:id="1412239822">
      <w:bodyDiv w:val="1"/>
      <w:marLeft w:val="0"/>
      <w:marRight w:val="0"/>
      <w:marTop w:val="0"/>
      <w:marBottom w:val="0"/>
      <w:divBdr>
        <w:top w:val="none" w:sz="0" w:space="0" w:color="auto"/>
        <w:left w:val="none" w:sz="0" w:space="0" w:color="auto"/>
        <w:bottom w:val="none" w:sz="0" w:space="0" w:color="auto"/>
        <w:right w:val="none" w:sz="0" w:space="0" w:color="auto"/>
      </w:divBdr>
    </w:div>
    <w:div w:id="1429882584">
      <w:bodyDiv w:val="1"/>
      <w:marLeft w:val="0"/>
      <w:marRight w:val="0"/>
      <w:marTop w:val="0"/>
      <w:marBottom w:val="0"/>
      <w:divBdr>
        <w:top w:val="none" w:sz="0" w:space="0" w:color="auto"/>
        <w:left w:val="none" w:sz="0" w:space="0" w:color="auto"/>
        <w:bottom w:val="none" w:sz="0" w:space="0" w:color="auto"/>
        <w:right w:val="none" w:sz="0" w:space="0" w:color="auto"/>
      </w:divBdr>
    </w:div>
    <w:div w:id="1513379695">
      <w:bodyDiv w:val="1"/>
      <w:marLeft w:val="0"/>
      <w:marRight w:val="0"/>
      <w:marTop w:val="0"/>
      <w:marBottom w:val="0"/>
      <w:divBdr>
        <w:top w:val="none" w:sz="0" w:space="0" w:color="auto"/>
        <w:left w:val="none" w:sz="0" w:space="0" w:color="auto"/>
        <w:bottom w:val="none" w:sz="0" w:space="0" w:color="auto"/>
        <w:right w:val="none" w:sz="0" w:space="0" w:color="auto"/>
      </w:divBdr>
    </w:div>
    <w:div w:id="1591743073">
      <w:bodyDiv w:val="1"/>
      <w:marLeft w:val="0"/>
      <w:marRight w:val="0"/>
      <w:marTop w:val="0"/>
      <w:marBottom w:val="0"/>
      <w:divBdr>
        <w:top w:val="none" w:sz="0" w:space="0" w:color="auto"/>
        <w:left w:val="none" w:sz="0" w:space="0" w:color="auto"/>
        <w:bottom w:val="none" w:sz="0" w:space="0" w:color="auto"/>
        <w:right w:val="none" w:sz="0" w:space="0" w:color="auto"/>
      </w:divBdr>
    </w:div>
    <w:div w:id="1662200646">
      <w:bodyDiv w:val="1"/>
      <w:marLeft w:val="0"/>
      <w:marRight w:val="0"/>
      <w:marTop w:val="0"/>
      <w:marBottom w:val="0"/>
      <w:divBdr>
        <w:top w:val="none" w:sz="0" w:space="0" w:color="auto"/>
        <w:left w:val="none" w:sz="0" w:space="0" w:color="auto"/>
        <w:bottom w:val="none" w:sz="0" w:space="0" w:color="auto"/>
        <w:right w:val="none" w:sz="0" w:space="0" w:color="auto"/>
      </w:divBdr>
    </w:div>
    <w:div w:id="1723938316">
      <w:bodyDiv w:val="1"/>
      <w:marLeft w:val="0"/>
      <w:marRight w:val="0"/>
      <w:marTop w:val="0"/>
      <w:marBottom w:val="0"/>
      <w:divBdr>
        <w:top w:val="none" w:sz="0" w:space="0" w:color="auto"/>
        <w:left w:val="none" w:sz="0" w:space="0" w:color="auto"/>
        <w:bottom w:val="none" w:sz="0" w:space="0" w:color="auto"/>
        <w:right w:val="none" w:sz="0" w:space="0" w:color="auto"/>
      </w:divBdr>
    </w:div>
    <w:div w:id="1739357021">
      <w:bodyDiv w:val="1"/>
      <w:marLeft w:val="0"/>
      <w:marRight w:val="0"/>
      <w:marTop w:val="0"/>
      <w:marBottom w:val="0"/>
      <w:divBdr>
        <w:top w:val="none" w:sz="0" w:space="0" w:color="auto"/>
        <w:left w:val="none" w:sz="0" w:space="0" w:color="auto"/>
        <w:bottom w:val="none" w:sz="0" w:space="0" w:color="auto"/>
        <w:right w:val="none" w:sz="0" w:space="0" w:color="auto"/>
      </w:divBdr>
    </w:div>
    <w:div w:id="1772237689">
      <w:bodyDiv w:val="1"/>
      <w:marLeft w:val="0"/>
      <w:marRight w:val="0"/>
      <w:marTop w:val="0"/>
      <w:marBottom w:val="0"/>
      <w:divBdr>
        <w:top w:val="none" w:sz="0" w:space="0" w:color="auto"/>
        <w:left w:val="none" w:sz="0" w:space="0" w:color="auto"/>
        <w:bottom w:val="none" w:sz="0" w:space="0" w:color="auto"/>
        <w:right w:val="none" w:sz="0" w:space="0" w:color="auto"/>
      </w:divBdr>
    </w:div>
    <w:div w:id="1862670212">
      <w:bodyDiv w:val="1"/>
      <w:marLeft w:val="0"/>
      <w:marRight w:val="0"/>
      <w:marTop w:val="0"/>
      <w:marBottom w:val="0"/>
      <w:divBdr>
        <w:top w:val="none" w:sz="0" w:space="0" w:color="auto"/>
        <w:left w:val="none" w:sz="0" w:space="0" w:color="auto"/>
        <w:bottom w:val="none" w:sz="0" w:space="0" w:color="auto"/>
        <w:right w:val="none" w:sz="0" w:space="0" w:color="auto"/>
      </w:divBdr>
    </w:div>
    <w:div w:id="1944141755">
      <w:bodyDiv w:val="1"/>
      <w:marLeft w:val="0"/>
      <w:marRight w:val="0"/>
      <w:marTop w:val="0"/>
      <w:marBottom w:val="0"/>
      <w:divBdr>
        <w:top w:val="none" w:sz="0" w:space="0" w:color="auto"/>
        <w:left w:val="none" w:sz="0" w:space="0" w:color="auto"/>
        <w:bottom w:val="none" w:sz="0" w:space="0" w:color="auto"/>
        <w:right w:val="none" w:sz="0" w:space="0" w:color="auto"/>
      </w:divBdr>
    </w:div>
    <w:div w:id="1948346976">
      <w:bodyDiv w:val="1"/>
      <w:marLeft w:val="0"/>
      <w:marRight w:val="0"/>
      <w:marTop w:val="0"/>
      <w:marBottom w:val="0"/>
      <w:divBdr>
        <w:top w:val="none" w:sz="0" w:space="0" w:color="auto"/>
        <w:left w:val="none" w:sz="0" w:space="0" w:color="auto"/>
        <w:bottom w:val="none" w:sz="0" w:space="0" w:color="auto"/>
        <w:right w:val="none" w:sz="0" w:space="0" w:color="auto"/>
      </w:divBdr>
    </w:div>
    <w:div w:id="214712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B&#232;%20T&#169;m\C&#202;p%20ph&#208;p%20C&#244;c%20&#167;BVN\C&#202;p%20ph&#208;p%20&#174;&#173;&#234;ng%20ngang\H&#173;&#237;ng%20d&#201;n\H&#173;&#237;ng%20d&#201;n%20CTy%20C&#171;ng%20nghi&#214;p%20t&#181;u%20Thu&#251;%20Q.%20B&#215;nh%20-%20&#167;&#173;&#234;ng%20ngang.do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91ABF753-C7A2-4D99-A7A7-28D115EB5CF7}">
  <ds:schemaRefs>
    <ds:schemaRef ds:uri="http://schemas.openxmlformats.org/officeDocument/2006/bibliography"/>
  </ds:schemaRefs>
</ds:datastoreItem>
</file>

<file path=customXml/itemProps2.xml><?xml version="1.0" encoding="utf-8"?>
<ds:datastoreItem xmlns:ds="http://schemas.openxmlformats.org/officeDocument/2006/customXml" ds:itemID="{1467878F-1A90-4438-B196-BC22A9EDE887}">
  <ds:schemaRefs>
    <ds:schemaRef ds:uri="http://schemas.microsoft.com/sharepoint/v3/contenttype/forms"/>
  </ds:schemaRefs>
</ds:datastoreItem>
</file>

<file path=customXml/itemProps3.xml><?xml version="1.0" encoding="utf-8"?>
<ds:datastoreItem xmlns:ds="http://schemas.openxmlformats.org/officeDocument/2006/customXml" ds:itemID="{5FC2C096-EDE1-49C0-98C7-5FCFD6BF3C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6BB4818-BFEE-4936-9C3D-30957C681C47}">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H­íng dÉn CTy C«ng nghiÖp tµu Thuû Q. B×nh - §­êng ngang.doc</Template>
  <TotalTime>0</TotalTime>
  <Pages>37</Pages>
  <Words>8358</Words>
  <Characters>47646</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Bé Giao th«ng VËn ti</vt:lpstr>
    </vt:vector>
  </TitlesOfParts>
  <Company>Microsoft</Company>
  <LinksUpToDate>false</LinksUpToDate>
  <CharactersWithSpaces>55893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Giao th«ng VËn ti</dc:title>
  <dc:creator>PHAM MINH TAM</dc:creator>
  <cp:keywords>FoxChit SOFTWARE SOLUTIONS</cp:keywords>
  <cp:lastModifiedBy>Giang</cp:lastModifiedBy>
  <cp:revision>2</cp:revision>
  <cp:lastPrinted>2019-11-18T03:28:00Z</cp:lastPrinted>
  <dcterms:created xsi:type="dcterms:W3CDTF">2019-12-24T03:11:00Z</dcterms:created>
  <dcterms:modified xsi:type="dcterms:W3CDTF">2019-12-24T03:11:00Z</dcterms:modified>
</cp:coreProperties>
</file>